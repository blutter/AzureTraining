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0C4D7" w14:textId="77777777" w:rsidR="00445EF5" w:rsidRPr="00DB0BD2" w:rsidRDefault="00445EF5" w:rsidP="0083391F">
      <w:pPr>
        <w:pStyle w:val="Graphic"/>
        <w:numPr>
          <w:ilvl w:val="0"/>
          <w:numId w:val="0"/>
        </w:numPr>
        <w:ind w:left="1440"/>
      </w:pPr>
      <w:bookmarkStart w:id="0" w:name="_GoBack"/>
      <w:bookmarkEnd w:id="0"/>
    </w:p>
    <w:p w14:paraId="101C3FCE" w14:textId="77777777" w:rsidR="00445EF5" w:rsidRDefault="00445EF5" w:rsidP="00445EF5">
      <w:pPr>
        <w:pStyle w:val="NoSpacing"/>
        <w:rPr>
          <w:szCs w:val="20"/>
        </w:rPr>
      </w:pPr>
    </w:p>
    <w:p w14:paraId="26C87131" w14:textId="6215DAF4" w:rsidR="00E336CC" w:rsidRPr="00C12267" w:rsidRDefault="00A42DE6" w:rsidP="00205928">
      <w:pPr>
        <w:pStyle w:val="Title"/>
        <w:ind w:right="-360"/>
        <w:rPr>
          <w:rFonts w:cs="Calibri"/>
          <w:color w:val="4F81BD"/>
          <w:sz w:val="60"/>
          <w:szCs w:val="60"/>
        </w:rPr>
      </w:pPr>
      <w:r w:rsidRPr="00A42DE6">
        <w:rPr>
          <w:sz w:val="56"/>
          <w:szCs w:val="48"/>
          <w:lang w:val="en-IN"/>
        </w:rPr>
        <w:t>Azure Fast Start for Mobile Application Development</w:t>
      </w:r>
    </w:p>
    <w:p w14:paraId="30175D4E" w14:textId="5C243637" w:rsidR="007E4F32" w:rsidRDefault="007E4F32" w:rsidP="007E4F32">
      <w:pPr>
        <w:pStyle w:val="DocumentTitle"/>
      </w:pPr>
      <w:r>
        <w:t>Module 7</w:t>
      </w:r>
      <w:r w:rsidRPr="00187916">
        <w:t xml:space="preserve">: </w:t>
      </w:r>
      <w:r>
        <w:t xml:space="preserve">Azure Logic Apps </w:t>
      </w:r>
    </w:p>
    <w:p w14:paraId="56A6BF75" w14:textId="4A497368" w:rsidR="007840F3" w:rsidRDefault="007E4F32" w:rsidP="0083391F">
      <w:pPr>
        <w:pStyle w:val="DocumentTitleSecond"/>
      </w:pPr>
      <w:r w:rsidRPr="004E07D0">
        <w:t>Student</w:t>
      </w:r>
      <w:r w:rsidRPr="007840F3">
        <w:t xml:space="preserve"> Lab Manual</w:t>
      </w:r>
      <w:r w:rsidR="003E1460">
        <w:t xml:space="preserve"> </w:t>
      </w:r>
    </w:p>
    <w:p w14:paraId="560BC425"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605D8B8" w14:textId="77777777" w:rsidR="00DB0BD2" w:rsidRPr="00DB0BD2" w:rsidRDefault="00DB0BD2" w:rsidP="00DB0BD2"/>
    <w:p w14:paraId="4957D313" w14:textId="77777777" w:rsidR="00DB0BD2" w:rsidRPr="00DB0BD2" w:rsidRDefault="00DB0BD2" w:rsidP="00DB0BD2"/>
    <w:p w14:paraId="49495DA3" w14:textId="77777777" w:rsidR="00DB0BD2" w:rsidRPr="00DB0BD2" w:rsidRDefault="00DB0BD2" w:rsidP="00DB0BD2"/>
    <w:p w14:paraId="1E9A18F9" w14:textId="77777777" w:rsidR="00DB0BD2" w:rsidRPr="006C0A8C" w:rsidRDefault="00DB0BD2" w:rsidP="00DB0BD2"/>
    <w:p w14:paraId="18BCCB5F" w14:textId="4C589A6E" w:rsidR="00DB0BD2" w:rsidRPr="00DB0BD2" w:rsidRDefault="00F42F8E" w:rsidP="00F42F8E">
      <w:pPr>
        <w:jc w:val="right"/>
      </w:pPr>
      <w:r>
        <w:t xml:space="preserve">Version </w:t>
      </w:r>
      <w:r w:rsidR="009E10A7">
        <w:t>1</w:t>
      </w:r>
      <w:r>
        <w:t>.</w:t>
      </w:r>
      <w:r w:rsidR="00033F58">
        <w:t>1</w:t>
      </w:r>
    </w:p>
    <w:p w14:paraId="1DD2B6DB" w14:textId="77777777" w:rsidR="008F670E" w:rsidRPr="00095C95" w:rsidRDefault="00DB0BD2" w:rsidP="00805264">
      <w:pPr>
        <w:pStyle w:val="BookVersion"/>
        <w:jc w:val="left"/>
        <w:rPr>
          <w:b/>
          <w:bCs/>
        </w:rPr>
      </w:pPr>
      <w:r w:rsidRPr="006C0A8C">
        <w:br w:type="page"/>
      </w:r>
      <w:r w:rsidR="008F670E" w:rsidRPr="00095C95">
        <w:rPr>
          <w:b/>
          <w:bCs/>
        </w:rPr>
        <w:lastRenderedPageBreak/>
        <w:t>Conditions and Terms of Use</w:t>
      </w:r>
    </w:p>
    <w:p w14:paraId="37BDC401" w14:textId="7B7DBDD2" w:rsidR="008F670E" w:rsidRPr="00881F88" w:rsidRDefault="008F670E" w:rsidP="008F670E">
      <w:pPr>
        <w:pStyle w:val="Legalese"/>
        <w:rPr>
          <w:rFonts w:ascii="Segoe UI" w:hAnsi="Segoe UI" w:cs="Segoe UI"/>
          <w:sz w:val="18"/>
          <w:szCs w:val="18"/>
        </w:rPr>
      </w:pPr>
      <w:r w:rsidRPr="00881F88">
        <w:rPr>
          <w:rFonts w:ascii="Segoe UI" w:hAnsi="Segoe UI" w:cs="Segoe UI"/>
          <w:sz w:val="18"/>
          <w:szCs w:val="18"/>
        </w:rPr>
        <w:t xml:space="preserve">Microsoft Confidential </w:t>
      </w:r>
    </w:p>
    <w:p w14:paraId="0615290B" w14:textId="77777777" w:rsidR="008F670E" w:rsidRDefault="008F670E" w:rsidP="008F670E">
      <w:pPr>
        <w:pStyle w:val="Legalese"/>
      </w:pPr>
    </w:p>
    <w:p w14:paraId="74D433D4" w14:textId="77777777" w:rsidR="008F670E" w:rsidRPr="00881F88" w:rsidRDefault="008F670E" w:rsidP="00881F88">
      <w:pPr>
        <w:pStyle w:val="Copyright"/>
        <w:rPr>
          <w:sz w:val="18"/>
          <w:szCs w:val="24"/>
        </w:rPr>
      </w:pPr>
      <w:r w:rsidRPr="00881F88">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0BD54BFF" w14:textId="77777777" w:rsidR="008F670E" w:rsidRPr="00881F88" w:rsidRDefault="008F670E" w:rsidP="00881F88">
      <w:pPr>
        <w:pStyle w:val="Copyright"/>
        <w:rPr>
          <w:sz w:val="18"/>
          <w:szCs w:val="24"/>
        </w:rPr>
      </w:pPr>
      <w:r w:rsidRPr="00881F88">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10D13268" w14:textId="77777777" w:rsidR="008F670E" w:rsidRPr="00881F88" w:rsidRDefault="008F670E" w:rsidP="00881F88">
      <w:pPr>
        <w:pStyle w:val="Copyright"/>
        <w:rPr>
          <w:sz w:val="18"/>
          <w:szCs w:val="24"/>
        </w:rPr>
      </w:pPr>
      <w:r w:rsidRPr="00881F88">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44877F2C" w14:textId="77777777" w:rsidR="00E93278" w:rsidRPr="00E93278" w:rsidRDefault="00E93278" w:rsidP="00E93278">
      <w:pPr>
        <w:pStyle w:val="Legalese"/>
      </w:pPr>
    </w:p>
    <w:p w14:paraId="1D268817" w14:textId="21E812CF" w:rsidR="00E93278" w:rsidRPr="00881F88" w:rsidRDefault="00E93278" w:rsidP="00881F88">
      <w:pPr>
        <w:pStyle w:val="Copyright"/>
        <w:rPr>
          <w:sz w:val="18"/>
          <w:szCs w:val="24"/>
        </w:rPr>
      </w:pPr>
      <w:r w:rsidRPr="00881F88">
        <w:rPr>
          <w:sz w:val="18"/>
          <w:szCs w:val="24"/>
        </w:rPr>
        <w:t xml:space="preserve">© </w:t>
      </w:r>
      <w:r w:rsidR="00FD303E" w:rsidRPr="00881F88">
        <w:rPr>
          <w:sz w:val="18"/>
          <w:szCs w:val="24"/>
        </w:rPr>
        <w:t>201</w:t>
      </w:r>
      <w:r w:rsidR="00FC7D3E" w:rsidRPr="00881F88">
        <w:rPr>
          <w:sz w:val="18"/>
          <w:szCs w:val="24"/>
        </w:rPr>
        <w:t>5</w:t>
      </w:r>
      <w:r w:rsidR="00FD303E" w:rsidRPr="00881F88">
        <w:rPr>
          <w:sz w:val="18"/>
          <w:szCs w:val="24"/>
        </w:rPr>
        <w:t xml:space="preserve"> </w:t>
      </w:r>
      <w:r w:rsidRPr="00881F88">
        <w:rPr>
          <w:sz w:val="18"/>
          <w:szCs w:val="24"/>
        </w:rPr>
        <w:t>Microsoft Corporation. All rights reserved.</w:t>
      </w:r>
    </w:p>
    <w:p w14:paraId="6A3F8A4F" w14:textId="77777777" w:rsidR="00E93278" w:rsidRDefault="00E93278">
      <w:pPr>
        <w:spacing w:after="0" w:line="240" w:lineRule="auto"/>
        <w:ind w:left="0"/>
        <w:rPr>
          <w:rFonts w:ascii="Arial" w:hAnsi="Arial"/>
          <w:sz w:val="16"/>
          <w:szCs w:val="16"/>
        </w:rPr>
      </w:pPr>
      <w:r>
        <w:br w:type="page"/>
      </w:r>
    </w:p>
    <w:p w14:paraId="22A9DC22" w14:textId="77777777" w:rsidR="008F670E" w:rsidRPr="00095C95" w:rsidRDefault="008F670E" w:rsidP="00881F88">
      <w:pPr>
        <w:pStyle w:val="BookVersion"/>
        <w:jc w:val="left"/>
        <w:rPr>
          <w:b/>
          <w:bCs/>
        </w:rPr>
      </w:pPr>
      <w:r w:rsidRPr="00095C95">
        <w:rPr>
          <w:b/>
          <w:bCs/>
        </w:rPr>
        <w:lastRenderedPageBreak/>
        <w:t>Copyright and Trademarks</w:t>
      </w:r>
    </w:p>
    <w:p w14:paraId="696EB940" w14:textId="77777777" w:rsidR="008F670E" w:rsidRPr="00881F88" w:rsidRDefault="008F670E" w:rsidP="008F670E">
      <w:pPr>
        <w:pStyle w:val="Legalese"/>
        <w:rPr>
          <w:rFonts w:ascii="Segoe UI" w:hAnsi="Segoe UI" w:cs="Segoe UI"/>
          <w:sz w:val="18"/>
          <w:szCs w:val="18"/>
        </w:rPr>
      </w:pPr>
      <w:r w:rsidRPr="00881F88">
        <w:rPr>
          <w:rFonts w:ascii="Segoe UI" w:hAnsi="Segoe UI" w:cs="Segoe UI"/>
          <w:sz w:val="18"/>
          <w:szCs w:val="18"/>
        </w:rPr>
        <w:t xml:space="preserve">© </w:t>
      </w:r>
      <w:r w:rsidR="00FD303E" w:rsidRPr="00881F88">
        <w:rPr>
          <w:rFonts w:ascii="Segoe UI" w:hAnsi="Segoe UI" w:cs="Segoe UI"/>
          <w:sz w:val="18"/>
          <w:szCs w:val="18"/>
        </w:rPr>
        <w:t>201</w:t>
      </w:r>
      <w:r w:rsidR="00FC7D3E" w:rsidRPr="00881F88">
        <w:rPr>
          <w:rFonts w:ascii="Segoe UI" w:hAnsi="Segoe UI" w:cs="Segoe UI"/>
          <w:sz w:val="18"/>
          <w:szCs w:val="18"/>
        </w:rPr>
        <w:t>5</w:t>
      </w:r>
      <w:r w:rsidR="00FD303E" w:rsidRPr="00881F88">
        <w:rPr>
          <w:rFonts w:ascii="Segoe UI" w:hAnsi="Segoe UI" w:cs="Segoe UI"/>
          <w:sz w:val="18"/>
          <w:szCs w:val="18"/>
        </w:rPr>
        <w:t xml:space="preserve"> </w:t>
      </w:r>
      <w:r w:rsidRPr="00881F88">
        <w:rPr>
          <w:rFonts w:ascii="Segoe UI" w:hAnsi="Segoe UI" w:cs="Segoe UI"/>
          <w:sz w:val="18"/>
          <w:szCs w:val="18"/>
        </w:rPr>
        <w:t>Microsoft Corporation. All rights reserved.</w:t>
      </w:r>
    </w:p>
    <w:p w14:paraId="55E04240" w14:textId="77777777" w:rsidR="008F670E" w:rsidRPr="00881F88" w:rsidRDefault="008F670E" w:rsidP="008F670E">
      <w:pPr>
        <w:pStyle w:val="Legalese"/>
        <w:rPr>
          <w:rFonts w:ascii="Segoe UI" w:hAnsi="Segoe UI" w:cs="Segoe UI"/>
          <w:sz w:val="18"/>
          <w:szCs w:val="18"/>
        </w:rPr>
      </w:pPr>
      <w:r w:rsidRPr="00881F88">
        <w:rPr>
          <w:rFonts w:ascii="Segoe UI" w:hAnsi="Segoe UI" w:cs="Segoe UI"/>
          <w:sz w:val="18"/>
          <w:szCs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175A6699" w14:textId="77777777" w:rsidR="008F670E" w:rsidRPr="00881F88" w:rsidRDefault="008F670E" w:rsidP="008F670E">
      <w:pPr>
        <w:pStyle w:val="Legalese"/>
        <w:rPr>
          <w:rFonts w:ascii="Segoe UI" w:hAnsi="Segoe UI" w:cs="Segoe UI"/>
          <w:sz w:val="18"/>
          <w:szCs w:val="18"/>
        </w:rPr>
      </w:pPr>
      <w:r w:rsidRPr="00881F88">
        <w:rPr>
          <w:rFonts w:ascii="Segoe UI" w:hAnsi="Segoe UI" w:cs="Segoe U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3BF6971" w14:textId="77777777" w:rsidR="003A5391" w:rsidRPr="00881F88" w:rsidRDefault="003A5391" w:rsidP="00881F88">
      <w:pPr>
        <w:pStyle w:val="Copyright"/>
        <w:rPr>
          <w:sz w:val="18"/>
          <w:szCs w:val="24"/>
        </w:rPr>
      </w:pPr>
    </w:p>
    <w:p w14:paraId="082EF51C" w14:textId="77777777" w:rsidR="003A5391" w:rsidRPr="004E4091" w:rsidRDefault="008F670E" w:rsidP="003A5391">
      <w:pPr>
        <w:pStyle w:val="Copyright"/>
        <w:rPr>
          <w:sz w:val="18"/>
          <w:szCs w:val="24"/>
        </w:rPr>
      </w:pPr>
      <w:r w:rsidRPr="00881F88">
        <w:rPr>
          <w:sz w:val="18"/>
          <w:szCs w:val="24"/>
        </w:rPr>
        <w:t>For more information, see Use of Microsoft Copyrighted Content at</w:t>
      </w:r>
      <w:r w:rsidRPr="00881F88">
        <w:rPr>
          <w:sz w:val="18"/>
          <w:szCs w:val="24"/>
        </w:rPr>
        <w:br/>
      </w:r>
      <w:hyperlink r:id="rId12" w:history="1">
        <w:r w:rsidR="003A5391" w:rsidRPr="004E4091">
          <w:rPr>
            <w:rStyle w:val="Hyperlink"/>
            <w:sz w:val="18"/>
            <w:szCs w:val="24"/>
          </w:rPr>
          <w:t>http://www.microsoft.com/en-us/legal/intellectualproperty/Permissions/default.aspx</w:t>
        </w:r>
      </w:hyperlink>
    </w:p>
    <w:p w14:paraId="113D02DF" w14:textId="77777777" w:rsidR="003A5391" w:rsidRPr="00881F88" w:rsidRDefault="003A5391" w:rsidP="00881F88">
      <w:pPr>
        <w:pStyle w:val="Copyright"/>
        <w:rPr>
          <w:sz w:val="18"/>
          <w:szCs w:val="24"/>
        </w:rPr>
      </w:pPr>
    </w:p>
    <w:p w14:paraId="6D8ACB7D" w14:textId="13D51C5D" w:rsidR="008F670E" w:rsidRPr="00881F88" w:rsidRDefault="00500C4E" w:rsidP="008F670E">
      <w:pPr>
        <w:pStyle w:val="Legalese"/>
        <w:rPr>
          <w:rFonts w:ascii="Segoe UI" w:hAnsi="Segoe UI" w:cs="Segoe UI"/>
          <w:sz w:val="18"/>
          <w:szCs w:val="18"/>
        </w:rPr>
      </w:pPr>
      <w:r>
        <w:rPr>
          <w:rFonts w:ascii="Segoe UI" w:hAnsi="Segoe UI" w:cs="Segoe UI"/>
          <w:sz w:val="18"/>
          <w:szCs w:val="18"/>
        </w:rPr>
        <w:t xml:space="preserve">Azure, </w:t>
      </w:r>
      <w:r w:rsidR="008F670E" w:rsidRPr="00881F88">
        <w:rPr>
          <w:rFonts w:ascii="Segoe UI" w:hAnsi="Segoe UI" w:cs="Segoe UI"/>
          <w:sz w:val="18"/>
          <w:szCs w:val="18"/>
        </w:rPr>
        <w:t xml:space="preserve">Microsoft, </w:t>
      </w:r>
      <w:r w:rsidR="00B81CEC">
        <w:rPr>
          <w:rFonts w:ascii="Segoe UI" w:hAnsi="Segoe UI" w:cs="Segoe UI"/>
          <w:sz w:val="18"/>
          <w:szCs w:val="18"/>
        </w:rPr>
        <w:t xml:space="preserve">OneDrive, </w:t>
      </w:r>
      <w:r w:rsidR="008F670E" w:rsidRPr="00881F88">
        <w:rPr>
          <w:rFonts w:ascii="Segoe UI" w:hAnsi="Segoe UI" w:cs="Segoe UI"/>
          <w:sz w:val="18"/>
          <w:szCs w:val="18"/>
        </w:rPr>
        <w:t>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00AD7EE4" w14:textId="77777777" w:rsidR="00E93278" w:rsidRDefault="00E93278" w:rsidP="00E93278">
      <w:pPr>
        <w:pStyle w:val="Legalese"/>
      </w:pPr>
    </w:p>
    <w:p w14:paraId="1AE99A6A" w14:textId="77777777" w:rsidR="00E93278" w:rsidRDefault="00E93278" w:rsidP="00E93278">
      <w:pPr>
        <w:pStyle w:val="Legalese"/>
      </w:pPr>
    </w:p>
    <w:p w14:paraId="0ED5A715" w14:textId="77777777" w:rsidR="00E93278" w:rsidRPr="00E93278" w:rsidRDefault="00E93278" w:rsidP="00E93278">
      <w:pPr>
        <w:pStyle w:val="Legalese"/>
      </w:pPr>
    </w:p>
    <w:p w14:paraId="3577960D" w14:textId="77777777" w:rsidR="00DB0BD2" w:rsidRPr="00DB0BD2" w:rsidRDefault="00DB0BD2" w:rsidP="00DB0BD2"/>
    <w:p w14:paraId="47C44282" w14:textId="77777777" w:rsidR="00DB0BD2" w:rsidRPr="00DB0BD2" w:rsidRDefault="00DB0BD2" w:rsidP="00DB0BD2">
      <w:pPr>
        <w:sectPr w:rsidR="00DB0BD2" w:rsidRPr="00DB0BD2" w:rsidSect="00A17AA4">
          <w:headerReference w:type="even" r:id="rId13"/>
          <w:headerReference w:type="default" r:id="rId14"/>
          <w:footerReference w:type="even" r:id="rId15"/>
          <w:footerReference w:type="default" r:id="rId16"/>
          <w:headerReference w:type="first" r:id="rId17"/>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39350752" w:displacedByCustomXml="next"/>
    <w:bookmarkStart w:id="3" w:name="_Toc124148470" w:displacedByCustomXml="next"/>
    <w:sdt>
      <w:sdtPr>
        <w:rPr>
          <w:rFonts w:ascii="Times New Roman" w:eastAsia="MS Mincho" w:hAnsi="Times New Roman" w:cs="Times New Roman"/>
          <w:b/>
          <w:bCs w:val="0"/>
          <w:color w:val="auto"/>
          <w:kern w:val="32"/>
          <w:sz w:val="22"/>
          <w:szCs w:val="22"/>
          <w:lang w:eastAsia="ja-JP"/>
        </w:rPr>
        <w:id w:val="-603649330"/>
        <w:docPartObj>
          <w:docPartGallery w:val="Table of Contents"/>
          <w:docPartUnique/>
        </w:docPartObj>
      </w:sdtPr>
      <w:sdtEndPr>
        <w:rPr>
          <w:rFonts w:ascii="Segoe UI Semibold" w:hAnsi="Segoe UI Semibold" w:cs="Tahoma"/>
          <w:b w:val="0"/>
          <w:bCs/>
          <w:noProof/>
          <w:sz w:val="36"/>
          <w:szCs w:val="32"/>
        </w:rPr>
      </w:sdtEndPr>
      <w:sdtContent>
        <w:p w14:paraId="4F3845D9" w14:textId="77777777" w:rsidR="0084020F" w:rsidRDefault="0084020F" w:rsidP="00881F88">
          <w:pPr>
            <w:pStyle w:val="TOCHeading"/>
            <w:spacing w:before="120"/>
          </w:pPr>
          <w:r>
            <w:t>Contents</w:t>
          </w:r>
        </w:p>
        <w:p w14:paraId="0C527388" w14:textId="3AE27E47" w:rsidR="004E5FCE" w:rsidRDefault="0084020F">
          <w:pPr>
            <w:pStyle w:val="TOC1"/>
            <w:rPr>
              <w:rFonts w:eastAsiaTheme="minorEastAsia" w:cstheme="minorBidi"/>
              <w:b w:val="0"/>
              <w:bCs w:val="0"/>
              <w:caps w:val="0"/>
              <w:color w:val="auto"/>
              <w:sz w:val="22"/>
              <w:szCs w:val="22"/>
              <w:lang w:eastAsia="en-US"/>
            </w:rPr>
          </w:pPr>
          <w:r>
            <w:rPr>
              <w:b w:val="0"/>
              <w:bCs w:val="0"/>
              <w:smallCaps/>
              <w:noProof w:val="0"/>
            </w:rPr>
            <w:fldChar w:fldCharType="begin"/>
          </w:r>
          <w:r>
            <w:instrText xml:space="preserve"> TOC \o "1-3" \h \z \u </w:instrText>
          </w:r>
          <w:r>
            <w:rPr>
              <w:b w:val="0"/>
              <w:bCs w:val="0"/>
              <w:smallCaps/>
              <w:noProof w:val="0"/>
            </w:rPr>
            <w:fldChar w:fldCharType="separate"/>
          </w:r>
          <w:hyperlink w:anchor="_Toc432793708" w:history="1">
            <w:r w:rsidR="004E5FCE" w:rsidRPr="00CD101B">
              <w:rPr>
                <w:rStyle w:val="Hyperlink"/>
              </w:rPr>
              <w:t>Lab 1: Design a Logic App to Route Image Files</w:t>
            </w:r>
            <w:r w:rsidR="004E5FCE">
              <w:rPr>
                <w:webHidden/>
              </w:rPr>
              <w:tab/>
            </w:r>
            <w:r w:rsidR="004E5FCE">
              <w:rPr>
                <w:webHidden/>
              </w:rPr>
              <w:fldChar w:fldCharType="begin"/>
            </w:r>
            <w:r w:rsidR="004E5FCE">
              <w:rPr>
                <w:webHidden/>
              </w:rPr>
              <w:instrText xml:space="preserve"> PAGEREF _Toc432793708 \h </w:instrText>
            </w:r>
            <w:r w:rsidR="004E5FCE">
              <w:rPr>
                <w:webHidden/>
              </w:rPr>
            </w:r>
            <w:r w:rsidR="004E5FCE">
              <w:rPr>
                <w:webHidden/>
              </w:rPr>
              <w:fldChar w:fldCharType="separate"/>
            </w:r>
            <w:r w:rsidR="00D22B41">
              <w:rPr>
                <w:webHidden/>
              </w:rPr>
              <w:t>1</w:t>
            </w:r>
            <w:r w:rsidR="004E5FCE">
              <w:rPr>
                <w:webHidden/>
              </w:rPr>
              <w:fldChar w:fldCharType="end"/>
            </w:r>
          </w:hyperlink>
        </w:p>
        <w:p w14:paraId="5226DCEE" w14:textId="11D18A38" w:rsidR="004E5FCE" w:rsidRDefault="00D22B41">
          <w:pPr>
            <w:pStyle w:val="TOC2"/>
            <w:tabs>
              <w:tab w:val="right" w:leader="dot" w:pos="8630"/>
            </w:tabs>
            <w:rPr>
              <w:rFonts w:eastAsiaTheme="minorEastAsia" w:cstheme="minorBidi"/>
              <w:smallCaps w:val="0"/>
              <w:noProof/>
              <w:sz w:val="22"/>
              <w:szCs w:val="22"/>
              <w:lang w:eastAsia="en-US"/>
            </w:rPr>
          </w:pPr>
          <w:hyperlink w:anchor="_Toc432793709" w:history="1">
            <w:r w:rsidR="004E5FCE" w:rsidRPr="00CD101B">
              <w:rPr>
                <w:rStyle w:val="Hyperlink"/>
                <w:noProof/>
              </w:rPr>
              <w:t>Exercise 1: Prepare the Logic App</w:t>
            </w:r>
            <w:r w:rsidR="004E5FCE">
              <w:rPr>
                <w:noProof/>
                <w:webHidden/>
              </w:rPr>
              <w:tab/>
            </w:r>
            <w:r w:rsidR="004E5FCE">
              <w:rPr>
                <w:noProof/>
                <w:webHidden/>
              </w:rPr>
              <w:fldChar w:fldCharType="begin"/>
            </w:r>
            <w:r w:rsidR="004E5FCE">
              <w:rPr>
                <w:noProof/>
                <w:webHidden/>
              </w:rPr>
              <w:instrText xml:space="preserve"> PAGEREF _Toc432793709 \h </w:instrText>
            </w:r>
            <w:r w:rsidR="004E5FCE">
              <w:rPr>
                <w:noProof/>
                <w:webHidden/>
              </w:rPr>
            </w:r>
            <w:r w:rsidR="004E5FCE">
              <w:rPr>
                <w:noProof/>
                <w:webHidden/>
              </w:rPr>
              <w:fldChar w:fldCharType="separate"/>
            </w:r>
            <w:r>
              <w:rPr>
                <w:noProof/>
                <w:webHidden/>
              </w:rPr>
              <w:t>2</w:t>
            </w:r>
            <w:r w:rsidR="004E5FCE">
              <w:rPr>
                <w:noProof/>
                <w:webHidden/>
              </w:rPr>
              <w:fldChar w:fldCharType="end"/>
            </w:r>
          </w:hyperlink>
        </w:p>
        <w:p w14:paraId="37F67CF7" w14:textId="39004676" w:rsidR="004E5FCE" w:rsidRDefault="00D22B41">
          <w:pPr>
            <w:pStyle w:val="TOC3"/>
            <w:tabs>
              <w:tab w:val="right" w:leader="dot" w:pos="8630"/>
            </w:tabs>
            <w:rPr>
              <w:rFonts w:eastAsiaTheme="minorEastAsia" w:cstheme="minorBidi"/>
              <w:i w:val="0"/>
              <w:iCs w:val="0"/>
              <w:noProof/>
              <w:sz w:val="22"/>
              <w:szCs w:val="22"/>
              <w:lang w:eastAsia="en-US"/>
            </w:rPr>
          </w:pPr>
          <w:hyperlink w:anchor="_Toc432793710" w:history="1">
            <w:r w:rsidR="004E5FCE" w:rsidRPr="00CD101B">
              <w:rPr>
                <w:rStyle w:val="Hyperlink"/>
                <w:noProof/>
              </w:rPr>
              <w:t xml:space="preserve">Task 1: Create an Azure Storage Blob Connector </w:t>
            </w:r>
            <w:r w:rsidR="004E5FCE">
              <w:rPr>
                <w:noProof/>
                <w:webHidden/>
              </w:rPr>
              <w:tab/>
            </w:r>
            <w:r w:rsidR="004E5FCE">
              <w:rPr>
                <w:noProof/>
                <w:webHidden/>
              </w:rPr>
              <w:fldChar w:fldCharType="begin"/>
            </w:r>
            <w:r w:rsidR="004E5FCE">
              <w:rPr>
                <w:noProof/>
                <w:webHidden/>
              </w:rPr>
              <w:instrText xml:space="preserve"> PAGEREF _Toc432793710 \h </w:instrText>
            </w:r>
            <w:r w:rsidR="004E5FCE">
              <w:rPr>
                <w:noProof/>
                <w:webHidden/>
              </w:rPr>
            </w:r>
            <w:r w:rsidR="004E5FCE">
              <w:rPr>
                <w:noProof/>
                <w:webHidden/>
              </w:rPr>
              <w:fldChar w:fldCharType="separate"/>
            </w:r>
            <w:r>
              <w:rPr>
                <w:noProof/>
                <w:webHidden/>
              </w:rPr>
              <w:t>2</w:t>
            </w:r>
            <w:r w:rsidR="004E5FCE">
              <w:rPr>
                <w:noProof/>
                <w:webHidden/>
              </w:rPr>
              <w:fldChar w:fldCharType="end"/>
            </w:r>
          </w:hyperlink>
        </w:p>
        <w:p w14:paraId="0624D5CB" w14:textId="2D9640F1" w:rsidR="004E5FCE" w:rsidRDefault="00D22B41">
          <w:pPr>
            <w:pStyle w:val="TOC3"/>
            <w:tabs>
              <w:tab w:val="right" w:leader="dot" w:pos="8630"/>
            </w:tabs>
            <w:rPr>
              <w:rFonts w:eastAsiaTheme="minorEastAsia" w:cstheme="minorBidi"/>
              <w:i w:val="0"/>
              <w:iCs w:val="0"/>
              <w:noProof/>
              <w:sz w:val="22"/>
              <w:szCs w:val="22"/>
              <w:lang w:eastAsia="en-US"/>
            </w:rPr>
          </w:pPr>
          <w:hyperlink w:anchor="_Toc432793711" w:history="1">
            <w:r w:rsidR="004E5FCE" w:rsidRPr="00CD101B">
              <w:rPr>
                <w:rStyle w:val="Hyperlink"/>
                <w:noProof/>
              </w:rPr>
              <w:t xml:space="preserve">Task 2: Create an Empty Logic App </w:t>
            </w:r>
            <w:r w:rsidR="004E5FCE">
              <w:rPr>
                <w:noProof/>
                <w:webHidden/>
              </w:rPr>
              <w:tab/>
            </w:r>
            <w:r w:rsidR="004E5FCE">
              <w:rPr>
                <w:noProof/>
                <w:webHidden/>
              </w:rPr>
              <w:fldChar w:fldCharType="begin"/>
            </w:r>
            <w:r w:rsidR="004E5FCE">
              <w:rPr>
                <w:noProof/>
                <w:webHidden/>
              </w:rPr>
              <w:instrText xml:space="preserve"> PAGEREF _Toc432793711 \h </w:instrText>
            </w:r>
            <w:r w:rsidR="004E5FCE">
              <w:rPr>
                <w:noProof/>
                <w:webHidden/>
              </w:rPr>
            </w:r>
            <w:r w:rsidR="004E5FCE">
              <w:rPr>
                <w:noProof/>
                <w:webHidden/>
              </w:rPr>
              <w:fldChar w:fldCharType="separate"/>
            </w:r>
            <w:r>
              <w:rPr>
                <w:noProof/>
                <w:webHidden/>
              </w:rPr>
              <w:t>3</w:t>
            </w:r>
            <w:r w:rsidR="004E5FCE">
              <w:rPr>
                <w:noProof/>
                <w:webHidden/>
              </w:rPr>
              <w:fldChar w:fldCharType="end"/>
            </w:r>
          </w:hyperlink>
        </w:p>
        <w:p w14:paraId="4E2A79DA" w14:textId="38888BD9" w:rsidR="004E5FCE" w:rsidRDefault="00D22B41">
          <w:pPr>
            <w:pStyle w:val="TOC3"/>
            <w:tabs>
              <w:tab w:val="right" w:leader="dot" w:pos="8630"/>
            </w:tabs>
            <w:rPr>
              <w:rFonts w:eastAsiaTheme="minorEastAsia" w:cstheme="minorBidi"/>
              <w:i w:val="0"/>
              <w:iCs w:val="0"/>
              <w:noProof/>
              <w:sz w:val="22"/>
              <w:szCs w:val="22"/>
              <w:lang w:eastAsia="en-US"/>
            </w:rPr>
          </w:pPr>
          <w:hyperlink w:anchor="_Toc432793712" w:history="1">
            <w:r w:rsidR="004E5FCE" w:rsidRPr="00CD101B">
              <w:rPr>
                <w:rStyle w:val="Hyperlink"/>
                <w:noProof/>
              </w:rPr>
              <w:t xml:space="preserve">Task 3: Add a Trigger (Recurrence) </w:t>
            </w:r>
            <w:r w:rsidR="004E5FCE">
              <w:rPr>
                <w:noProof/>
                <w:webHidden/>
              </w:rPr>
              <w:tab/>
            </w:r>
            <w:r w:rsidR="004E5FCE">
              <w:rPr>
                <w:noProof/>
                <w:webHidden/>
              </w:rPr>
              <w:fldChar w:fldCharType="begin"/>
            </w:r>
            <w:r w:rsidR="004E5FCE">
              <w:rPr>
                <w:noProof/>
                <w:webHidden/>
              </w:rPr>
              <w:instrText xml:space="preserve"> PAGEREF _Toc432793712 \h </w:instrText>
            </w:r>
            <w:r w:rsidR="004E5FCE">
              <w:rPr>
                <w:noProof/>
                <w:webHidden/>
              </w:rPr>
            </w:r>
            <w:r w:rsidR="004E5FCE">
              <w:rPr>
                <w:noProof/>
                <w:webHidden/>
              </w:rPr>
              <w:fldChar w:fldCharType="separate"/>
            </w:r>
            <w:r>
              <w:rPr>
                <w:noProof/>
                <w:webHidden/>
              </w:rPr>
              <w:t>5</w:t>
            </w:r>
            <w:r w:rsidR="004E5FCE">
              <w:rPr>
                <w:noProof/>
                <w:webHidden/>
              </w:rPr>
              <w:fldChar w:fldCharType="end"/>
            </w:r>
          </w:hyperlink>
        </w:p>
        <w:p w14:paraId="4E91875F" w14:textId="19AF8C18" w:rsidR="004E5FCE" w:rsidRDefault="00D22B41">
          <w:pPr>
            <w:pStyle w:val="TOC2"/>
            <w:tabs>
              <w:tab w:val="right" w:leader="dot" w:pos="8630"/>
            </w:tabs>
            <w:rPr>
              <w:rFonts w:eastAsiaTheme="minorEastAsia" w:cstheme="minorBidi"/>
              <w:smallCaps w:val="0"/>
              <w:noProof/>
              <w:sz w:val="22"/>
              <w:szCs w:val="22"/>
              <w:lang w:eastAsia="en-US"/>
            </w:rPr>
          </w:pPr>
          <w:hyperlink w:anchor="_Toc432793713" w:history="1">
            <w:r w:rsidR="004E5FCE" w:rsidRPr="00CD101B">
              <w:rPr>
                <w:rStyle w:val="Hyperlink"/>
                <w:noProof/>
              </w:rPr>
              <w:t>Exercise 2: Design the Logic App</w:t>
            </w:r>
            <w:r w:rsidR="004E5FCE">
              <w:rPr>
                <w:noProof/>
                <w:webHidden/>
              </w:rPr>
              <w:tab/>
            </w:r>
            <w:r w:rsidR="004E5FCE">
              <w:rPr>
                <w:noProof/>
                <w:webHidden/>
              </w:rPr>
              <w:fldChar w:fldCharType="begin"/>
            </w:r>
            <w:r w:rsidR="004E5FCE">
              <w:rPr>
                <w:noProof/>
                <w:webHidden/>
              </w:rPr>
              <w:instrText xml:space="preserve"> PAGEREF _Toc432793713 \h </w:instrText>
            </w:r>
            <w:r w:rsidR="004E5FCE">
              <w:rPr>
                <w:noProof/>
                <w:webHidden/>
              </w:rPr>
            </w:r>
            <w:r w:rsidR="004E5FCE">
              <w:rPr>
                <w:noProof/>
                <w:webHidden/>
              </w:rPr>
              <w:fldChar w:fldCharType="separate"/>
            </w:r>
            <w:r>
              <w:rPr>
                <w:noProof/>
                <w:webHidden/>
              </w:rPr>
              <w:t>7</w:t>
            </w:r>
            <w:r w:rsidR="004E5FCE">
              <w:rPr>
                <w:noProof/>
                <w:webHidden/>
              </w:rPr>
              <w:fldChar w:fldCharType="end"/>
            </w:r>
          </w:hyperlink>
        </w:p>
        <w:p w14:paraId="400325EC" w14:textId="1838ECA5" w:rsidR="004E5FCE" w:rsidRDefault="00D22B41">
          <w:pPr>
            <w:pStyle w:val="TOC3"/>
            <w:tabs>
              <w:tab w:val="right" w:leader="dot" w:pos="8630"/>
            </w:tabs>
            <w:rPr>
              <w:rFonts w:eastAsiaTheme="minorEastAsia" w:cstheme="minorBidi"/>
              <w:i w:val="0"/>
              <w:iCs w:val="0"/>
              <w:noProof/>
              <w:sz w:val="22"/>
              <w:szCs w:val="22"/>
              <w:lang w:eastAsia="en-US"/>
            </w:rPr>
          </w:pPr>
          <w:hyperlink w:anchor="_Toc432793714" w:history="1">
            <w:r w:rsidR="004E5FCE" w:rsidRPr="00CD101B">
              <w:rPr>
                <w:rStyle w:val="Hyperlink"/>
                <w:noProof/>
              </w:rPr>
              <w:t>Task 1: Add a OneDrive Connector to Enumerate Image Files</w:t>
            </w:r>
            <w:r w:rsidR="004E5FCE">
              <w:rPr>
                <w:noProof/>
                <w:webHidden/>
              </w:rPr>
              <w:tab/>
            </w:r>
            <w:r w:rsidR="004E5FCE">
              <w:rPr>
                <w:noProof/>
                <w:webHidden/>
              </w:rPr>
              <w:fldChar w:fldCharType="begin"/>
            </w:r>
            <w:r w:rsidR="004E5FCE">
              <w:rPr>
                <w:noProof/>
                <w:webHidden/>
              </w:rPr>
              <w:instrText xml:space="preserve"> PAGEREF _Toc432793714 \h </w:instrText>
            </w:r>
            <w:r w:rsidR="004E5FCE">
              <w:rPr>
                <w:noProof/>
                <w:webHidden/>
              </w:rPr>
            </w:r>
            <w:r w:rsidR="004E5FCE">
              <w:rPr>
                <w:noProof/>
                <w:webHidden/>
              </w:rPr>
              <w:fldChar w:fldCharType="separate"/>
            </w:r>
            <w:r>
              <w:rPr>
                <w:noProof/>
                <w:webHidden/>
              </w:rPr>
              <w:t>7</w:t>
            </w:r>
            <w:r w:rsidR="004E5FCE">
              <w:rPr>
                <w:noProof/>
                <w:webHidden/>
              </w:rPr>
              <w:fldChar w:fldCharType="end"/>
            </w:r>
          </w:hyperlink>
        </w:p>
        <w:p w14:paraId="53D2A37A" w14:textId="2571B84D" w:rsidR="004E5FCE" w:rsidRDefault="00D22B41">
          <w:pPr>
            <w:pStyle w:val="TOC3"/>
            <w:tabs>
              <w:tab w:val="right" w:leader="dot" w:pos="8630"/>
            </w:tabs>
            <w:rPr>
              <w:rFonts w:eastAsiaTheme="minorEastAsia" w:cstheme="minorBidi"/>
              <w:i w:val="0"/>
              <w:iCs w:val="0"/>
              <w:noProof/>
              <w:sz w:val="22"/>
              <w:szCs w:val="22"/>
              <w:lang w:eastAsia="en-US"/>
            </w:rPr>
          </w:pPr>
          <w:hyperlink w:anchor="_Toc432793715" w:history="1">
            <w:r w:rsidR="004E5FCE" w:rsidRPr="00CD101B">
              <w:rPr>
                <w:rStyle w:val="Hyperlink"/>
                <w:noProof/>
              </w:rPr>
              <w:t>Task 2: Add a OneDrive Connector to Retrieve the Image Files</w:t>
            </w:r>
            <w:r w:rsidR="004E5FCE">
              <w:rPr>
                <w:noProof/>
                <w:webHidden/>
              </w:rPr>
              <w:tab/>
            </w:r>
            <w:r w:rsidR="004E5FCE">
              <w:rPr>
                <w:noProof/>
                <w:webHidden/>
              </w:rPr>
              <w:fldChar w:fldCharType="begin"/>
            </w:r>
            <w:r w:rsidR="004E5FCE">
              <w:rPr>
                <w:noProof/>
                <w:webHidden/>
              </w:rPr>
              <w:instrText xml:space="preserve"> PAGEREF _Toc432793715 \h </w:instrText>
            </w:r>
            <w:r w:rsidR="004E5FCE">
              <w:rPr>
                <w:noProof/>
                <w:webHidden/>
              </w:rPr>
            </w:r>
            <w:r w:rsidR="004E5FCE">
              <w:rPr>
                <w:noProof/>
                <w:webHidden/>
              </w:rPr>
              <w:fldChar w:fldCharType="separate"/>
            </w:r>
            <w:r>
              <w:rPr>
                <w:noProof/>
                <w:webHidden/>
              </w:rPr>
              <w:t>8</w:t>
            </w:r>
            <w:r w:rsidR="004E5FCE">
              <w:rPr>
                <w:noProof/>
                <w:webHidden/>
              </w:rPr>
              <w:fldChar w:fldCharType="end"/>
            </w:r>
          </w:hyperlink>
        </w:p>
        <w:p w14:paraId="52D669DE" w14:textId="34B32E0C" w:rsidR="004E5FCE" w:rsidRDefault="00D22B41">
          <w:pPr>
            <w:pStyle w:val="TOC3"/>
            <w:tabs>
              <w:tab w:val="right" w:leader="dot" w:pos="8630"/>
            </w:tabs>
            <w:rPr>
              <w:rFonts w:eastAsiaTheme="minorEastAsia" w:cstheme="minorBidi"/>
              <w:i w:val="0"/>
              <w:iCs w:val="0"/>
              <w:noProof/>
              <w:sz w:val="22"/>
              <w:szCs w:val="22"/>
              <w:lang w:eastAsia="en-US"/>
            </w:rPr>
          </w:pPr>
          <w:hyperlink w:anchor="_Toc432793716" w:history="1">
            <w:r w:rsidR="004E5FCE" w:rsidRPr="00CD101B">
              <w:rPr>
                <w:rStyle w:val="Hyperlink"/>
                <w:noProof/>
              </w:rPr>
              <w:t>Task 3: Add an Azure Storage Blob Connector to Upload the Dropped Images Files</w:t>
            </w:r>
            <w:r w:rsidR="004E5FCE">
              <w:rPr>
                <w:noProof/>
                <w:webHidden/>
              </w:rPr>
              <w:tab/>
            </w:r>
            <w:r w:rsidR="004E5FCE">
              <w:rPr>
                <w:noProof/>
                <w:webHidden/>
              </w:rPr>
              <w:fldChar w:fldCharType="begin"/>
            </w:r>
            <w:r w:rsidR="004E5FCE">
              <w:rPr>
                <w:noProof/>
                <w:webHidden/>
              </w:rPr>
              <w:instrText xml:space="preserve"> PAGEREF _Toc432793716 \h </w:instrText>
            </w:r>
            <w:r w:rsidR="004E5FCE">
              <w:rPr>
                <w:noProof/>
                <w:webHidden/>
              </w:rPr>
            </w:r>
            <w:r w:rsidR="004E5FCE">
              <w:rPr>
                <w:noProof/>
                <w:webHidden/>
              </w:rPr>
              <w:fldChar w:fldCharType="separate"/>
            </w:r>
            <w:r>
              <w:rPr>
                <w:noProof/>
                <w:webHidden/>
              </w:rPr>
              <w:t>10</w:t>
            </w:r>
            <w:r w:rsidR="004E5FCE">
              <w:rPr>
                <w:noProof/>
                <w:webHidden/>
              </w:rPr>
              <w:fldChar w:fldCharType="end"/>
            </w:r>
          </w:hyperlink>
        </w:p>
        <w:p w14:paraId="06A84EBB" w14:textId="14C483D4" w:rsidR="004E5FCE" w:rsidRDefault="00D22B41">
          <w:pPr>
            <w:pStyle w:val="TOC3"/>
            <w:tabs>
              <w:tab w:val="right" w:leader="dot" w:pos="8630"/>
            </w:tabs>
            <w:rPr>
              <w:rFonts w:eastAsiaTheme="minorEastAsia" w:cstheme="minorBidi"/>
              <w:i w:val="0"/>
              <w:iCs w:val="0"/>
              <w:noProof/>
              <w:sz w:val="22"/>
              <w:szCs w:val="22"/>
              <w:lang w:eastAsia="en-US"/>
            </w:rPr>
          </w:pPr>
          <w:hyperlink w:anchor="_Toc432793717" w:history="1">
            <w:r w:rsidR="004E5FCE" w:rsidRPr="00CD101B">
              <w:rPr>
                <w:rStyle w:val="Hyperlink"/>
                <w:noProof/>
              </w:rPr>
              <w:t>Task 4: Add a OneDrive Connector to Delete the Dropped Image Files</w:t>
            </w:r>
            <w:r w:rsidR="004E5FCE">
              <w:rPr>
                <w:noProof/>
                <w:webHidden/>
              </w:rPr>
              <w:tab/>
            </w:r>
            <w:r w:rsidR="004E5FCE">
              <w:rPr>
                <w:noProof/>
                <w:webHidden/>
              </w:rPr>
              <w:fldChar w:fldCharType="begin"/>
            </w:r>
            <w:r w:rsidR="004E5FCE">
              <w:rPr>
                <w:noProof/>
                <w:webHidden/>
              </w:rPr>
              <w:instrText xml:space="preserve"> PAGEREF _Toc432793717 \h </w:instrText>
            </w:r>
            <w:r w:rsidR="004E5FCE">
              <w:rPr>
                <w:noProof/>
                <w:webHidden/>
              </w:rPr>
            </w:r>
            <w:r w:rsidR="004E5FCE">
              <w:rPr>
                <w:noProof/>
                <w:webHidden/>
              </w:rPr>
              <w:fldChar w:fldCharType="separate"/>
            </w:r>
            <w:r>
              <w:rPr>
                <w:noProof/>
                <w:webHidden/>
              </w:rPr>
              <w:t>11</w:t>
            </w:r>
            <w:r w:rsidR="004E5FCE">
              <w:rPr>
                <w:noProof/>
                <w:webHidden/>
              </w:rPr>
              <w:fldChar w:fldCharType="end"/>
            </w:r>
          </w:hyperlink>
        </w:p>
        <w:p w14:paraId="01E110B0" w14:textId="33A06BE1" w:rsidR="004E5FCE" w:rsidRDefault="00D22B41">
          <w:pPr>
            <w:pStyle w:val="TOC3"/>
            <w:tabs>
              <w:tab w:val="right" w:leader="dot" w:pos="8630"/>
            </w:tabs>
            <w:rPr>
              <w:rFonts w:eastAsiaTheme="minorEastAsia" w:cstheme="minorBidi"/>
              <w:i w:val="0"/>
              <w:iCs w:val="0"/>
              <w:noProof/>
              <w:sz w:val="22"/>
              <w:szCs w:val="22"/>
              <w:lang w:eastAsia="en-US"/>
            </w:rPr>
          </w:pPr>
          <w:hyperlink w:anchor="_Toc432793718" w:history="1">
            <w:r w:rsidR="004E5FCE" w:rsidRPr="00CD101B">
              <w:rPr>
                <w:rStyle w:val="Hyperlink"/>
                <w:noProof/>
              </w:rPr>
              <w:t>Task 5: Test your Logic App</w:t>
            </w:r>
            <w:r w:rsidR="004E5FCE">
              <w:rPr>
                <w:noProof/>
                <w:webHidden/>
              </w:rPr>
              <w:tab/>
            </w:r>
            <w:r w:rsidR="004E5FCE">
              <w:rPr>
                <w:noProof/>
                <w:webHidden/>
              </w:rPr>
              <w:fldChar w:fldCharType="begin"/>
            </w:r>
            <w:r w:rsidR="004E5FCE">
              <w:rPr>
                <w:noProof/>
                <w:webHidden/>
              </w:rPr>
              <w:instrText xml:space="preserve"> PAGEREF _Toc432793718 \h </w:instrText>
            </w:r>
            <w:r w:rsidR="004E5FCE">
              <w:rPr>
                <w:noProof/>
                <w:webHidden/>
              </w:rPr>
            </w:r>
            <w:r w:rsidR="004E5FCE">
              <w:rPr>
                <w:noProof/>
                <w:webHidden/>
              </w:rPr>
              <w:fldChar w:fldCharType="separate"/>
            </w:r>
            <w:r>
              <w:rPr>
                <w:noProof/>
                <w:webHidden/>
              </w:rPr>
              <w:t>13</w:t>
            </w:r>
            <w:r w:rsidR="004E5FCE">
              <w:rPr>
                <w:noProof/>
                <w:webHidden/>
              </w:rPr>
              <w:fldChar w:fldCharType="end"/>
            </w:r>
          </w:hyperlink>
        </w:p>
        <w:p w14:paraId="3249DE9E" w14:textId="2EA6D08C" w:rsidR="004E5FCE" w:rsidRDefault="00D22B41">
          <w:pPr>
            <w:pStyle w:val="TOC1"/>
            <w:rPr>
              <w:rFonts w:eastAsiaTheme="minorEastAsia" w:cstheme="minorBidi"/>
              <w:b w:val="0"/>
              <w:bCs w:val="0"/>
              <w:caps w:val="0"/>
              <w:color w:val="auto"/>
              <w:sz w:val="22"/>
              <w:szCs w:val="22"/>
              <w:lang w:eastAsia="en-US"/>
            </w:rPr>
          </w:pPr>
          <w:hyperlink w:anchor="_Toc432793719" w:history="1">
            <w:r w:rsidR="004E5FCE" w:rsidRPr="00CD101B">
              <w:rPr>
                <w:rStyle w:val="Hyperlink"/>
              </w:rPr>
              <w:t>Lab 2: Provisioning a Database from the CSV File of a Dropbox Share</w:t>
            </w:r>
            <w:r w:rsidR="004E5FCE">
              <w:rPr>
                <w:webHidden/>
              </w:rPr>
              <w:tab/>
            </w:r>
            <w:r w:rsidR="004E5FCE">
              <w:rPr>
                <w:webHidden/>
              </w:rPr>
              <w:fldChar w:fldCharType="begin"/>
            </w:r>
            <w:r w:rsidR="004E5FCE">
              <w:rPr>
                <w:webHidden/>
              </w:rPr>
              <w:instrText xml:space="preserve"> PAGEREF _Toc432793719 \h </w:instrText>
            </w:r>
            <w:r w:rsidR="004E5FCE">
              <w:rPr>
                <w:webHidden/>
              </w:rPr>
            </w:r>
            <w:r w:rsidR="004E5FCE">
              <w:rPr>
                <w:webHidden/>
              </w:rPr>
              <w:fldChar w:fldCharType="separate"/>
            </w:r>
            <w:r>
              <w:rPr>
                <w:webHidden/>
              </w:rPr>
              <w:t>15</w:t>
            </w:r>
            <w:r w:rsidR="004E5FCE">
              <w:rPr>
                <w:webHidden/>
              </w:rPr>
              <w:fldChar w:fldCharType="end"/>
            </w:r>
          </w:hyperlink>
        </w:p>
        <w:p w14:paraId="56EE3375" w14:textId="7181DA94" w:rsidR="004E5FCE" w:rsidRDefault="00D22B41">
          <w:pPr>
            <w:pStyle w:val="TOC2"/>
            <w:tabs>
              <w:tab w:val="right" w:leader="dot" w:pos="8630"/>
            </w:tabs>
            <w:rPr>
              <w:rFonts w:eastAsiaTheme="minorEastAsia" w:cstheme="minorBidi"/>
              <w:smallCaps w:val="0"/>
              <w:noProof/>
              <w:sz w:val="22"/>
              <w:szCs w:val="22"/>
              <w:lang w:eastAsia="en-US"/>
            </w:rPr>
          </w:pPr>
          <w:hyperlink w:anchor="_Toc432793720" w:history="1">
            <w:r w:rsidR="004E5FCE" w:rsidRPr="00CD101B">
              <w:rPr>
                <w:rStyle w:val="Hyperlink"/>
                <w:noProof/>
              </w:rPr>
              <w:t xml:space="preserve">Exercise 1: Prepare the Logic App </w:t>
            </w:r>
            <w:r w:rsidR="004E5FCE">
              <w:rPr>
                <w:noProof/>
                <w:webHidden/>
              </w:rPr>
              <w:tab/>
            </w:r>
            <w:r w:rsidR="004E5FCE">
              <w:rPr>
                <w:noProof/>
                <w:webHidden/>
              </w:rPr>
              <w:fldChar w:fldCharType="begin"/>
            </w:r>
            <w:r w:rsidR="004E5FCE">
              <w:rPr>
                <w:noProof/>
                <w:webHidden/>
              </w:rPr>
              <w:instrText xml:space="preserve"> PAGEREF _Toc432793720 \h </w:instrText>
            </w:r>
            <w:r w:rsidR="004E5FCE">
              <w:rPr>
                <w:noProof/>
                <w:webHidden/>
              </w:rPr>
            </w:r>
            <w:r w:rsidR="004E5FCE">
              <w:rPr>
                <w:noProof/>
                <w:webHidden/>
              </w:rPr>
              <w:fldChar w:fldCharType="separate"/>
            </w:r>
            <w:r>
              <w:rPr>
                <w:noProof/>
                <w:webHidden/>
              </w:rPr>
              <w:t>16</w:t>
            </w:r>
            <w:r w:rsidR="004E5FCE">
              <w:rPr>
                <w:noProof/>
                <w:webHidden/>
              </w:rPr>
              <w:fldChar w:fldCharType="end"/>
            </w:r>
          </w:hyperlink>
        </w:p>
        <w:p w14:paraId="0B38FB1B" w14:textId="5350F60C" w:rsidR="004E5FCE" w:rsidRDefault="00D22B41">
          <w:pPr>
            <w:pStyle w:val="TOC3"/>
            <w:tabs>
              <w:tab w:val="right" w:leader="dot" w:pos="8630"/>
            </w:tabs>
            <w:rPr>
              <w:rFonts w:eastAsiaTheme="minorEastAsia" w:cstheme="minorBidi"/>
              <w:i w:val="0"/>
              <w:iCs w:val="0"/>
              <w:noProof/>
              <w:sz w:val="22"/>
              <w:szCs w:val="22"/>
              <w:lang w:eastAsia="en-US"/>
            </w:rPr>
          </w:pPr>
          <w:hyperlink w:anchor="_Toc432793721" w:history="1">
            <w:r w:rsidR="004E5FCE" w:rsidRPr="00CD101B">
              <w:rPr>
                <w:rStyle w:val="Hyperlink"/>
                <w:noProof/>
              </w:rPr>
              <w:t xml:space="preserve">Task 1: Create the empty Logic App </w:t>
            </w:r>
            <w:r w:rsidR="004E5FCE">
              <w:rPr>
                <w:noProof/>
                <w:webHidden/>
              </w:rPr>
              <w:tab/>
            </w:r>
            <w:r w:rsidR="004E5FCE">
              <w:rPr>
                <w:noProof/>
                <w:webHidden/>
              </w:rPr>
              <w:fldChar w:fldCharType="begin"/>
            </w:r>
            <w:r w:rsidR="004E5FCE">
              <w:rPr>
                <w:noProof/>
                <w:webHidden/>
              </w:rPr>
              <w:instrText xml:space="preserve"> PAGEREF _Toc432793721 \h </w:instrText>
            </w:r>
            <w:r w:rsidR="004E5FCE">
              <w:rPr>
                <w:noProof/>
                <w:webHidden/>
              </w:rPr>
            </w:r>
            <w:r w:rsidR="004E5FCE">
              <w:rPr>
                <w:noProof/>
                <w:webHidden/>
              </w:rPr>
              <w:fldChar w:fldCharType="separate"/>
            </w:r>
            <w:r>
              <w:rPr>
                <w:noProof/>
                <w:webHidden/>
              </w:rPr>
              <w:t>16</w:t>
            </w:r>
            <w:r w:rsidR="004E5FCE">
              <w:rPr>
                <w:noProof/>
                <w:webHidden/>
              </w:rPr>
              <w:fldChar w:fldCharType="end"/>
            </w:r>
          </w:hyperlink>
        </w:p>
        <w:p w14:paraId="2405E7FE" w14:textId="5573931F" w:rsidR="004E5FCE" w:rsidRDefault="00D22B41">
          <w:pPr>
            <w:pStyle w:val="TOC3"/>
            <w:tabs>
              <w:tab w:val="right" w:leader="dot" w:pos="8630"/>
            </w:tabs>
            <w:rPr>
              <w:rFonts w:eastAsiaTheme="minorEastAsia" w:cstheme="minorBidi"/>
              <w:i w:val="0"/>
              <w:iCs w:val="0"/>
              <w:noProof/>
              <w:sz w:val="22"/>
              <w:szCs w:val="22"/>
              <w:lang w:eastAsia="en-US"/>
            </w:rPr>
          </w:pPr>
          <w:hyperlink w:anchor="_Toc432793722" w:history="1">
            <w:r w:rsidR="004E5FCE" w:rsidRPr="00CD101B">
              <w:rPr>
                <w:rStyle w:val="Hyperlink"/>
                <w:noProof/>
              </w:rPr>
              <w:t xml:space="preserve">Task 2: Add a Trigger (Recurrence) </w:t>
            </w:r>
            <w:r w:rsidR="004E5FCE">
              <w:rPr>
                <w:noProof/>
                <w:webHidden/>
              </w:rPr>
              <w:tab/>
            </w:r>
            <w:r w:rsidR="004E5FCE">
              <w:rPr>
                <w:noProof/>
                <w:webHidden/>
              </w:rPr>
              <w:fldChar w:fldCharType="begin"/>
            </w:r>
            <w:r w:rsidR="004E5FCE">
              <w:rPr>
                <w:noProof/>
                <w:webHidden/>
              </w:rPr>
              <w:instrText xml:space="preserve"> PAGEREF _Toc432793722 \h </w:instrText>
            </w:r>
            <w:r w:rsidR="004E5FCE">
              <w:rPr>
                <w:noProof/>
                <w:webHidden/>
              </w:rPr>
            </w:r>
            <w:r w:rsidR="004E5FCE">
              <w:rPr>
                <w:noProof/>
                <w:webHidden/>
              </w:rPr>
              <w:fldChar w:fldCharType="separate"/>
            </w:r>
            <w:r>
              <w:rPr>
                <w:noProof/>
                <w:webHidden/>
              </w:rPr>
              <w:t>16</w:t>
            </w:r>
            <w:r w:rsidR="004E5FCE">
              <w:rPr>
                <w:noProof/>
                <w:webHidden/>
              </w:rPr>
              <w:fldChar w:fldCharType="end"/>
            </w:r>
          </w:hyperlink>
        </w:p>
        <w:p w14:paraId="11A1C30F" w14:textId="23D88A9B" w:rsidR="004E5FCE" w:rsidRDefault="00D22B41">
          <w:pPr>
            <w:pStyle w:val="TOC2"/>
            <w:tabs>
              <w:tab w:val="right" w:leader="dot" w:pos="8630"/>
            </w:tabs>
            <w:rPr>
              <w:rFonts w:eastAsiaTheme="minorEastAsia" w:cstheme="minorBidi"/>
              <w:smallCaps w:val="0"/>
              <w:noProof/>
              <w:sz w:val="22"/>
              <w:szCs w:val="22"/>
              <w:lang w:eastAsia="en-US"/>
            </w:rPr>
          </w:pPr>
          <w:hyperlink w:anchor="_Toc432793723" w:history="1">
            <w:r w:rsidR="004E5FCE" w:rsidRPr="00CD101B">
              <w:rPr>
                <w:rStyle w:val="Hyperlink"/>
                <w:noProof/>
              </w:rPr>
              <w:t xml:space="preserve">Exercise 2: Design the Logic App  </w:t>
            </w:r>
            <w:r w:rsidR="004E5FCE">
              <w:rPr>
                <w:noProof/>
                <w:webHidden/>
              </w:rPr>
              <w:tab/>
            </w:r>
            <w:r w:rsidR="004E5FCE">
              <w:rPr>
                <w:noProof/>
                <w:webHidden/>
              </w:rPr>
              <w:fldChar w:fldCharType="begin"/>
            </w:r>
            <w:r w:rsidR="004E5FCE">
              <w:rPr>
                <w:noProof/>
                <w:webHidden/>
              </w:rPr>
              <w:instrText xml:space="preserve"> PAGEREF _Toc432793723 \h </w:instrText>
            </w:r>
            <w:r w:rsidR="004E5FCE">
              <w:rPr>
                <w:noProof/>
                <w:webHidden/>
              </w:rPr>
            </w:r>
            <w:r w:rsidR="004E5FCE">
              <w:rPr>
                <w:noProof/>
                <w:webHidden/>
              </w:rPr>
              <w:fldChar w:fldCharType="separate"/>
            </w:r>
            <w:r>
              <w:rPr>
                <w:noProof/>
                <w:webHidden/>
              </w:rPr>
              <w:t>17</w:t>
            </w:r>
            <w:r w:rsidR="004E5FCE">
              <w:rPr>
                <w:noProof/>
                <w:webHidden/>
              </w:rPr>
              <w:fldChar w:fldCharType="end"/>
            </w:r>
          </w:hyperlink>
        </w:p>
        <w:p w14:paraId="05C4CA61" w14:textId="4ADB43AD" w:rsidR="004E5FCE" w:rsidRDefault="00D22B41">
          <w:pPr>
            <w:pStyle w:val="TOC3"/>
            <w:tabs>
              <w:tab w:val="right" w:leader="dot" w:pos="8630"/>
            </w:tabs>
            <w:rPr>
              <w:rFonts w:eastAsiaTheme="minorEastAsia" w:cstheme="minorBidi"/>
              <w:i w:val="0"/>
              <w:iCs w:val="0"/>
              <w:noProof/>
              <w:sz w:val="22"/>
              <w:szCs w:val="22"/>
              <w:lang w:eastAsia="en-US"/>
            </w:rPr>
          </w:pPr>
          <w:hyperlink w:anchor="_Toc432793724" w:history="1">
            <w:r w:rsidR="004E5FCE" w:rsidRPr="00CD101B">
              <w:rPr>
                <w:rStyle w:val="Hyperlink"/>
                <w:noProof/>
              </w:rPr>
              <w:t>Task 1: Add a Dropbox Connector to Get a File</w:t>
            </w:r>
            <w:r w:rsidR="004E5FCE">
              <w:rPr>
                <w:noProof/>
                <w:webHidden/>
              </w:rPr>
              <w:tab/>
            </w:r>
            <w:r w:rsidR="004E5FCE">
              <w:rPr>
                <w:noProof/>
                <w:webHidden/>
              </w:rPr>
              <w:fldChar w:fldCharType="begin"/>
            </w:r>
            <w:r w:rsidR="004E5FCE">
              <w:rPr>
                <w:noProof/>
                <w:webHidden/>
              </w:rPr>
              <w:instrText xml:space="preserve"> PAGEREF _Toc432793724 \h </w:instrText>
            </w:r>
            <w:r w:rsidR="004E5FCE">
              <w:rPr>
                <w:noProof/>
                <w:webHidden/>
              </w:rPr>
            </w:r>
            <w:r w:rsidR="004E5FCE">
              <w:rPr>
                <w:noProof/>
                <w:webHidden/>
              </w:rPr>
              <w:fldChar w:fldCharType="separate"/>
            </w:r>
            <w:r>
              <w:rPr>
                <w:noProof/>
                <w:webHidden/>
              </w:rPr>
              <w:t>17</w:t>
            </w:r>
            <w:r w:rsidR="004E5FCE">
              <w:rPr>
                <w:noProof/>
                <w:webHidden/>
              </w:rPr>
              <w:fldChar w:fldCharType="end"/>
            </w:r>
          </w:hyperlink>
        </w:p>
        <w:p w14:paraId="699499FE" w14:textId="5C2EA6E5" w:rsidR="004E5FCE" w:rsidRDefault="00D22B41">
          <w:pPr>
            <w:pStyle w:val="TOC3"/>
            <w:tabs>
              <w:tab w:val="right" w:leader="dot" w:pos="8630"/>
            </w:tabs>
            <w:rPr>
              <w:rFonts w:eastAsiaTheme="minorEastAsia" w:cstheme="minorBidi"/>
              <w:i w:val="0"/>
              <w:iCs w:val="0"/>
              <w:noProof/>
              <w:sz w:val="22"/>
              <w:szCs w:val="22"/>
              <w:lang w:eastAsia="en-US"/>
            </w:rPr>
          </w:pPr>
          <w:hyperlink w:anchor="_Toc432793725" w:history="1">
            <w:r w:rsidR="004E5FCE" w:rsidRPr="00CD101B">
              <w:rPr>
                <w:rStyle w:val="Hyperlink"/>
                <w:noProof/>
              </w:rPr>
              <w:t>Task 2: Add a Custom API App to Provision the Database</w:t>
            </w:r>
            <w:r w:rsidR="004E5FCE">
              <w:rPr>
                <w:noProof/>
                <w:webHidden/>
              </w:rPr>
              <w:tab/>
            </w:r>
            <w:r w:rsidR="004E5FCE">
              <w:rPr>
                <w:noProof/>
                <w:webHidden/>
              </w:rPr>
              <w:fldChar w:fldCharType="begin"/>
            </w:r>
            <w:r w:rsidR="004E5FCE">
              <w:rPr>
                <w:noProof/>
                <w:webHidden/>
              </w:rPr>
              <w:instrText xml:space="preserve"> PAGEREF _Toc432793725 \h </w:instrText>
            </w:r>
            <w:r w:rsidR="004E5FCE">
              <w:rPr>
                <w:noProof/>
                <w:webHidden/>
              </w:rPr>
            </w:r>
            <w:r w:rsidR="004E5FCE">
              <w:rPr>
                <w:noProof/>
                <w:webHidden/>
              </w:rPr>
              <w:fldChar w:fldCharType="separate"/>
            </w:r>
            <w:r>
              <w:rPr>
                <w:noProof/>
                <w:webHidden/>
              </w:rPr>
              <w:t>18</w:t>
            </w:r>
            <w:r w:rsidR="004E5FCE">
              <w:rPr>
                <w:noProof/>
                <w:webHidden/>
              </w:rPr>
              <w:fldChar w:fldCharType="end"/>
            </w:r>
          </w:hyperlink>
        </w:p>
        <w:p w14:paraId="04E48C4E" w14:textId="27DD8CC7" w:rsidR="004E5FCE" w:rsidRDefault="00D22B41">
          <w:pPr>
            <w:pStyle w:val="TOC3"/>
            <w:tabs>
              <w:tab w:val="right" w:leader="dot" w:pos="8630"/>
            </w:tabs>
            <w:rPr>
              <w:rFonts w:eastAsiaTheme="minorEastAsia" w:cstheme="minorBidi"/>
              <w:i w:val="0"/>
              <w:iCs w:val="0"/>
              <w:noProof/>
              <w:sz w:val="22"/>
              <w:szCs w:val="22"/>
              <w:lang w:eastAsia="en-US"/>
            </w:rPr>
          </w:pPr>
          <w:hyperlink w:anchor="_Toc432793726" w:history="1">
            <w:r w:rsidR="004E5FCE" w:rsidRPr="00CD101B">
              <w:rPr>
                <w:rStyle w:val="Hyperlink"/>
                <w:noProof/>
              </w:rPr>
              <w:t>Task 3: Add a Dropbox Connector to Delete the CSV File</w:t>
            </w:r>
            <w:r w:rsidR="004E5FCE">
              <w:rPr>
                <w:noProof/>
                <w:webHidden/>
              </w:rPr>
              <w:tab/>
            </w:r>
            <w:r w:rsidR="004E5FCE">
              <w:rPr>
                <w:noProof/>
                <w:webHidden/>
              </w:rPr>
              <w:fldChar w:fldCharType="begin"/>
            </w:r>
            <w:r w:rsidR="004E5FCE">
              <w:rPr>
                <w:noProof/>
                <w:webHidden/>
              </w:rPr>
              <w:instrText xml:space="preserve"> PAGEREF _Toc432793726 \h </w:instrText>
            </w:r>
            <w:r w:rsidR="004E5FCE">
              <w:rPr>
                <w:noProof/>
                <w:webHidden/>
              </w:rPr>
            </w:r>
            <w:r w:rsidR="004E5FCE">
              <w:rPr>
                <w:noProof/>
                <w:webHidden/>
              </w:rPr>
              <w:fldChar w:fldCharType="separate"/>
            </w:r>
            <w:r>
              <w:rPr>
                <w:noProof/>
                <w:webHidden/>
              </w:rPr>
              <w:t>19</w:t>
            </w:r>
            <w:r w:rsidR="004E5FCE">
              <w:rPr>
                <w:noProof/>
                <w:webHidden/>
              </w:rPr>
              <w:fldChar w:fldCharType="end"/>
            </w:r>
          </w:hyperlink>
        </w:p>
        <w:p w14:paraId="4EE73672" w14:textId="1CB1DCD5" w:rsidR="004E5FCE" w:rsidRDefault="00D22B41">
          <w:pPr>
            <w:pStyle w:val="TOC2"/>
            <w:tabs>
              <w:tab w:val="right" w:leader="dot" w:pos="8630"/>
            </w:tabs>
            <w:rPr>
              <w:rFonts w:eastAsiaTheme="minorEastAsia" w:cstheme="minorBidi"/>
              <w:smallCaps w:val="0"/>
              <w:noProof/>
              <w:sz w:val="22"/>
              <w:szCs w:val="22"/>
              <w:lang w:eastAsia="en-US"/>
            </w:rPr>
          </w:pPr>
          <w:hyperlink w:anchor="_Toc432793727" w:history="1">
            <w:r w:rsidR="004E5FCE" w:rsidRPr="00CD101B">
              <w:rPr>
                <w:rStyle w:val="Hyperlink"/>
                <w:noProof/>
              </w:rPr>
              <w:t xml:space="preserve">Exercise 2: Test your Logic App and analyze the result  </w:t>
            </w:r>
            <w:r w:rsidR="004E5FCE">
              <w:rPr>
                <w:noProof/>
                <w:webHidden/>
              </w:rPr>
              <w:tab/>
            </w:r>
            <w:r w:rsidR="004E5FCE">
              <w:rPr>
                <w:noProof/>
                <w:webHidden/>
              </w:rPr>
              <w:fldChar w:fldCharType="begin"/>
            </w:r>
            <w:r w:rsidR="004E5FCE">
              <w:rPr>
                <w:noProof/>
                <w:webHidden/>
              </w:rPr>
              <w:instrText xml:space="preserve"> PAGEREF _Toc432793727 \h </w:instrText>
            </w:r>
            <w:r w:rsidR="004E5FCE">
              <w:rPr>
                <w:noProof/>
                <w:webHidden/>
              </w:rPr>
            </w:r>
            <w:r w:rsidR="004E5FCE">
              <w:rPr>
                <w:noProof/>
                <w:webHidden/>
              </w:rPr>
              <w:fldChar w:fldCharType="separate"/>
            </w:r>
            <w:r>
              <w:rPr>
                <w:noProof/>
                <w:webHidden/>
              </w:rPr>
              <w:t>21</w:t>
            </w:r>
            <w:r w:rsidR="004E5FCE">
              <w:rPr>
                <w:noProof/>
                <w:webHidden/>
              </w:rPr>
              <w:fldChar w:fldCharType="end"/>
            </w:r>
          </w:hyperlink>
        </w:p>
        <w:p w14:paraId="17209067" w14:textId="180DA106" w:rsidR="004E5FCE" w:rsidRDefault="00D22B41">
          <w:pPr>
            <w:pStyle w:val="TOC3"/>
            <w:tabs>
              <w:tab w:val="right" w:leader="dot" w:pos="8630"/>
            </w:tabs>
            <w:rPr>
              <w:rFonts w:eastAsiaTheme="minorEastAsia" w:cstheme="minorBidi"/>
              <w:i w:val="0"/>
              <w:iCs w:val="0"/>
              <w:noProof/>
              <w:sz w:val="22"/>
              <w:szCs w:val="22"/>
              <w:lang w:eastAsia="en-US"/>
            </w:rPr>
          </w:pPr>
          <w:hyperlink w:anchor="_Toc432793728" w:history="1">
            <w:r w:rsidR="004E5FCE" w:rsidRPr="00CD101B">
              <w:rPr>
                <w:rStyle w:val="Hyperlink"/>
                <w:noProof/>
              </w:rPr>
              <w:t>Task 1: Test your Logic App</w:t>
            </w:r>
            <w:r w:rsidR="004E5FCE">
              <w:rPr>
                <w:noProof/>
                <w:webHidden/>
              </w:rPr>
              <w:tab/>
            </w:r>
            <w:r w:rsidR="004E5FCE">
              <w:rPr>
                <w:noProof/>
                <w:webHidden/>
              </w:rPr>
              <w:fldChar w:fldCharType="begin"/>
            </w:r>
            <w:r w:rsidR="004E5FCE">
              <w:rPr>
                <w:noProof/>
                <w:webHidden/>
              </w:rPr>
              <w:instrText xml:space="preserve"> PAGEREF _Toc432793728 \h </w:instrText>
            </w:r>
            <w:r w:rsidR="004E5FCE">
              <w:rPr>
                <w:noProof/>
                <w:webHidden/>
              </w:rPr>
            </w:r>
            <w:r w:rsidR="004E5FCE">
              <w:rPr>
                <w:noProof/>
                <w:webHidden/>
              </w:rPr>
              <w:fldChar w:fldCharType="separate"/>
            </w:r>
            <w:r>
              <w:rPr>
                <w:noProof/>
                <w:webHidden/>
              </w:rPr>
              <w:t>21</w:t>
            </w:r>
            <w:r w:rsidR="004E5FCE">
              <w:rPr>
                <w:noProof/>
                <w:webHidden/>
              </w:rPr>
              <w:fldChar w:fldCharType="end"/>
            </w:r>
          </w:hyperlink>
        </w:p>
        <w:p w14:paraId="575082DA" w14:textId="04DE8266" w:rsidR="004E5FCE" w:rsidRDefault="00D22B41">
          <w:pPr>
            <w:pStyle w:val="TOC3"/>
            <w:tabs>
              <w:tab w:val="right" w:leader="dot" w:pos="8630"/>
            </w:tabs>
            <w:rPr>
              <w:rFonts w:eastAsiaTheme="minorEastAsia" w:cstheme="minorBidi"/>
              <w:i w:val="0"/>
              <w:iCs w:val="0"/>
              <w:noProof/>
              <w:sz w:val="22"/>
              <w:szCs w:val="22"/>
              <w:lang w:eastAsia="en-US"/>
            </w:rPr>
          </w:pPr>
          <w:hyperlink w:anchor="_Toc432793729" w:history="1">
            <w:r w:rsidR="004E5FCE" w:rsidRPr="00CD101B">
              <w:rPr>
                <w:rStyle w:val="Hyperlink"/>
                <w:noProof/>
              </w:rPr>
              <w:t>Task 2: Check the Database</w:t>
            </w:r>
            <w:r w:rsidR="004E5FCE">
              <w:rPr>
                <w:noProof/>
                <w:webHidden/>
              </w:rPr>
              <w:tab/>
            </w:r>
            <w:r w:rsidR="004E5FCE">
              <w:rPr>
                <w:noProof/>
                <w:webHidden/>
              </w:rPr>
              <w:fldChar w:fldCharType="begin"/>
            </w:r>
            <w:r w:rsidR="004E5FCE">
              <w:rPr>
                <w:noProof/>
                <w:webHidden/>
              </w:rPr>
              <w:instrText xml:space="preserve"> PAGEREF _Toc432793729 \h </w:instrText>
            </w:r>
            <w:r w:rsidR="004E5FCE">
              <w:rPr>
                <w:noProof/>
                <w:webHidden/>
              </w:rPr>
            </w:r>
            <w:r w:rsidR="004E5FCE">
              <w:rPr>
                <w:noProof/>
                <w:webHidden/>
              </w:rPr>
              <w:fldChar w:fldCharType="separate"/>
            </w:r>
            <w:r>
              <w:rPr>
                <w:noProof/>
                <w:webHidden/>
              </w:rPr>
              <w:t>21</w:t>
            </w:r>
            <w:r w:rsidR="004E5FCE">
              <w:rPr>
                <w:noProof/>
                <w:webHidden/>
              </w:rPr>
              <w:fldChar w:fldCharType="end"/>
            </w:r>
          </w:hyperlink>
        </w:p>
        <w:p w14:paraId="46B8D151" w14:textId="30BE23F6" w:rsidR="004E5FCE" w:rsidRDefault="00D22B41">
          <w:pPr>
            <w:pStyle w:val="TOC1"/>
            <w:rPr>
              <w:rFonts w:eastAsiaTheme="minorEastAsia" w:cstheme="minorBidi"/>
              <w:b w:val="0"/>
              <w:bCs w:val="0"/>
              <w:caps w:val="0"/>
              <w:color w:val="auto"/>
              <w:sz w:val="22"/>
              <w:szCs w:val="22"/>
              <w:lang w:eastAsia="en-US"/>
            </w:rPr>
          </w:pPr>
          <w:hyperlink w:anchor="_Toc432793730" w:history="1">
            <w:r w:rsidR="004E5FCE" w:rsidRPr="00CD101B">
              <w:rPr>
                <w:rStyle w:val="Hyperlink"/>
              </w:rPr>
              <w:t xml:space="preserve">Lab 3: Get All Tweets for a Specific Product Brand </w:t>
            </w:r>
            <w:r w:rsidR="004E5FCE">
              <w:rPr>
                <w:webHidden/>
              </w:rPr>
              <w:tab/>
            </w:r>
            <w:r w:rsidR="004E5FCE">
              <w:rPr>
                <w:webHidden/>
              </w:rPr>
              <w:fldChar w:fldCharType="begin"/>
            </w:r>
            <w:r w:rsidR="004E5FCE">
              <w:rPr>
                <w:webHidden/>
              </w:rPr>
              <w:instrText xml:space="preserve"> PAGEREF _Toc432793730 \h </w:instrText>
            </w:r>
            <w:r w:rsidR="004E5FCE">
              <w:rPr>
                <w:webHidden/>
              </w:rPr>
            </w:r>
            <w:r w:rsidR="004E5FCE">
              <w:rPr>
                <w:webHidden/>
              </w:rPr>
              <w:fldChar w:fldCharType="separate"/>
            </w:r>
            <w:r>
              <w:rPr>
                <w:webHidden/>
              </w:rPr>
              <w:t>23</w:t>
            </w:r>
            <w:r w:rsidR="004E5FCE">
              <w:rPr>
                <w:webHidden/>
              </w:rPr>
              <w:fldChar w:fldCharType="end"/>
            </w:r>
          </w:hyperlink>
        </w:p>
        <w:p w14:paraId="3B42EE63" w14:textId="1D8BCEA8" w:rsidR="004E5FCE" w:rsidRDefault="00D22B41">
          <w:pPr>
            <w:pStyle w:val="TOC2"/>
            <w:tabs>
              <w:tab w:val="right" w:leader="dot" w:pos="8630"/>
            </w:tabs>
            <w:rPr>
              <w:rFonts w:eastAsiaTheme="minorEastAsia" w:cstheme="minorBidi"/>
              <w:smallCaps w:val="0"/>
              <w:noProof/>
              <w:sz w:val="22"/>
              <w:szCs w:val="22"/>
              <w:lang w:eastAsia="en-US"/>
            </w:rPr>
          </w:pPr>
          <w:hyperlink w:anchor="_Toc432793731" w:history="1">
            <w:r w:rsidR="004E5FCE" w:rsidRPr="00CD101B">
              <w:rPr>
                <w:rStyle w:val="Hyperlink"/>
                <w:noProof/>
              </w:rPr>
              <w:t>Exercise 1: Prepare client-side app to share data on Twitter</w:t>
            </w:r>
            <w:r w:rsidR="004E5FCE">
              <w:rPr>
                <w:noProof/>
                <w:webHidden/>
              </w:rPr>
              <w:tab/>
            </w:r>
            <w:r w:rsidR="004E5FCE">
              <w:rPr>
                <w:noProof/>
                <w:webHidden/>
              </w:rPr>
              <w:fldChar w:fldCharType="begin"/>
            </w:r>
            <w:r w:rsidR="004E5FCE">
              <w:rPr>
                <w:noProof/>
                <w:webHidden/>
              </w:rPr>
              <w:instrText xml:space="preserve"> PAGEREF _Toc432793731 \h </w:instrText>
            </w:r>
            <w:r w:rsidR="004E5FCE">
              <w:rPr>
                <w:noProof/>
                <w:webHidden/>
              </w:rPr>
            </w:r>
            <w:r w:rsidR="004E5FCE">
              <w:rPr>
                <w:noProof/>
                <w:webHidden/>
              </w:rPr>
              <w:fldChar w:fldCharType="separate"/>
            </w:r>
            <w:r>
              <w:rPr>
                <w:noProof/>
                <w:webHidden/>
              </w:rPr>
              <w:t>24</w:t>
            </w:r>
            <w:r w:rsidR="004E5FCE">
              <w:rPr>
                <w:noProof/>
                <w:webHidden/>
              </w:rPr>
              <w:fldChar w:fldCharType="end"/>
            </w:r>
          </w:hyperlink>
        </w:p>
        <w:p w14:paraId="11C01D44" w14:textId="33312892" w:rsidR="004E5FCE" w:rsidRDefault="00D22B41">
          <w:pPr>
            <w:pStyle w:val="TOC3"/>
            <w:tabs>
              <w:tab w:val="right" w:leader="dot" w:pos="8630"/>
            </w:tabs>
            <w:rPr>
              <w:rFonts w:eastAsiaTheme="minorEastAsia" w:cstheme="minorBidi"/>
              <w:i w:val="0"/>
              <w:iCs w:val="0"/>
              <w:noProof/>
              <w:sz w:val="22"/>
              <w:szCs w:val="22"/>
              <w:lang w:eastAsia="en-US"/>
            </w:rPr>
          </w:pPr>
          <w:hyperlink w:anchor="_Toc432793732" w:history="1">
            <w:r w:rsidR="004E5FCE" w:rsidRPr="00CD101B">
              <w:rPr>
                <w:rStyle w:val="Hyperlink"/>
                <w:noProof/>
              </w:rPr>
              <w:t>Task 1: Add the Sharing Contract to the Client Application</w:t>
            </w:r>
            <w:r w:rsidR="004E5FCE">
              <w:rPr>
                <w:noProof/>
                <w:webHidden/>
              </w:rPr>
              <w:tab/>
            </w:r>
            <w:r w:rsidR="004E5FCE">
              <w:rPr>
                <w:noProof/>
                <w:webHidden/>
              </w:rPr>
              <w:fldChar w:fldCharType="begin"/>
            </w:r>
            <w:r w:rsidR="004E5FCE">
              <w:rPr>
                <w:noProof/>
                <w:webHidden/>
              </w:rPr>
              <w:instrText xml:space="preserve"> PAGEREF _Toc432793732 \h </w:instrText>
            </w:r>
            <w:r w:rsidR="004E5FCE">
              <w:rPr>
                <w:noProof/>
                <w:webHidden/>
              </w:rPr>
            </w:r>
            <w:r w:rsidR="004E5FCE">
              <w:rPr>
                <w:noProof/>
                <w:webHidden/>
              </w:rPr>
              <w:fldChar w:fldCharType="separate"/>
            </w:r>
            <w:r>
              <w:rPr>
                <w:noProof/>
                <w:webHidden/>
              </w:rPr>
              <w:t>24</w:t>
            </w:r>
            <w:r w:rsidR="004E5FCE">
              <w:rPr>
                <w:noProof/>
                <w:webHidden/>
              </w:rPr>
              <w:fldChar w:fldCharType="end"/>
            </w:r>
          </w:hyperlink>
        </w:p>
        <w:p w14:paraId="122F7041" w14:textId="72D8FFC9" w:rsidR="004E5FCE" w:rsidRDefault="00D22B41">
          <w:pPr>
            <w:pStyle w:val="TOC3"/>
            <w:tabs>
              <w:tab w:val="right" w:leader="dot" w:pos="8630"/>
            </w:tabs>
            <w:rPr>
              <w:rFonts w:eastAsiaTheme="minorEastAsia" w:cstheme="minorBidi"/>
              <w:i w:val="0"/>
              <w:iCs w:val="0"/>
              <w:noProof/>
              <w:sz w:val="22"/>
              <w:szCs w:val="22"/>
              <w:lang w:eastAsia="en-US"/>
            </w:rPr>
          </w:pPr>
          <w:hyperlink w:anchor="_Toc432793733" w:history="1">
            <w:r w:rsidR="004E5FCE" w:rsidRPr="00CD101B">
              <w:rPr>
                <w:rStyle w:val="Hyperlink"/>
                <w:noProof/>
              </w:rPr>
              <w:t>Task 2: Install the Twitter App from the Windows Store</w:t>
            </w:r>
            <w:r w:rsidR="004E5FCE">
              <w:rPr>
                <w:noProof/>
                <w:webHidden/>
              </w:rPr>
              <w:tab/>
            </w:r>
            <w:r w:rsidR="004E5FCE">
              <w:rPr>
                <w:noProof/>
                <w:webHidden/>
              </w:rPr>
              <w:fldChar w:fldCharType="begin"/>
            </w:r>
            <w:r w:rsidR="004E5FCE">
              <w:rPr>
                <w:noProof/>
                <w:webHidden/>
              </w:rPr>
              <w:instrText xml:space="preserve"> PAGEREF _Toc432793733 \h </w:instrText>
            </w:r>
            <w:r w:rsidR="004E5FCE">
              <w:rPr>
                <w:noProof/>
                <w:webHidden/>
              </w:rPr>
            </w:r>
            <w:r w:rsidR="004E5FCE">
              <w:rPr>
                <w:noProof/>
                <w:webHidden/>
              </w:rPr>
              <w:fldChar w:fldCharType="separate"/>
            </w:r>
            <w:r>
              <w:rPr>
                <w:noProof/>
                <w:webHidden/>
              </w:rPr>
              <w:t>26</w:t>
            </w:r>
            <w:r w:rsidR="004E5FCE">
              <w:rPr>
                <w:noProof/>
                <w:webHidden/>
              </w:rPr>
              <w:fldChar w:fldCharType="end"/>
            </w:r>
          </w:hyperlink>
        </w:p>
        <w:p w14:paraId="40F22A15" w14:textId="01E5D77E" w:rsidR="004E5FCE" w:rsidRDefault="00D22B41">
          <w:pPr>
            <w:pStyle w:val="TOC3"/>
            <w:tabs>
              <w:tab w:val="right" w:leader="dot" w:pos="8630"/>
            </w:tabs>
            <w:rPr>
              <w:rFonts w:eastAsiaTheme="minorEastAsia" w:cstheme="minorBidi"/>
              <w:i w:val="0"/>
              <w:iCs w:val="0"/>
              <w:noProof/>
              <w:sz w:val="22"/>
              <w:szCs w:val="22"/>
              <w:lang w:eastAsia="en-US"/>
            </w:rPr>
          </w:pPr>
          <w:hyperlink w:anchor="_Toc432793734" w:history="1">
            <w:r w:rsidR="004E5FCE" w:rsidRPr="00CD101B">
              <w:rPr>
                <w:rStyle w:val="Hyperlink"/>
                <w:noProof/>
              </w:rPr>
              <w:t>Task 3: Use the Client App and Tweet About Some Products</w:t>
            </w:r>
            <w:r w:rsidR="004E5FCE">
              <w:rPr>
                <w:noProof/>
                <w:webHidden/>
              </w:rPr>
              <w:tab/>
            </w:r>
            <w:r w:rsidR="004E5FCE">
              <w:rPr>
                <w:noProof/>
                <w:webHidden/>
              </w:rPr>
              <w:fldChar w:fldCharType="begin"/>
            </w:r>
            <w:r w:rsidR="004E5FCE">
              <w:rPr>
                <w:noProof/>
                <w:webHidden/>
              </w:rPr>
              <w:instrText xml:space="preserve"> PAGEREF _Toc432793734 \h </w:instrText>
            </w:r>
            <w:r w:rsidR="004E5FCE">
              <w:rPr>
                <w:noProof/>
                <w:webHidden/>
              </w:rPr>
            </w:r>
            <w:r w:rsidR="004E5FCE">
              <w:rPr>
                <w:noProof/>
                <w:webHidden/>
              </w:rPr>
              <w:fldChar w:fldCharType="separate"/>
            </w:r>
            <w:r>
              <w:rPr>
                <w:noProof/>
                <w:webHidden/>
              </w:rPr>
              <w:t>26</w:t>
            </w:r>
            <w:r w:rsidR="004E5FCE">
              <w:rPr>
                <w:noProof/>
                <w:webHidden/>
              </w:rPr>
              <w:fldChar w:fldCharType="end"/>
            </w:r>
          </w:hyperlink>
        </w:p>
        <w:p w14:paraId="25453183" w14:textId="3C0976FC" w:rsidR="004E5FCE" w:rsidRDefault="00D22B41">
          <w:pPr>
            <w:pStyle w:val="TOC2"/>
            <w:tabs>
              <w:tab w:val="right" w:leader="dot" w:pos="8630"/>
            </w:tabs>
            <w:rPr>
              <w:rFonts w:eastAsiaTheme="minorEastAsia" w:cstheme="minorBidi"/>
              <w:smallCaps w:val="0"/>
              <w:noProof/>
              <w:sz w:val="22"/>
              <w:szCs w:val="22"/>
              <w:lang w:eastAsia="en-US"/>
            </w:rPr>
          </w:pPr>
          <w:hyperlink w:anchor="_Toc432793735" w:history="1">
            <w:r w:rsidR="004E5FCE" w:rsidRPr="00CD101B">
              <w:rPr>
                <w:rStyle w:val="Hyperlink"/>
                <w:noProof/>
              </w:rPr>
              <w:t>Exercise 2: Prepare the Logic App</w:t>
            </w:r>
            <w:r w:rsidR="004E5FCE">
              <w:rPr>
                <w:noProof/>
                <w:webHidden/>
              </w:rPr>
              <w:tab/>
            </w:r>
            <w:r w:rsidR="004E5FCE">
              <w:rPr>
                <w:noProof/>
                <w:webHidden/>
              </w:rPr>
              <w:fldChar w:fldCharType="begin"/>
            </w:r>
            <w:r w:rsidR="004E5FCE">
              <w:rPr>
                <w:noProof/>
                <w:webHidden/>
              </w:rPr>
              <w:instrText xml:space="preserve"> PAGEREF _Toc432793735 \h </w:instrText>
            </w:r>
            <w:r w:rsidR="004E5FCE">
              <w:rPr>
                <w:noProof/>
                <w:webHidden/>
              </w:rPr>
            </w:r>
            <w:r w:rsidR="004E5FCE">
              <w:rPr>
                <w:noProof/>
                <w:webHidden/>
              </w:rPr>
              <w:fldChar w:fldCharType="separate"/>
            </w:r>
            <w:r>
              <w:rPr>
                <w:noProof/>
                <w:webHidden/>
              </w:rPr>
              <w:t>28</w:t>
            </w:r>
            <w:r w:rsidR="004E5FCE">
              <w:rPr>
                <w:noProof/>
                <w:webHidden/>
              </w:rPr>
              <w:fldChar w:fldCharType="end"/>
            </w:r>
          </w:hyperlink>
        </w:p>
        <w:p w14:paraId="6A8925CF" w14:textId="2935D831" w:rsidR="004E5FCE" w:rsidRDefault="00D22B41">
          <w:pPr>
            <w:pStyle w:val="TOC3"/>
            <w:tabs>
              <w:tab w:val="right" w:leader="dot" w:pos="8630"/>
            </w:tabs>
            <w:rPr>
              <w:rFonts w:eastAsiaTheme="minorEastAsia" w:cstheme="minorBidi"/>
              <w:i w:val="0"/>
              <w:iCs w:val="0"/>
              <w:noProof/>
              <w:sz w:val="22"/>
              <w:szCs w:val="22"/>
              <w:lang w:eastAsia="en-US"/>
            </w:rPr>
          </w:pPr>
          <w:hyperlink w:anchor="_Toc432793736" w:history="1">
            <w:r w:rsidR="004E5FCE" w:rsidRPr="00CD101B">
              <w:rPr>
                <w:rStyle w:val="Hyperlink"/>
                <w:noProof/>
              </w:rPr>
              <w:t xml:space="preserve">Task 1: Create a Twitter App to be Used by the Twitter Connector </w:t>
            </w:r>
            <w:r w:rsidR="004E5FCE">
              <w:rPr>
                <w:noProof/>
                <w:webHidden/>
              </w:rPr>
              <w:tab/>
            </w:r>
            <w:r w:rsidR="004E5FCE">
              <w:rPr>
                <w:noProof/>
                <w:webHidden/>
              </w:rPr>
              <w:fldChar w:fldCharType="begin"/>
            </w:r>
            <w:r w:rsidR="004E5FCE">
              <w:rPr>
                <w:noProof/>
                <w:webHidden/>
              </w:rPr>
              <w:instrText xml:space="preserve"> PAGEREF _Toc432793736 \h </w:instrText>
            </w:r>
            <w:r w:rsidR="004E5FCE">
              <w:rPr>
                <w:noProof/>
                <w:webHidden/>
              </w:rPr>
            </w:r>
            <w:r w:rsidR="004E5FCE">
              <w:rPr>
                <w:noProof/>
                <w:webHidden/>
              </w:rPr>
              <w:fldChar w:fldCharType="separate"/>
            </w:r>
            <w:r>
              <w:rPr>
                <w:noProof/>
                <w:webHidden/>
              </w:rPr>
              <w:t>28</w:t>
            </w:r>
            <w:r w:rsidR="004E5FCE">
              <w:rPr>
                <w:noProof/>
                <w:webHidden/>
              </w:rPr>
              <w:fldChar w:fldCharType="end"/>
            </w:r>
          </w:hyperlink>
        </w:p>
        <w:p w14:paraId="2A7C7162" w14:textId="30583A1A" w:rsidR="004E5FCE" w:rsidRDefault="00D22B41">
          <w:pPr>
            <w:pStyle w:val="TOC3"/>
            <w:tabs>
              <w:tab w:val="right" w:leader="dot" w:pos="8630"/>
            </w:tabs>
            <w:rPr>
              <w:rFonts w:eastAsiaTheme="minorEastAsia" w:cstheme="minorBidi"/>
              <w:i w:val="0"/>
              <w:iCs w:val="0"/>
              <w:noProof/>
              <w:sz w:val="22"/>
              <w:szCs w:val="22"/>
              <w:lang w:eastAsia="en-US"/>
            </w:rPr>
          </w:pPr>
          <w:hyperlink w:anchor="_Toc432793737" w:history="1">
            <w:r w:rsidR="004E5FCE" w:rsidRPr="00CD101B">
              <w:rPr>
                <w:rStyle w:val="Hyperlink"/>
                <w:noProof/>
              </w:rPr>
              <w:t xml:space="preserve">Task 2: Create a Twitter Connector </w:t>
            </w:r>
            <w:r w:rsidR="004E5FCE">
              <w:rPr>
                <w:noProof/>
                <w:webHidden/>
              </w:rPr>
              <w:tab/>
            </w:r>
            <w:r w:rsidR="004E5FCE">
              <w:rPr>
                <w:noProof/>
                <w:webHidden/>
              </w:rPr>
              <w:fldChar w:fldCharType="begin"/>
            </w:r>
            <w:r w:rsidR="004E5FCE">
              <w:rPr>
                <w:noProof/>
                <w:webHidden/>
              </w:rPr>
              <w:instrText xml:space="preserve"> PAGEREF _Toc432793737 \h </w:instrText>
            </w:r>
            <w:r w:rsidR="004E5FCE">
              <w:rPr>
                <w:noProof/>
                <w:webHidden/>
              </w:rPr>
            </w:r>
            <w:r w:rsidR="004E5FCE">
              <w:rPr>
                <w:noProof/>
                <w:webHidden/>
              </w:rPr>
              <w:fldChar w:fldCharType="separate"/>
            </w:r>
            <w:r>
              <w:rPr>
                <w:noProof/>
                <w:webHidden/>
              </w:rPr>
              <w:t>28</w:t>
            </w:r>
            <w:r w:rsidR="004E5FCE">
              <w:rPr>
                <w:noProof/>
                <w:webHidden/>
              </w:rPr>
              <w:fldChar w:fldCharType="end"/>
            </w:r>
          </w:hyperlink>
        </w:p>
        <w:p w14:paraId="031687C2" w14:textId="4917C0C8" w:rsidR="004E5FCE" w:rsidRDefault="00D22B41">
          <w:pPr>
            <w:pStyle w:val="TOC3"/>
            <w:tabs>
              <w:tab w:val="right" w:leader="dot" w:pos="8630"/>
            </w:tabs>
            <w:rPr>
              <w:rFonts w:eastAsiaTheme="minorEastAsia" w:cstheme="minorBidi"/>
              <w:i w:val="0"/>
              <w:iCs w:val="0"/>
              <w:noProof/>
              <w:sz w:val="22"/>
              <w:szCs w:val="22"/>
              <w:lang w:eastAsia="en-US"/>
            </w:rPr>
          </w:pPr>
          <w:hyperlink w:anchor="_Toc432793738" w:history="1">
            <w:r w:rsidR="004E5FCE" w:rsidRPr="00CD101B">
              <w:rPr>
                <w:rStyle w:val="Hyperlink"/>
                <w:noProof/>
              </w:rPr>
              <w:t xml:space="preserve">Task 3: Create an empty Logic App </w:t>
            </w:r>
            <w:r w:rsidR="004E5FCE">
              <w:rPr>
                <w:noProof/>
                <w:webHidden/>
              </w:rPr>
              <w:tab/>
            </w:r>
            <w:r w:rsidR="004E5FCE">
              <w:rPr>
                <w:noProof/>
                <w:webHidden/>
              </w:rPr>
              <w:fldChar w:fldCharType="begin"/>
            </w:r>
            <w:r w:rsidR="004E5FCE">
              <w:rPr>
                <w:noProof/>
                <w:webHidden/>
              </w:rPr>
              <w:instrText xml:space="preserve"> PAGEREF _Toc432793738 \h </w:instrText>
            </w:r>
            <w:r w:rsidR="004E5FCE">
              <w:rPr>
                <w:noProof/>
                <w:webHidden/>
              </w:rPr>
            </w:r>
            <w:r w:rsidR="004E5FCE">
              <w:rPr>
                <w:noProof/>
                <w:webHidden/>
              </w:rPr>
              <w:fldChar w:fldCharType="separate"/>
            </w:r>
            <w:r>
              <w:rPr>
                <w:noProof/>
                <w:webHidden/>
              </w:rPr>
              <w:t>29</w:t>
            </w:r>
            <w:r w:rsidR="004E5FCE">
              <w:rPr>
                <w:noProof/>
                <w:webHidden/>
              </w:rPr>
              <w:fldChar w:fldCharType="end"/>
            </w:r>
          </w:hyperlink>
        </w:p>
        <w:p w14:paraId="1262D813" w14:textId="7EEFBE72" w:rsidR="004E5FCE" w:rsidRDefault="00D22B41">
          <w:pPr>
            <w:pStyle w:val="TOC3"/>
            <w:tabs>
              <w:tab w:val="right" w:leader="dot" w:pos="8630"/>
            </w:tabs>
            <w:rPr>
              <w:rFonts w:eastAsiaTheme="minorEastAsia" w:cstheme="minorBidi"/>
              <w:i w:val="0"/>
              <w:iCs w:val="0"/>
              <w:noProof/>
              <w:sz w:val="22"/>
              <w:szCs w:val="22"/>
              <w:lang w:eastAsia="en-US"/>
            </w:rPr>
          </w:pPr>
          <w:hyperlink w:anchor="_Toc432793739" w:history="1">
            <w:r w:rsidR="004E5FCE" w:rsidRPr="00CD101B">
              <w:rPr>
                <w:rStyle w:val="Hyperlink"/>
                <w:noProof/>
              </w:rPr>
              <w:t xml:space="preserve">Task 4: Add a Trigger (Recurrence) </w:t>
            </w:r>
            <w:r w:rsidR="004E5FCE">
              <w:rPr>
                <w:noProof/>
                <w:webHidden/>
              </w:rPr>
              <w:tab/>
            </w:r>
            <w:r w:rsidR="004E5FCE">
              <w:rPr>
                <w:noProof/>
                <w:webHidden/>
              </w:rPr>
              <w:fldChar w:fldCharType="begin"/>
            </w:r>
            <w:r w:rsidR="004E5FCE">
              <w:rPr>
                <w:noProof/>
                <w:webHidden/>
              </w:rPr>
              <w:instrText xml:space="preserve"> PAGEREF _Toc432793739 \h </w:instrText>
            </w:r>
            <w:r w:rsidR="004E5FCE">
              <w:rPr>
                <w:noProof/>
                <w:webHidden/>
              </w:rPr>
            </w:r>
            <w:r w:rsidR="004E5FCE">
              <w:rPr>
                <w:noProof/>
                <w:webHidden/>
              </w:rPr>
              <w:fldChar w:fldCharType="separate"/>
            </w:r>
            <w:r>
              <w:rPr>
                <w:noProof/>
                <w:webHidden/>
              </w:rPr>
              <w:t>29</w:t>
            </w:r>
            <w:r w:rsidR="004E5FCE">
              <w:rPr>
                <w:noProof/>
                <w:webHidden/>
              </w:rPr>
              <w:fldChar w:fldCharType="end"/>
            </w:r>
          </w:hyperlink>
        </w:p>
        <w:p w14:paraId="75080607" w14:textId="585EC662" w:rsidR="004E5FCE" w:rsidRDefault="00D22B41">
          <w:pPr>
            <w:pStyle w:val="TOC2"/>
            <w:tabs>
              <w:tab w:val="right" w:leader="dot" w:pos="8630"/>
            </w:tabs>
            <w:rPr>
              <w:rFonts w:eastAsiaTheme="minorEastAsia" w:cstheme="minorBidi"/>
              <w:smallCaps w:val="0"/>
              <w:noProof/>
              <w:sz w:val="22"/>
              <w:szCs w:val="22"/>
              <w:lang w:eastAsia="en-US"/>
            </w:rPr>
          </w:pPr>
          <w:hyperlink w:anchor="_Toc432793740" w:history="1">
            <w:r w:rsidR="004E5FCE" w:rsidRPr="00CD101B">
              <w:rPr>
                <w:rStyle w:val="Hyperlink"/>
                <w:noProof/>
              </w:rPr>
              <w:t xml:space="preserve">Exercise 3: Design the Logic App </w:t>
            </w:r>
            <w:r w:rsidR="004E5FCE">
              <w:rPr>
                <w:noProof/>
                <w:webHidden/>
              </w:rPr>
              <w:tab/>
            </w:r>
            <w:r w:rsidR="004E5FCE">
              <w:rPr>
                <w:noProof/>
                <w:webHidden/>
              </w:rPr>
              <w:fldChar w:fldCharType="begin"/>
            </w:r>
            <w:r w:rsidR="004E5FCE">
              <w:rPr>
                <w:noProof/>
                <w:webHidden/>
              </w:rPr>
              <w:instrText xml:space="preserve"> PAGEREF _Toc432793740 \h </w:instrText>
            </w:r>
            <w:r w:rsidR="004E5FCE">
              <w:rPr>
                <w:noProof/>
                <w:webHidden/>
              </w:rPr>
            </w:r>
            <w:r w:rsidR="004E5FCE">
              <w:rPr>
                <w:noProof/>
                <w:webHidden/>
              </w:rPr>
              <w:fldChar w:fldCharType="separate"/>
            </w:r>
            <w:r>
              <w:rPr>
                <w:noProof/>
                <w:webHidden/>
              </w:rPr>
              <w:t>30</w:t>
            </w:r>
            <w:r w:rsidR="004E5FCE">
              <w:rPr>
                <w:noProof/>
                <w:webHidden/>
              </w:rPr>
              <w:fldChar w:fldCharType="end"/>
            </w:r>
          </w:hyperlink>
        </w:p>
        <w:p w14:paraId="4FDC2311" w14:textId="23366BBF" w:rsidR="004E5FCE" w:rsidRDefault="00D22B41">
          <w:pPr>
            <w:pStyle w:val="TOC2"/>
            <w:tabs>
              <w:tab w:val="right" w:leader="dot" w:pos="8630"/>
            </w:tabs>
            <w:rPr>
              <w:rFonts w:eastAsiaTheme="minorEastAsia" w:cstheme="minorBidi"/>
              <w:smallCaps w:val="0"/>
              <w:noProof/>
              <w:sz w:val="22"/>
              <w:szCs w:val="22"/>
              <w:lang w:eastAsia="en-US"/>
            </w:rPr>
          </w:pPr>
          <w:hyperlink w:anchor="_Toc432793741" w:history="1">
            <w:r w:rsidR="004E5FCE" w:rsidRPr="00CD101B">
              <w:rPr>
                <w:rStyle w:val="Hyperlink"/>
                <w:noProof/>
              </w:rPr>
              <w:t xml:space="preserve">Task 1: Add a Twitter Connector </w:t>
            </w:r>
            <w:r w:rsidR="004E5FCE">
              <w:rPr>
                <w:noProof/>
                <w:webHidden/>
              </w:rPr>
              <w:tab/>
            </w:r>
            <w:r w:rsidR="004E5FCE">
              <w:rPr>
                <w:noProof/>
                <w:webHidden/>
              </w:rPr>
              <w:fldChar w:fldCharType="begin"/>
            </w:r>
            <w:r w:rsidR="004E5FCE">
              <w:rPr>
                <w:noProof/>
                <w:webHidden/>
              </w:rPr>
              <w:instrText xml:space="preserve"> PAGEREF _Toc432793741 \h </w:instrText>
            </w:r>
            <w:r w:rsidR="004E5FCE">
              <w:rPr>
                <w:noProof/>
                <w:webHidden/>
              </w:rPr>
            </w:r>
            <w:r w:rsidR="004E5FCE">
              <w:rPr>
                <w:noProof/>
                <w:webHidden/>
              </w:rPr>
              <w:fldChar w:fldCharType="separate"/>
            </w:r>
            <w:r>
              <w:rPr>
                <w:noProof/>
                <w:webHidden/>
              </w:rPr>
              <w:t>30</w:t>
            </w:r>
            <w:r w:rsidR="004E5FCE">
              <w:rPr>
                <w:noProof/>
                <w:webHidden/>
              </w:rPr>
              <w:fldChar w:fldCharType="end"/>
            </w:r>
          </w:hyperlink>
        </w:p>
        <w:p w14:paraId="4B3A2C00" w14:textId="43DC1409" w:rsidR="004E5FCE" w:rsidRDefault="00D22B41">
          <w:pPr>
            <w:pStyle w:val="TOC3"/>
            <w:tabs>
              <w:tab w:val="right" w:leader="dot" w:pos="8630"/>
            </w:tabs>
            <w:rPr>
              <w:rFonts w:eastAsiaTheme="minorEastAsia" w:cstheme="minorBidi"/>
              <w:i w:val="0"/>
              <w:iCs w:val="0"/>
              <w:noProof/>
              <w:sz w:val="22"/>
              <w:szCs w:val="22"/>
              <w:lang w:eastAsia="en-US"/>
            </w:rPr>
          </w:pPr>
          <w:hyperlink w:anchor="_Toc432793742" w:history="1">
            <w:r w:rsidR="004E5FCE" w:rsidRPr="00CD101B">
              <w:rPr>
                <w:rStyle w:val="Hyperlink"/>
                <w:noProof/>
              </w:rPr>
              <w:t>Task 2: Add an Azure Storage Blob Connector to Upload the Content of Tweets Found</w:t>
            </w:r>
            <w:r w:rsidR="004E5FCE">
              <w:rPr>
                <w:noProof/>
                <w:webHidden/>
              </w:rPr>
              <w:tab/>
            </w:r>
            <w:r w:rsidR="004E5FCE">
              <w:rPr>
                <w:noProof/>
                <w:webHidden/>
              </w:rPr>
              <w:fldChar w:fldCharType="begin"/>
            </w:r>
            <w:r w:rsidR="004E5FCE">
              <w:rPr>
                <w:noProof/>
                <w:webHidden/>
              </w:rPr>
              <w:instrText xml:space="preserve"> PAGEREF _Toc432793742 \h </w:instrText>
            </w:r>
            <w:r w:rsidR="004E5FCE">
              <w:rPr>
                <w:noProof/>
                <w:webHidden/>
              </w:rPr>
            </w:r>
            <w:r w:rsidR="004E5FCE">
              <w:rPr>
                <w:noProof/>
                <w:webHidden/>
              </w:rPr>
              <w:fldChar w:fldCharType="separate"/>
            </w:r>
            <w:r>
              <w:rPr>
                <w:noProof/>
                <w:webHidden/>
              </w:rPr>
              <w:t>30</w:t>
            </w:r>
            <w:r w:rsidR="004E5FCE">
              <w:rPr>
                <w:noProof/>
                <w:webHidden/>
              </w:rPr>
              <w:fldChar w:fldCharType="end"/>
            </w:r>
          </w:hyperlink>
        </w:p>
        <w:p w14:paraId="11B6DA43" w14:textId="36EE5AC7" w:rsidR="004E5FCE" w:rsidRDefault="00D22B41">
          <w:pPr>
            <w:pStyle w:val="TOC3"/>
            <w:tabs>
              <w:tab w:val="right" w:leader="dot" w:pos="8630"/>
            </w:tabs>
            <w:rPr>
              <w:rFonts w:eastAsiaTheme="minorEastAsia" w:cstheme="minorBidi"/>
              <w:i w:val="0"/>
              <w:iCs w:val="0"/>
              <w:noProof/>
              <w:sz w:val="22"/>
              <w:szCs w:val="22"/>
              <w:lang w:eastAsia="en-US"/>
            </w:rPr>
          </w:pPr>
          <w:hyperlink w:anchor="_Toc432793743" w:history="1">
            <w:r w:rsidR="004E5FCE" w:rsidRPr="00CD101B">
              <w:rPr>
                <w:rStyle w:val="Hyperlink"/>
                <w:noProof/>
              </w:rPr>
              <w:t>Task 3: Use the guid Method to Upload Unique Files</w:t>
            </w:r>
            <w:r w:rsidR="004E5FCE">
              <w:rPr>
                <w:noProof/>
                <w:webHidden/>
              </w:rPr>
              <w:tab/>
            </w:r>
            <w:r w:rsidR="004E5FCE">
              <w:rPr>
                <w:noProof/>
                <w:webHidden/>
              </w:rPr>
              <w:fldChar w:fldCharType="begin"/>
            </w:r>
            <w:r w:rsidR="004E5FCE">
              <w:rPr>
                <w:noProof/>
                <w:webHidden/>
              </w:rPr>
              <w:instrText xml:space="preserve"> PAGEREF _Toc432793743 \h </w:instrText>
            </w:r>
            <w:r w:rsidR="004E5FCE">
              <w:rPr>
                <w:noProof/>
                <w:webHidden/>
              </w:rPr>
            </w:r>
            <w:r w:rsidR="004E5FCE">
              <w:rPr>
                <w:noProof/>
                <w:webHidden/>
              </w:rPr>
              <w:fldChar w:fldCharType="separate"/>
            </w:r>
            <w:r>
              <w:rPr>
                <w:noProof/>
                <w:webHidden/>
              </w:rPr>
              <w:t>31</w:t>
            </w:r>
            <w:r w:rsidR="004E5FCE">
              <w:rPr>
                <w:noProof/>
                <w:webHidden/>
              </w:rPr>
              <w:fldChar w:fldCharType="end"/>
            </w:r>
          </w:hyperlink>
        </w:p>
        <w:p w14:paraId="2EE00326" w14:textId="0FD08318" w:rsidR="004E5FCE" w:rsidRDefault="00D22B41">
          <w:pPr>
            <w:pStyle w:val="TOC2"/>
            <w:tabs>
              <w:tab w:val="right" w:leader="dot" w:pos="8630"/>
            </w:tabs>
            <w:rPr>
              <w:rFonts w:eastAsiaTheme="minorEastAsia" w:cstheme="minorBidi"/>
              <w:smallCaps w:val="0"/>
              <w:noProof/>
              <w:sz w:val="22"/>
              <w:szCs w:val="22"/>
              <w:lang w:eastAsia="en-US"/>
            </w:rPr>
          </w:pPr>
          <w:hyperlink w:anchor="_Toc432793744" w:history="1">
            <w:r w:rsidR="004E5FCE" w:rsidRPr="00CD101B">
              <w:rPr>
                <w:rStyle w:val="Hyperlink"/>
                <w:noProof/>
              </w:rPr>
              <w:t xml:space="preserve">Exercise 4: Test your Logic App and analyze the result </w:t>
            </w:r>
            <w:r w:rsidR="004E5FCE">
              <w:rPr>
                <w:noProof/>
                <w:webHidden/>
              </w:rPr>
              <w:tab/>
            </w:r>
            <w:r w:rsidR="004E5FCE">
              <w:rPr>
                <w:noProof/>
                <w:webHidden/>
              </w:rPr>
              <w:fldChar w:fldCharType="begin"/>
            </w:r>
            <w:r w:rsidR="004E5FCE">
              <w:rPr>
                <w:noProof/>
                <w:webHidden/>
              </w:rPr>
              <w:instrText xml:space="preserve"> PAGEREF _Toc432793744 \h </w:instrText>
            </w:r>
            <w:r w:rsidR="004E5FCE">
              <w:rPr>
                <w:noProof/>
                <w:webHidden/>
              </w:rPr>
            </w:r>
            <w:r w:rsidR="004E5FCE">
              <w:rPr>
                <w:noProof/>
                <w:webHidden/>
              </w:rPr>
              <w:fldChar w:fldCharType="separate"/>
            </w:r>
            <w:r>
              <w:rPr>
                <w:noProof/>
                <w:webHidden/>
              </w:rPr>
              <w:t>33</w:t>
            </w:r>
            <w:r w:rsidR="004E5FCE">
              <w:rPr>
                <w:noProof/>
                <w:webHidden/>
              </w:rPr>
              <w:fldChar w:fldCharType="end"/>
            </w:r>
          </w:hyperlink>
        </w:p>
        <w:p w14:paraId="62E5953B" w14:textId="7525B647" w:rsidR="004E5FCE" w:rsidRDefault="00D22B41">
          <w:pPr>
            <w:pStyle w:val="TOC3"/>
            <w:tabs>
              <w:tab w:val="right" w:leader="dot" w:pos="8630"/>
            </w:tabs>
            <w:rPr>
              <w:rFonts w:eastAsiaTheme="minorEastAsia" w:cstheme="minorBidi"/>
              <w:i w:val="0"/>
              <w:iCs w:val="0"/>
              <w:noProof/>
              <w:sz w:val="22"/>
              <w:szCs w:val="22"/>
              <w:lang w:eastAsia="en-US"/>
            </w:rPr>
          </w:pPr>
          <w:hyperlink w:anchor="_Toc432793745" w:history="1">
            <w:r w:rsidR="004E5FCE" w:rsidRPr="00CD101B">
              <w:rPr>
                <w:rStyle w:val="Hyperlink"/>
                <w:noProof/>
              </w:rPr>
              <w:t>Task 1: Test Your Logic App and Analyze the Result</w:t>
            </w:r>
            <w:r w:rsidR="004E5FCE">
              <w:rPr>
                <w:noProof/>
                <w:webHidden/>
              </w:rPr>
              <w:tab/>
            </w:r>
            <w:r w:rsidR="004E5FCE">
              <w:rPr>
                <w:noProof/>
                <w:webHidden/>
              </w:rPr>
              <w:fldChar w:fldCharType="begin"/>
            </w:r>
            <w:r w:rsidR="004E5FCE">
              <w:rPr>
                <w:noProof/>
                <w:webHidden/>
              </w:rPr>
              <w:instrText xml:space="preserve"> PAGEREF _Toc432793745 \h </w:instrText>
            </w:r>
            <w:r w:rsidR="004E5FCE">
              <w:rPr>
                <w:noProof/>
                <w:webHidden/>
              </w:rPr>
            </w:r>
            <w:r w:rsidR="004E5FCE">
              <w:rPr>
                <w:noProof/>
                <w:webHidden/>
              </w:rPr>
              <w:fldChar w:fldCharType="separate"/>
            </w:r>
            <w:r>
              <w:rPr>
                <w:noProof/>
                <w:webHidden/>
              </w:rPr>
              <w:t>33</w:t>
            </w:r>
            <w:r w:rsidR="004E5FCE">
              <w:rPr>
                <w:noProof/>
                <w:webHidden/>
              </w:rPr>
              <w:fldChar w:fldCharType="end"/>
            </w:r>
          </w:hyperlink>
        </w:p>
        <w:p w14:paraId="10696EBA" w14:textId="346529F8" w:rsidR="00F40749" w:rsidRDefault="0084020F" w:rsidP="00A6097A">
          <w:pPr>
            <w:pStyle w:val="Heading1"/>
            <w:spacing w:line="276" w:lineRule="auto"/>
            <w:sectPr w:rsidR="00F40749" w:rsidSect="006B4FB9">
              <w:headerReference w:type="even" r:id="rId18"/>
              <w:headerReference w:type="default" r:id="rId19"/>
              <w:type w:val="oddPage"/>
              <w:pgSz w:w="12240" w:h="15840" w:code="1"/>
              <w:pgMar w:top="1440" w:right="1800" w:bottom="1440" w:left="1800" w:header="720" w:footer="720" w:gutter="0"/>
              <w:pgNumType w:start="1"/>
              <w:cols w:space="720"/>
              <w:docGrid w:linePitch="360"/>
            </w:sectPr>
          </w:pPr>
          <w:r>
            <w:rPr>
              <w:b/>
              <w:bCs w:val="0"/>
              <w:noProof/>
            </w:rPr>
            <w:lastRenderedPageBreak/>
            <w:fldChar w:fldCharType="end"/>
          </w:r>
        </w:p>
      </w:sdtContent>
    </w:sdt>
    <w:bookmarkEnd w:id="1" w:displacedByCustomXml="prev"/>
    <w:p w14:paraId="6E392375" w14:textId="2CE48B96" w:rsidR="00D41E87" w:rsidRPr="006253FC" w:rsidRDefault="00400C8E" w:rsidP="00A6097A">
      <w:pPr>
        <w:pStyle w:val="Heading1"/>
        <w:spacing w:line="276" w:lineRule="auto"/>
      </w:pPr>
      <w:bookmarkStart w:id="4" w:name="_Toc432793708"/>
      <w:r>
        <w:lastRenderedPageBreak/>
        <w:t xml:space="preserve">Lab </w:t>
      </w:r>
      <w:r w:rsidR="00E659F6">
        <w:t>1</w:t>
      </w:r>
      <w:r>
        <w:t xml:space="preserve">: </w:t>
      </w:r>
      <w:r w:rsidR="00EB5FF5">
        <w:t xml:space="preserve">Design a </w:t>
      </w:r>
      <w:r w:rsidR="00E10692">
        <w:t>Logic App</w:t>
      </w:r>
      <w:r w:rsidR="00EB5FF5">
        <w:t xml:space="preserve"> to </w:t>
      </w:r>
      <w:r w:rsidR="00E846C9">
        <w:t>Route I</w:t>
      </w:r>
      <w:r w:rsidR="00EB5FF5">
        <w:t xml:space="preserve">mage </w:t>
      </w:r>
      <w:r w:rsidR="00E846C9">
        <w:t>Files</w:t>
      </w:r>
      <w:bookmarkEnd w:id="4"/>
    </w:p>
    <w:p w14:paraId="2112445B" w14:textId="56CBD32E" w:rsidR="00D41E87" w:rsidRPr="005F2AFE" w:rsidRDefault="00D41E87" w:rsidP="00A6097A">
      <w:pPr>
        <w:pStyle w:val="Heading4"/>
        <w:tabs>
          <w:tab w:val="left" w:pos="5547"/>
          <w:tab w:val="left" w:pos="5987"/>
        </w:tabs>
        <w:spacing w:after="120" w:line="276" w:lineRule="auto"/>
        <w:rPr>
          <w:color w:val="A6A6A6" w:themeColor="background1" w:themeShade="A6"/>
        </w:rPr>
      </w:pPr>
      <w:r w:rsidRPr="002F5608">
        <w:t>Introduction</w:t>
      </w:r>
    </w:p>
    <w:p w14:paraId="54D50C7B" w14:textId="2EFC0F2C" w:rsidR="00D41E87" w:rsidRPr="00805264" w:rsidRDefault="00961DDD" w:rsidP="00A6097A">
      <w:pPr>
        <w:spacing w:line="276" w:lineRule="auto"/>
        <w:rPr>
          <w:color w:val="808080" w:themeColor="background1" w:themeShade="80"/>
        </w:rPr>
      </w:pPr>
      <w:r>
        <w:t xml:space="preserve">This lab demonstrates the power and simplicity of </w:t>
      </w:r>
      <w:r w:rsidR="00E10692">
        <w:t>Logic App</w:t>
      </w:r>
      <w:r>
        <w:t xml:space="preserve"> and </w:t>
      </w:r>
      <w:r w:rsidR="00022688">
        <w:t>application programming interface (</w:t>
      </w:r>
      <w:r>
        <w:t>API</w:t>
      </w:r>
      <w:r w:rsidR="00022688">
        <w:t>)</w:t>
      </w:r>
      <w:r>
        <w:t xml:space="preserve"> </w:t>
      </w:r>
      <w:r w:rsidR="00022688">
        <w:t xml:space="preserve">apps </w:t>
      </w:r>
      <w:r>
        <w:t xml:space="preserve">to </w:t>
      </w:r>
      <w:r w:rsidR="007E6006">
        <w:t xml:space="preserve">create quickly </w:t>
      </w:r>
      <w:r w:rsidR="00EB5FF5">
        <w:t xml:space="preserve">a </w:t>
      </w:r>
      <w:r w:rsidR="007E6006">
        <w:t>work</w:t>
      </w:r>
      <w:r w:rsidR="00EB5FF5">
        <w:t>flow</w:t>
      </w:r>
      <w:r w:rsidR="007E6006">
        <w:t xml:space="preserve"> routing s</w:t>
      </w:r>
      <w:r w:rsidR="00A948A2">
        <w:t xml:space="preserve">ome </w:t>
      </w:r>
      <w:r>
        <w:t xml:space="preserve">image files from </w:t>
      </w:r>
      <w:r w:rsidR="007E6006">
        <w:t>one c</w:t>
      </w:r>
      <w:r w:rsidR="00CF1180">
        <w:t>lou</w:t>
      </w:r>
      <w:r>
        <w:t xml:space="preserve">d </w:t>
      </w:r>
      <w:r w:rsidR="007E6006">
        <w:t xml:space="preserve">location </w:t>
      </w:r>
      <w:r>
        <w:t xml:space="preserve">(OneDrive) to another </w:t>
      </w:r>
      <w:r w:rsidR="007E6006">
        <w:t xml:space="preserve">cloud </w:t>
      </w:r>
      <w:r>
        <w:t xml:space="preserve">location </w:t>
      </w:r>
      <w:r w:rsidR="00EB5FF5">
        <w:t>(</w:t>
      </w:r>
      <w:r w:rsidR="00022688">
        <w:t xml:space="preserve">Microsoft </w:t>
      </w:r>
      <w:r>
        <w:t xml:space="preserve">Azure </w:t>
      </w:r>
      <w:r w:rsidR="00CC377A">
        <w:t>Storage B</w:t>
      </w:r>
      <w:r>
        <w:t>lob</w:t>
      </w:r>
      <w:r w:rsidR="00EB5FF5">
        <w:t>)</w:t>
      </w:r>
      <w:r>
        <w:t>.</w:t>
      </w:r>
      <w:r w:rsidR="00022688">
        <w:t xml:space="preserve"> </w:t>
      </w:r>
      <w:r w:rsidR="00E10692">
        <w:t>Logic App</w:t>
      </w:r>
      <w:r>
        <w:t xml:space="preserve">s are still in </w:t>
      </w:r>
      <w:r w:rsidR="00022688">
        <w:t xml:space="preserve">the </w:t>
      </w:r>
      <w:r>
        <w:t>Preview mode and will evolve continuousl</w:t>
      </w:r>
      <w:r w:rsidR="00722B34">
        <w:t xml:space="preserve">y </w:t>
      </w:r>
      <w:r>
        <w:t xml:space="preserve">until </w:t>
      </w:r>
      <w:r w:rsidR="00EB5FF5">
        <w:t>their</w:t>
      </w:r>
      <w:r>
        <w:t xml:space="preserve"> global availability.</w:t>
      </w:r>
    </w:p>
    <w:p w14:paraId="0C4CB815" w14:textId="16DEC4AF" w:rsidR="00D41E87" w:rsidRPr="002F5608" w:rsidRDefault="00D41E87" w:rsidP="00A6097A">
      <w:pPr>
        <w:pStyle w:val="Heading4"/>
        <w:spacing w:after="120" w:line="276" w:lineRule="auto"/>
      </w:pPr>
      <w:r w:rsidRPr="002F5608">
        <w:t>Objectives</w:t>
      </w:r>
    </w:p>
    <w:p w14:paraId="26D9DD26" w14:textId="4E960406" w:rsidR="00C74D33" w:rsidRDefault="00C74D33" w:rsidP="00C74D33">
      <w:r>
        <w:t xml:space="preserve">After completing this lab, you will </w:t>
      </w:r>
      <w:r w:rsidR="007E6006">
        <w:t xml:space="preserve">know </w:t>
      </w:r>
      <w:r>
        <w:t>to:</w:t>
      </w:r>
    </w:p>
    <w:p w14:paraId="4FD40A8A" w14:textId="5BBBBC41" w:rsidR="00CF1180" w:rsidRDefault="00CC377A" w:rsidP="00C74D33">
      <w:pPr>
        <w:pStyle w:val="Lb1"/>
        <w:numPr>
          <w:ilvl w:val="0"/>
          <w:numId w:val="13"/>
        </w:numPr>
        <w:tabs>
          <w:tab w:val="clear" w:pos="720"/>
        </w:tabs>
      </w:pPr>
      <w:r>
        <w:t xml:space="preserve">Create </w:t>
      </w:r>
      <w:r w:rsidR="00254873">
        <w:t xml:space="preserve">a </w:t>
      </w:r>
      <w:r w:rsidR="00E10692">
        <w:t>Logic App</w:t>
      </w:r>
      <w:r w:rsidR="00200708">
        <w:t>.</w:t>
      </w:r>
    </w:p>
    <w:p w14:paraId="10D2C05C" w14:textId="7B2C1BCD" w:rsidR="00CC377A" w:rsidRDefault="0014370F" w:rsidP="00C74D33">
      <w:pPr>
        <w:pStyle w:val="Lb1"/>
        <w:numPr>
          <w:ilvl w:val="0"/>
          <w:numId w:val="13"/>
        </w:numPr>
        <w:tabs>
          <w:tab w:val="clear" w:pos="720"/>
        </w:tabs>
      </w:pPr>
      <w:r>
        <w:t xml:space="preserve">Add </w:t>
      </w:r>
      <w:r w:rsidR="00200708">
        <w:t>t</w:t>
      </w:r>
      <w:r>
        <w:t>riggers</w:t>
      </w:r>
      <w:r w:rsidR="00200708">
        <w:t>.</w:t>
      </w:r>
    </w:p>
    <w:p w14:paraId="0F05B76D" w14:textId="66338A72" w:rsidR="00C74D33" w:rsidRDefault="00CC377A" w:rsidP="00C74D33">
      <w:pPr>
        <w:pStyle w:val="Lb1"/>
        <w:numPr>
          <w:ilvl w:val="0"/>
          <w:numId w:val="13"/>
        </w:numPr>
        <w:tabs>
          <w:tab w:val="clear" w:pos="720"/>
        </w:tabs>
      </w:pPr>
      <w:r>
        <w:t xml:space="preserve">Create </w:t>
      </w:r>
      <w:r w:rsidR="00200708">
        <w:t>connectors</w:t>
      </w:r>
      <w:r w:rsidR="00C74D33">
        <w:t>.</w:t>
      </w:r>
    </w:p>
    <w:p w14:paraId="503C0211" w14:textId="63911B52" w:rsidR="00C74D33" w:rsidRDefault="0014370F" w:rsidP="00AF5369">
      <w:pPr>
        <w:pStyle w:val="Lb1"/>
        <w:numPr>
          <w:ilvl w:val="0"/>
          <w:numId w:val="13"/>
        </w:numPr>
        <w:tabs>
          <w:tab w:val="clear" w:pos="720"/>
        </w:tabs>
      </w:pPr>
      <w:r>
        <w:t xml:space="preserve">Test a </w:t>
      </w:r>
      <w:r w:rsidR="00E10692">
        <w:t>Logic App</w:t>
      </w:r>
      <w:r w:rsidR="00512B31">
        <w:t xml:space="preserve"> and analyze the result.</w:t>
      </w:r>
    </w:p>
    <w:p w14:paraId="29281BBF" w14:textId="625324BC" w:rsidR="00D41E87" w:rsidRPr="002F5608" w:rsidRDefault="008C5BA0" w:rsidP="00A6097A">
      <w:pPr>
        <w:pStyle w:val="Heading4"/>
        <w:spacing w:after="120" w:line="276" w:lineRule="auto"/>
      </w:pPr>
      <w:r>
        <w:t>Prerequisites</w:t>
      </w:r>
    </w:p>
    <w:p w14:paraId="28C2C5EF" w14:textId="2A2D548D" w:rsidR="00380B0F" w:rsidRDefault="00380B0F" w:rsidP="00A36738">
      <w:pPr>
        <w:pStyle w:val="ListParagraph"/>
        <w:numPr>
          <w:ilvl w:val="0"/>
          <w:numId w:val="27"/>
        </w:numPr>
        <w:spacing w:line="276" w:lineRule="auto"/>
      </w:pPr>
      <w:r>
        <w:t xml:space="preserve">A OneDrive account must have </w:t>
      </w:r>
      <w:r w:rsidR="00C07E54">
        <w:t>been created</w:t>
      </w:r>
      <w:r>
        <w:t xml:space="preserve"> (</w:t>
      </w:r>
      <w:hyperlink r:id="rId20" w:history="1">
        <w:r w:rsidR="00805DFD" w:rsidRPr="00EF1CAD">
          <w:rPr>
            <w:rStyle w:val="Hyperlink"/>
          </w:rPr>
          <w:t>https://onedrive.live.com</w:t>
        </w:r>
      </w:hyperlink>
      <w:r>
        <w:t>)</w:t>
      </w:r>
      <w:r w:rsidR="00805DFD">
        <w:t>.</w:t>
      </w:r>
    </w:p>
    <w:p w14:paraId="28117BEB" w14:textId="6E1147B4" w:rsidR="002F1F46" w:rsidRDefault="002F1F46" w:rsidP="00A36738">
      <w:pPr>
        <w:pStyle w:val="ListParagraph"/>
        <w:numPr>
          <w:ilvl w:val="0"/>
          <w:numId w:val="27"/>
        </w:numPr>
        <w:spacing w:line="276" w:lineRule="auto"/>
      </w:pPr>
      <w:r>
        <w:t xml:space="preserve">An Azure </w:t>
      </w:r>
      <w:r w:rsidR="00200708">
        <w:t xml:space="preserve">blob container </w:t>
      </w:r>
      <w:r>
        <w:t>must have been created and accessible by the Logic Apps.</w:t>
      </w:r>
    </w:p>
    <w:p w14:paraId="088E5C87" w14:textId="27F8A952" w:rsidR="00805DFD" w:rsidRDefault="00805DFD" w:rsidP="00A36738">
      <w:pPr>
        <w:pStyle w:val="ListParagraph"/>
        <w:numPr>
          <w:ilvl w:val="0"/>
          <w:numId w:val="27"/>
        </w:numPr>
        <w:spacing w:line="276" w:lineRule="auto"/>
      </w:pPr>
      <w:r>
        <w:t xml:space="preserve">A </w:t>
      </w:r>
      <w:r w:rsidRPr="00805DFD">
        <w:rPr>
          <w:i/>
        </w:rPr>
        <w:t>SampleImage</w:t>
      </w:r>
      <w:r>
        <w:rPr>
          <w:i/>
        </w:rPr>
        <w:t>s</w:t>
      </w:r>
      <w:r>
        <w:t xml:space="preserve"> folder </w:t>
      </w:r>
      <w:r w:rsidR="00200708">
        <w:t xml:space="preserve">must </w:t>
      </w:r>
      <w:r>
        <w:t>have been created on the root of your OneDrive folder</w:t>
      </w:r>
      <w:r w:rsidR="00200708">
        <w:t>.</w:t>
      </w:r>
    </w:p>
    <w:p w14:paraId="2F47103F" w14:textId="533021E3" w:rsidR="00D41E87" w:rsidRPr="00037718" w:rsidRDefault="00380B0F" w:rsidP="00380B0F">
      <w:pPr>
        <w:pStyle w:val="Heading4"/>
        <w:spacing w:after="120" w:line="276" w:lineRule="auto"/>
      </w:pPr>
      <w:r w:rsidRPr="00037718">
        <w:t xml:space="preserve"> </w:t>
      </w:r>
      <w:r w:rsidR="00D41E87" w:rsidRPr="00037718">
        <w:t>Estimated time to complete this lab</w:t>
      </w:r>
      <w:r w:rsidR="003E1460">
        <w:t xml:space="preserve"> </w:t>
      </w:r>
    </w:p>
    <w:p w14:paraId="5447201F" w14:textId="765DA706" w:rsidR="00D41E87" w:rsidRPr="008D7102" w:rsidRDefault="00D54A1A" w:rsidP="00A6097A">
      <w:pPr>
        <w:spacing w:line="276" w:lineRule="auto"/>
      </w:pPr>
      <w:r>
        <w:t>40</w:t>
      </w:r>
      <w:r w:rsidR="00445EF5" w:rsidRPr="008D7102">
        <w:t xml:space="preserve"> </w:t>
      </w:r>
      <w:r w:rsidR="00D41E87" w:rsidRPr="008D7102">
        <w:t>minutes</w:t>
      </w:r>
    </w:p>
    <w:p w14:paraId="51ABBA43" w14:textId="77777777" w:rsidR="00DA3347" w:rsidRDefault="00DA3347" w:rsidP="007E68D7">
      <w:pPr>
        <w:rPr>
          <w:color w:val="808080" w:themeColor="background1" w:themeShade="80"/>
        </w:rPr>
      </w:pPr>
    </w:p>
    <w:p w14:paraId="05D6D661" w14:textId="77777777" w:rsidR="00E846C9" w:rsidRDefault="00E846C9">
      <w:pPr>
        <w:spacing w:after="0" w:line="240" w:lineRule="auto"/>
        <w:ind w:left="0"/>
        <w:contextualSpacing w:val="0"/>
        <w:rPr>
          <w:rFonts w:ascii="Segoe UI Semibold" w:hAnsi="Segoe UI Semibold" w:cs="Tahoma"/>
          <w:iCs/>
          <w:color w:val="auto"/>
          <w:kern w:val="32"/>
          <w:sz w:val="34"/>
          <w:szCs w:val="20"/>
        </w:rPr>
      </w:pPr>
      <w:r>
        <w:br w:type="page"/>
      </w:r>
    </w:p>
    <w:p w14:paraId="08074181" w14:textId="0F200CAF" w:rsidR="00D41E87" w:rsidRPr="005F2AFE" w:rsidRDefault="00445EF5" w:rsidP="00866049">
      <w:pPr>
        <w:pStyle w:val="Heading2"/>
        <w:spacing w:after="120" w:line="276" w:lineRule="auto"/>
        <w:rPr>
          <w:color w:val="A6A6A6" w:themeColor="background1" w:themeShade="A6"/>
        </w:rPr>
      </w:pPr>
      <w:bookmarkStart w:id="5" w:name="_Toc432793709"/>
      <w:r>
        <w:lastRenderedPageBreak/>
        <w:t xml:space="preserve">Exercise </w:t>
      </w:r>
      <w:r w:rsidR="00FD6D1E">
        <w:t>1</w:t>
      </w:r>
      <w:r w:rsidR="00A569B7">
        <w:t xml:space="preserve">: </w:t>
      </w:r>
      <w:r w:rsidR="008732B9">
        <w:t xml:space="preserve">Prepare </w:t>
      </w:r>
      <w:r w:rsidR="00A50634">
        <w:t xml:space="preserve">the </w:t>
      </w:r>
      <w:r w:rsidR="00B54200">
        <w:t>L</w:t>
      </w:r>
      <w:r w:rsidR="00E846C9">
        <w:t xml:space="preserve">ogic </w:t>
      </w:r>
      <w:r w:rsidR="00B54200">
        <w:t>A</w:t>
      </w:r>
      <w:r w:rsidR="00E846C9">
        <w:t>pp</w:t>
      </w:r>
      <w:bookmarkEnd w:id="5"/>
    </w:p>
    <w:p w14:paraId="1968B108" w14:textId="5B934B26" w:rsidR="00DF79B6" w:rsidRPr="005F2AFE" w:rsidRDefault="00DF79B6" w:rsidP="00866049">
      <w:pPr>
        <w:pStyle w:val="Heading4"/>
        <w:spacing w:after="120" w:line="276" w:lineRule="auto"/>
        <w:rPr>
          <w:color w:val="A6A6A6" w:themeColor="background1" w:themeShade="A6"/>
        </w:rPr>
      </w:pPr>
      <w:r w:rsidRPr="002F5608">
        <w:t>Objectives</w:t>
      </w:r>
    </w:p>
    <w:p w14:paraId="385CC10D" w14:textId="3079F987" w:rsidR="00722B34" w:rsidRDefault="00722B34" w:rsidP="00722B34">
      <w:r>
        <w:t xml:space="preserve">In this </w:t>
      </w:r>
      <w:r w:rsidR="005D6C49">
        <w:t>exercise,</w:t>
      </w:r>
      <w:r>
        <w:t xml:space="preserve"> you will:</w:t>
      </w:r>
    </w:p>
    <w:p w14:paraId="00D19E0F" w14:textId="5A1D5C8C" w:rsidR="001C138E" w:rsidRDefault="001C138E" w:rsidP="00722B34">
      <w:pPr>
        <w:pStyle w:val="Lb1"/>
        <w:numPr>
          <w:ilvl w:val="0"/>
          <w:numId w:val="13"/>
        </w:numPr>
        <w:tabs>
          <w:tab w:val="clear" w:pos="720"/>
        </w:tabs>
      </w:pPr>
      <w:r>
        <w:t>Create an Azure Storage Blob Connector</w:t>
      </w:r>
      <w:r w:rsidR="00200708">
        <w:t>.</w:t>
      </w:r>
    </w:p>
    <w:p w14:paraId="1E34D9C2" w14:textId="2AC5C98B" w:rsidR="00722B34" w:rsidRDefault="00722B34" w:rsidP="00722B34">
      <w:pPr>
        <w:pStyle w:val="Lb1"/>
        <w:numPr>
          <w:ilvl w:val="0"/>
          <w:numId w:val="13"/>
        </w:numPr>
        <w:tabs>
          <w:tab w:val="clear" w:pos="720"/>
        </w:tabs>
      </w:pPr>
      <w:r>
        <w:t xml:space="preserve">Create an empty </w:t>
      </w:r>
      <w:r w:rsidR="00E10692">
        <w:t>Logic App</w:t>
      </w:r>
      <w:r>
        <w:t>.</w:t>
      </w:r>
    </w:p>
    <w:p w14:paraId="6C92B0C1" w14:textId="4ACE1605" w:rsidR="00722B34" w:rsidRDefault="0044191C" w:rsidP="00722B34">
      <w:pPr>
        <w:pStyle w:val="Lb1"/>
        <w:numPr>
          <w:ilvl w:val="0"/>
          <w:numId w:val="13"/>
        </w:numPr>
        <w:tabs>
          <w:tab w:val="clear" w:pos="720"/>
        </w:tabs>
      </w:pPr>
      <w:r>
        <w:t xml:space="preserve">Add </w:t>
      </w:r>
      <w:r w:rsidR="00346240">
        <w:t>a</w:t>
      </w:r>
      <w:r w:rsidR="00733DFC">
        <w:t xml:space="preserve"> </w:t>
      </w:r>
      <w:r w:rsidR="00200708">
        <w:t xml:space="preserve">trigger </w:t>
      </w:r>
      <w:r>
        <w:t>in the Logic App</w:t>
      </w:r>
      <w:r w:rsidR="00722B34">
        <w:t>.</w:t>
      </w:r>
    </w:p>
    <w:p w14:paraId="683CD5B5" w14:textId="593E39E9" w:rsidR="008621C6" w:rsidRPr="002F5608" w:rsidRDefault="008621C6" w:rsidP="004E4B21"/>
    <w:p w14:paraId="6D3DEC75" w14:textId="5F2F9688" w:rsidR="003C6433" w:rsidRPr="00881F88" w:rsidRDefault="003C6433" w:rsidP="00881F88">
      <w:pPr>
        <w:pStyle w:val="Heading3"/>
        <w:rPr>
          <w:bCs w:val="0"/>
          <w:sz w:val="24"/>
          <w:szCs w:val="24"/>
        </w:rPr>
      </w:pPr>
      <w:bookmarkStart w:id="6" w:name="_Toc432793710"/>
      <w:r w:rsidRPr="00881F88">
        <w:rPr>
          <w:sz w:val="24"/>
          <w:szCs w:val="24"/>
        </w:rPr>
        <w:t xml:space="preserve">Task 1: Create an Azure Storage Blob </w:t>
      </w:r>
      <w:r w:rsidR="00E846C9" w:rsidRPr="00881F88">
        <w:rPr>
          <w:sz w:val="24"/>
          <w:szCs w:val="24"/>
        </w:rPr>
        <w:t xml:space="preserve">Connector </w:t>
      </w:r>
      <w:bookmarkEnd w:id="6"/>
    </w:p>
    <w:p w14:paraId="7BA53B7D" w14:textId="0E95BED8" w:rsidR="003C6433" w:rsidRDefault="003C6433" w:rsidP="00DB0A2F">
      <w:pPr>
        <w:pStyle w:val="Ln1"/>
        <w:numPr>
          <w:ilvl w:val="0"/>
          <w:numId w:val="32"/>
        </w:numPr>
      </w:pPr>
      <w:r>
        <w:t xml:space="preserve">On </w:t>
      </w:r>
      <w:r w:rsidR="00200708">
        <w:t xml:space="preserve">the </w:t>
      </w:r>
      <w:r>
        <w:t xml:space="preserve">home page of the Azure Preview portal, click the </w:t>
      </w:r>
      <w:r w:rsidRPr="00DB0A2F">
        <w:rPr>
          <w:b/>
        </w:rPr>
        <w:t>New</w:t>
      </w:r>
      <w:r>
        <w:t xml:space="preserve"> button.</w:t>
      </w:r>
    </w:p>
    <w:p w14:paraId="0CE81556" w14:textId="4B67C6E0" w:rsidR="003C6433" w:rsidRPr="00DB0A2F" w:rsidRDefault="003C6433" w:rsidP="00DB0A2F">
      <w:pPr>
        <w:pStyle w:val="Ln1"/>
        <w:numPr>
          <w:ilvl w:val="0"/>
          <w:numId w:val="32"/>
        </w:numPr>
        <w:rPr>
          <w:lang w:val="en"/>
        </w:rPr>
      </w:pPr>
      <w:r w:rsidRPr="00DB0A2F">
        <w:rPr>
          <w:lang w:val="en"/>
        </w:rPr>
        <w:t>Select Marketplace.</w:t>
      </w:r>
    </w:p>
    <w:p w14:paraId="3E873F83" w14:textId="74875B14" w:rsidR="003C6433" w:rsidRPr="00AC68BB" w:rsidRDefault="003C6433" w:rsidP="00DB0A2F">
      <w:pPr>
        <w:pStyle w:val="Ln1"/>
      </w:pPr>
      <w:r>
        <w:rPr>
          <w:lang w:val="en"/>
        </w:rPr>
        <w:t>Search for</w:t>
      </w:r>
      <w:r w:rsidR="00200708">
        <w:rPr>
          <w:lang w:val="en"/>
        </w:rPr>
        <w:t xml:space="preserve"> the</w:t>
      </w:r>
      <w:r>
        <w:rPr>
          <w:lang w:val="en"/>
        </w:rPr>
        <w:t xml:space="preserve"> </w:t>
      </w:r>
      <w:r w:rsidRPr="00881F88">
        <w:rPr>
          <w:b/>
          <w:lang w:val="en"/>
        </w:rPr>
        <w:t>Storage Blob</w:t>
      </w:r>
      <w:r>
        <w:rPr>
          <w:i/>
          <w:lang w:val="en"/>
        </w:rPr>
        <w:t xml:space="preserve"> </w:t>
      </w:r>
      <w:r>
        <w:rPr>
          <w:lang w:val="en"/>
        </w:rPr>
        <w:t>words.</w:t>
      </w:r>
    </w:p>
    <w:p w14:paraId="659C5210" w14:textId="6DFCCFF0" w:rsidR="003C6433" w:rsidRPr="00AC68BB" w:rsidRDefault="00200708" w:rsidP="00DB0A2F">
      <w:pPr>
        <w:pStyle w:val="Ln1"/>
      </w:pPr>
      <w:r>
        <w:rPr>
          <w:lang w:val="en"/>
        </w:rPr>
        <w:t xml:space="preserve">In the search result list, select the </w:t>
      </w:r>
      <w:r w:rsidR="003C6433" w:rsidRPr="00881F88">
        <w:rPr>
          <w:b/>
          <w:lang w:val="en"/>
        </w:rPr>
        <w:t>Azure Storage Blob Connector</w:t>
      </w:r>
      <w:r w:rsidRPr="00881F88">
        <w:rPr>
          <w:lang w:val="en"/>
        </w:rPr>
        <w:t xml:space="preserve"> option</w:t>
      </w:r>
      <w:r w:rsidR="003C6433">
        <w:rPr>
          <w:i/>
          <w:lang w:val="en"/>
        </w:rPr>
        <w:t>.</w:t>
      </w:r>
    </w:p>
    <w:p w14:paraId="390528F9" w14:textId="7273600E" w:rsidR="003C6433" w:rsidRPr="00DD5959" w:rsidRDefault="003C6433" w:rsidP="00DB0A2F">
      <w:pPr>
        <w:pStyle w:val="Ln1"/>
      </w:pPr>
      <w:r>
        <w:t xml:space="preserve">Click </w:t>
      </w:r>
      <w:r w:rsidRPr="00881F88">
        <w:rPr>
          <w:b/>
        </w:rPr>
        <w:t>Create</w:t>
      </w:r>
      <w:r w:rsidR="00200708">
        <w:rPr>
          <w:lang w:val="en"/>
        </w:rPr>
        <w:t>.</w:t>
      </w:r>
      <w:r>
        <w:rPr>
          <w:lang w:val="en"/>
        </w:rPr>
        <w:t xml:space="preserve"> </w:t>
      </w:r>
      <w:r w:rsidR="00200708">
        <w:rPr>
          <w:lang w:val="en"/>
        </w:rPr>
        <w:t>T</w:t>
      </w:r>
      <w:r w:rsidR="00DD5959">
        <w:rPr>
          <w:lang w:val="en"/>
        </w:rPr>
        <w:t>he Twitter Connector page</w:t>
      </w:r>
      <w:r w:rsidR="00200708">
        <w:rPr>
          <w:lang w:val="en"/>
        </w:rPr>
        <w:t xml:space="preserve"> will be displayed.</w:t>
      </w:r>
    </w:p>
    <w:p w14:paraId="1EC9E3B5" w14:textId="76635C4F" w:rsidR="00DD5959" w:rsidRDefault="00DD5959" w:rsidP="003F3393">
      <w:pPr>
        <w:pStyle w:val="Art"/>
        <w:numPr>
          <w:ilvl w:val="0"/>
          <w:numId w:val="0"/>
        </w:numPr>
        <w:ind w:left="1440"/>
      </w:pPr>
      <w:r w:rsidRPr="006F3E9E">
        <w:rPr>
          <w:noProof/>
          <w:lang w:val="fr-FR" w:eastAsia="fr-FR"/>
        </w:rPr>
        <w:drawing>
          <wp:inline distT="0" distB="0" distL="0" distR="0" wp14:anchorId="1A1C5213" wp14:editId="43219808">
            <wp:extent cx="5475605" cy="1950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605" cy="1950085"/>
                    </a:xfrm>
                    <a:prstGeom prst="rect">
                      <a:avLst/>
                    </a:prstGeom>
                    <a:noFill/>
                    <a:ln>
                      <a:noFill/>
                    </a:ln>
                  </pic:spPr>
                </pic:pic>
              </a:graphicData>
            </a:graphic>
          </wp:inline>
        </w:drawing>
      </w:r>
    </w:p>
    <w:p w14:paraId="4E4CC8D7" w14:textId="77777777" w:rsidR="003F3393" w:rsidRPr="002F684C" w:rsidRDefault="003F3393" w:rsidP="003F3393">
      <w:pPr>
        <w:pStyle w:val="Art"/>
        <w:numPr>
          <w:ilvl w:val="0"/>
          <w:numId w:val="0"/>
        </w:numPr>
        <w:ind w:left="1440"/>
      </w:pPr>
    </w:p>
    <w:p w14:paraId="1601A749" w14:textId="4F38E19C" w:rsidR="003C6433" w:rsidRDefault="003C6433" w:rsidP="00DB0A2F">
      <w:pPr>
        <w:pStyle w:val="Ln1"/>
      </w:pPr>
      <w:r>
        <w:t xml:space="preserve">Enter a name for </w:t>
      </w:r>
      <w:r w:rsidR="004B39AE">
        <w:t xml:space="preserve">the </w:t>
      </w:r>
      <w:r>
        <w:t>connector.</w:t>
      </w:r>
    </w:p>
    <w:p w14:paraId="587B524A" w14:textId="6EE23750" w:rsidR="003C6433" w:rsidRPr="00DD5959" w:rsidRDefault="004B39AE" w:rsidP="00DB0A2F">
      <w:pPr>
        <w:pStyle w:val="Ln1"/>
      </w:pPr>
      <w:r>
        <w:t xml:space="preserve">Click </w:t>
      </w:r>
      <w:r w:rsidR="003C6433" w:rsidRPr="00881F88">
        <w:rPr>
          <w:b/>
        </w:rPr>
        <w:t xml:space="preserve">Package </w:t>
      </w:r>
      <w:r w:rsidRPr="00881F88">
        <w:rPr>
          <w:b/>
        </w:rPr>
        <w:t>s</w:t>
      </w:r>
      <w:r w:rsidR="003C6433" w:rsidRPr="00881F88">
        <w:rPr>
          <w:b/>
        </w:rPr>
        <w:t>ettings</w:t>
      </w:r>
      <w:r w:rsidR="003C6433">
        <w:rPr>
          <w:i/>
        </w:rPr>
        <w:t xml:space="preserve"> </w:t>
      </w:r>
      <w:r w:rsidR="003C6433">
        <w:t xml:space="preserve">and enter the </w:t>
      </w:r>
      <w:r w:rsidR="003C6433" w:rsidRPr="00881F88">
        <w:rPr>
          <w:b/>
        </w:rPr>
        <w:t>Container</w:t>
      </w:r>
      <w:r w:rsidR="002B419C" w:rsidRPr="00881F88">
        <w:rPr>
          <w:b/>
        </w:rPr>
        <w:t>/SAS</w:t>
      </w:r>
      <w:r w:rsidR="003C6433" w:rsidRPr="00881F88">
        <w:rPr>
          <w:b/>
        </w:rPr>
        <w:t xml:space="preserve"> URI</w:t>
      </w:r>
      <w:r w:rsidR="003C6433">
        <w:t xml:space="preserve"> and the </w:t>
      </w:r>
      <w:r w:rsidR="003C6433" w:rsidRPr="00881F88">
        <w:rPr>
          <w:b/>
        </w:rPr>
        <w:t>Access Key</w:t>
      </w:r>
      <w:r w:rsidR="003C6433">
        <w:t xml:space="preserve"> corresponding to the container mentioned in the </w:t>
      </w:r>
      <w:r w:rsidR="003C6433">
        <w:rPr>
          <w:b/>
        </w:rPr>
        <w:t xml:space="preserve">prerequisites </w:t>
      </w:r>
      <w:r w:rsidR="003C6433" w:rsidRPr="00931F43">
        <w:t xml:space="preserve">of this </w:t>
      </w:r>
      <w:r w:rsidR="002B419C">
        <w:t>l</w:t>
      </w:r>
      <w:r w:rsidR="002B419C" w:rsidRPr="00931F43">
        <w:t>ab</w:t>
      </w:r>
      <w:r w:rsidR="002B419C" w:rsidRPr="00881F88">
        <w:t>.</w:t>
      </w:r>
    </w:p>
    <w:p w14:paraId="6BB6F434" w14:textId="09F655E8" w:rsidR="00DD5959" w:rsidRDefault="00DD5959" w:rsidP="003F3393">
      <w:pPr>
        <w:pStyle w:val="Art"/>
        <w:numPr>
          <w:ilvl w:val="0"/>
          <w:numId w:val="0"/>
        </w:numPr>
        <w:ind w:left="1440"/>
      </w:pPr>
      <w:r w:rsidRPr="006F3E9E">
        <w:rPr>
          <w:noProof/>
          <w:lang w:val="fr-FR" w:eastAsia="fr-FR"/>
        </w:rPr>
        <w:lastRenderedPageBreak/>
        <w:drawing>
          <wp:inline distT="0" distB="0" distL="0" distR="0" wp14:anchorId="0962EBB5" wp14:editId="756D5123">
            <wp:extent cx="3377884" cy="4333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884" cy="4333164"/>
                    </a:xfrm>
                    <a:prstGeom prst="rect">
                      <a:avLst/>
                    </a:prstGeom>
                    <a:noFill/>
                    <a:ln>
                      <a:noFill/>
                    </a:ln>
                  </pic:spPr>
                </pic:pic>
              </a:graphicData>
            </a:graphic>
          </wp:inline>
        </w:drawing>
      </w:r>
    </w:p>
    <w:p w14:paraId="0A3FD7F7" w14:textId="77777777" w:rsidR="003F3393" w:rsidRDefault="003F3393" w:rsidP="003F3393">
      <w:pPr>
        <w:pStyle w:val="Art"/>
        <w:numPr>
          <w:ilvl w:val="0"/>
          <w:numId w:val="0"/>
        </w:numPr>
        <w:ind w:left="1440" w:hanging="360"/>
      </w:pPr>
    </w:p>
    <w:p w14:paraId="0E10D89F" w14:textId="06B430F9" w:rsidR="003C6433" w:rsidRDefault="003C6433" w:rsidP="00DB0A2F">
      <w:pPr>
        <w:pStyle w:val="Ln1"/>
      </w:pPr>
      <w:r>
        <w:t xml:space="preserve">Click </w:t>
      </w:r>
      <w:r w:rsidRPr="00881F88">
        <w:rPr>
          <w:b/>
        </w:rPr>
        <w:t>OK</w:t>
      </w:r>
      <w:r>
        <w:t xml:space="preserve"> and then</w:t>
      </w:r>
      <w:r w:rsidR="00766AB0">
        <w:t>,</w:t>
      </w:r>
      <w:r>
        <w:t xml:space="preserve"> </w:t>
      </w:r>
      <w:r w:rsidR="00766AB0">
        <w:t xml:space="preserve">to complete the creation of the connector, click </w:t>
      </w:r>
      <w:r w:rsidRPr="00881F88">
        <w:rPr>
          <w:b/>
        </w:rPr>
        <w:t>Create</w:t>
      </w:r>
      <w:r>
        <w:t>.</w:t>
      </w:r>
      <w:r w:rsidR="001C138E">
        <w:br/>
      </w:r>
    </w:p>
    <w:p w14:paraId="6DB07383" w14:textId="49C7864A" w:rsidR="00A31478" w:rsidRPr="00881F88" w:rsidRDefault="00A31478" w:rsidP="00881F88">
      <w:pPr>
        <w:pStyle w:val="Heading3"/>
        <w:rPr>
          <w:bCs w:val="0"/>
          <w:sz w:val="24"/>
          <w:szCs w:val="24"/>
        </w:rPr>
      </w:pPr>
      <w:bookmarkStart w:id="7" w:name="_Toc432793711"/>
      <w:r w:rsidRPr="00881F88">
        <w:rPr>
          <w:sz w:val="24"/>
          <w:szCs w:val="24"/>
        </w:rPr>
        <w:t xml:space="preserve">Task </w:t>
      </w:r>
      <w:r w:rsidR="001C138E" w:rsidRPr="00881F88">
        <w:rPr>
          <w:sz w:val="24"/>
          <w:szCs w:val="24"/>
        </w:rPr>
        <w:t>2</w:t>
      </w:r>
      <w:r w:rsidRPr="00881F88">
        <w:rPr>
          <w:sz w:val="24"/>
          <w:szCs w:val="24"/>
        </w:rPr>
        <w:t xml:space="preserve">: Create an </w:t>
      </w:r>
      <w:r w:rsidR="00E846C9" w:rsidRPr="00881F88">
        <w:rPr>
          <w:sz w:val="24"/>
          <w:szCs w:val="24"/>
        </w:rPr>
        <w:t xml:space="preserve">Empty </w:t>
      </w:r>
      <w:r w:rsidR="00E10692" w:rsidRPr="00881F88">
        <w:rPr>
          <w:sz w:val="24"/>
          <w:szCs w:val="24"/>
        </w:rPr>
        <w:t>Logic App</w:t>
      </w:r>
      <w:r w:rsidRPr="00881F88">
        <w:rPr>
          <w:sz w:val="24"/>
          <w:szCs w:val="24"/>
        </w:rPr>
        <w:t xml:space="preserve"> </w:t>
      </w:r>
      <w:bookmarkEnd w:id="7"/>
    </w:p>
    <w:bookmarkEnd w:id="3"/>
    <w:bookmarkEnd w:id="2"/>
    <w:p w14:paraId="53E53AEB" w14:textId="4B5B26D8" w:rsidR="00A31478" w:rsidRDefault="00DB0A2F" w:rsidP="00DB0A2F">
      <w:pPr>
        <w:pStyle w:val="Ln1"/>
        <w:numPr>
          <w:ilvl w:val="0"/>
          <w:numId w:val="70"/>
        </w:numPr>
      </w:pPr>
      <w:r>
        <w:t xml:space="preserve">On the home page of the Azure Preview portal, click the </w:t>
      </w:r>
      <w:r w:rsidRPr="00DB0A2F">
        <w:rPr>
          <w:b/>
        </w:rPr>
        <w:t>New</w:t>
      </w:r>
      <w:r>
        <w:t xml:space="preserve"> &gt;</w:t>
      </w:r>
      <w:commentRangeStart w:id="8"/>
      <w:commentRangeStart w:id="9"/>
      <w:r w:rsidR="00A31478">
        <w:t xml:space="preserve"> </w:t>
      </w:r>
      <w:r w:rsidR="00236305" w:rsidRPr="00DB0A2F">
        <w:rPr>
          <w:b/>
        </w:rPr>
        <w:t>Web + Mobile</w:t>
      </w:r>
      <w:r w:rsidRPr="00DB0A2F">
        <w:rPr>
          <w:b/>
        </w:rPr>
        <w:t xml:space="preserve"> &gt;</w:t>
      </w:r>
      <w:commentRangeEnd w:id="8"/>
      <w:r w:rsidR="00095C95">
        <w:rPr>
          <w:rStyle w:val="CommentReference"/>
        </w:rPr>
        <w:commentReference w:id="8"/>
      </w:r>
      <w:commentRangeEnd w:id="9"/>
      <w:r>
        <w:rPr>
          <w:rStyle w:val="CommentReference"/>
        </w:rPr>
        <w:commentReference w:id="9"/>
      </w:r>
      <w:r w:rsidR="004B1260">
        <w:t xml:space="preserve"> </w:t>
      </w:r>
      <w:r w:rsidR="00095C95" w:rsidRPr="00DB0A2F">
        <w:rPr>
          <w:b/>
        </w:rPr>
        <w:t>Logic App</w:t>
      </w:r>
      <w:r w:rsidR="00095C95">
        <w:t xml:space="preserve"> </w:t>
      </w:r>
      <w:r w:rsidR="004B1260">
        <w:t>tile</w:t>
      </w:r>
      <w:r w:rsidR="00095C95" w:rsidRPr="00DB0A2F">
        <w:rPr>
          <w:i/>
        </w:rPr>
        <w:t>.</w:t>
      </w:r>
    </w:p>
    <w:p w14:paraId="1C123DE3" w14:textId="33206A04" w:rsidR="00A31478" w:rsidRPr="007E6006" w:rsidRDefault="00095C95" w:rsidP="00DB0A2F">
      <w:pPr>
        <w:pStyle w:val="Ln1"/>
      </w:pPr>
      <w:r>
        <w:t xml:space="preserve">In the </w:t>
      </w:r>
      <w:r w:rsidRPr="00881F88">
        <w:rPr>
          <w:b/>
        </w:rPr>
        <w:t>Name</w:t>
      </w:r>
      <w:r>
        <w:t xml:space="preserve"> box, enter </w:t>
      </w:r>
      <w:r w:rsidR="00010D70">
        <w:t xml:space="preserve">a </w:t>
      </w:r>
      <w:r w:rsidR="00A31478">
        <w:t xml:space="preserve">name </w:t>
      </w:r>
      <w:r w:rsidR="00010D70">
        <w:t xml:space="preserve">for </w:t>
      </w:r>
      <w:r>
        <w:t xml:space="preserve">the </w:t>
      </w:r>
      <w:r w:rsidR="00722B34">
        <w:t xml:space="preserve">new </w:t>
      </w:r>
      <w:r w:rsidR="00E10692">
        <w:t>Logic App</w:t>
      </w:r>
      <w:r>
        <w:t>.</w:t>
      </w:r>
    </w:p>
    <w:p w14:paraId="7C961A9C" w14:textId="68ECE7E9" w:rsidR="007E6006" w:rsidRDefault="007E6006" w:rsidP="00DB0A2F">
      <w:pPr>
        <w:pStyle w:val="Art"/>
        <w:numPr>
          <w:ilvl w:val="0"/>
          <w:numId w:val="0"/>
        </w:numPr>
        <w:ind w:left="1440"/>
      </w:pPr>
      <w:r w:rsidRPr="006F3E9E">
        <w:rPr>
          <w:noProof/>
          <w:lang w:val="fr-FR" w:eastAsia="fr-FR"/>
        </w:rPr>
        <w:lastRenderedPageBreak/>
        <w:drawing>
          <wp:inline distT="0" distB="0" distL="0" distR="0" wp14:anchorId="6389CA15" wp14:editId="68E1F03C">
            <wp:extent cx="4547286" cy="334550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7286" cy="3345500"/>
                    </a:xfrm>
                    <a:prstGeom prst="rect">
                      <a:avLst/>
                    </a:prstGeom>
                    <a:noFill/>
                    <a:ln>
                      <a:noFill/>
                    </a:ln>
                  </pic:spPr>
                </pic:pic>
              </a:graphicData>
            </a:graphic>
          </wp:inline>
        </w:drawing>
      </w:r>
    </w:p>
    <w:p w14:paraId="24CDE7BC" w14:textId="77777777" w:rsidR="003F3393" w:rsidRDefault="003F3393" w:rsidP="00DB0A2F">
      <w:pPr>
        <w:pStyle w:val="Art"/>
        <w:numPr>
          <w:ilvl w:val="0"/>
          <w:numId w:val="0"/>
        </w:numPr>
        <w:ind w:left="1440"/>
      </w:pPr>
    </w:p>
    <w:p w14:paraId="442B5727" w14:textId="5D235FC2" w:rsidR="00E6529C" w:rsidRDefault="00A31478" w:rsidP="00DB0A2F">
      <w:pPr>
        <w:pStyle w:val="Ln1"/>
      </w:pPr>
      <w:r>
        <w:t xml:space="preserve">Click </w:t>
      </w:r>
      <w:r w:rsidRPr="00881F88">
        <w:rPr>
          <w:b/>
        </w:rPr>
        <w:t>Create</w:t>
      </w:r>
      <w:r>
        <w:t xml:space="preserve"> </w:t>
      </w:r>
      <w:r w:rsidR="00DF404A">
        <w:t>and l</w:t>
      </w:r>
      <w:r>
        <w:t xml:space="preserve">et Azure create the </w:t>
      </w:r>
      <w:r w:rsidR="00E10692">
        <w:t>Logic App</w:t>
      </w:r>
      <w:r>
        <w:t>.</w:t>
      </w:r>
    </w:p>
    <w:p w14:paraId="63AB6C81" w14:textId="51A323D4" w:rsidR="00DD7CA1" w:rsidRDefault="00A31478" w:rsidP="00DB0A2F">
      <w:pPr>
        <w:pStyle w:val="Ln1"/>
      </w:pPr>
      <w:r>
        <w:t xml:space="preserve">When finished, </w:t>
      </w:r>
      <w:r w:rsidR="00191F93">
        <w:t xml:space="preserve">a new tile will be pinned to your </w:t>
      </w:r>
      <w:r w:rsidR="00E6529C">
        <w:t xml:space="preserve">home </w:t>
      </w:r>
      <w:r w:rsidR="00191F93">
        <w:t xml:space="preserve">page and </w:t>
      </w:r>
      <w:r>
        <w:t xml:space="preserve">the detailed page of your </w:t>
      </w:r>
      <w:r w:rsidR="00E10692">
        <w:t>Logic App</w:t>
      </w:r>
      <w:r>
        <w:t xml:space="preserve"> will be </w:t>
      </w:r>
      <w:r w:rsidR="002F6D8B">
        <w:t>displayed</w:t>
      </w:r>
      <w:r w:rsidR="00B032B5">
        <w:t>.</w:t>
      </w:r>
    </w:p>
    <w:p w14:paraId="45D55941" w14:textId="77777777" w:rsidR="003F3393" w:rsidRDefault="003F3393" w:rsidP="003F3393">
      <w:pPr>
        <w:pStyle w:val="Ln1"/>
        <w:numPr>
          <w:ilvl w:val="0"/>
          <w:numId w:val="0"/>
        </w:numPr>
        <w:ind w:left="1170"/>
      </w:pPr>
    </w:p>
    <w:p w14:paraId="02DCF241" w14:textId="56BDED13" w:rsidR="00A31478" w:rsidRDefault="00575BC0" w:rsidP="00881F88">
      <w:pPr>
        <w:pStyle w:val="Art"/>
      </w:pPr>
      <w:r w:rsidRPr="006F3E9E">
        <w:rPr>
          <w:noProof/>
          <w:lang w:val="fr-FR" w:eastAsia="fr-FR"/>
        </w:rPr>
        <w:drawing>
          <wp:inline distT="0" distB="0" distL="0" distR="0" wp14:anchorId="36F59206" wp14:editId="223491B0">
            <wp:extent cx="3355759" cy="3029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5759" cy="3029893"/>
                    </a:xfrm>
                    <a:prstGeom prst="rect">
                      <a:avLst/>
                    </a:prstGeom>
                    <a:noFill/>
                    <a:ln>
                      <a:noFill/>
                    </a:ln>
                  </pic:spPr>
                </pic:pic>
              </a:graphicData>
            </a:graphic>
          </wp:inline>
        </w:drawing>
      </w:r>
      <w:r w:rsidR="004E4B21">
        <w:br/>
      </w:r>
    </w:p>
    <w:p w14:paraId="3EB27941" w14:textId="398DFCBE" w:rsidR="00A31478" w:rsidRPr="00881F88" w:rsidRDefault="00A31478" w:rsidP="00881F88">
      <w:pPr>
        <w:pStyle w:val="Heading3"/>
        <w:rPr>
          <w:bCs w:val="0"/>
          <w:sz w:val="24"/>
          <w:szCs w:val="24"/>
        </w:rPr>
      </w:pPr>
      <w:bookmarkStart w:id="10" w:name="_Toc432793712"/>
      <w:r w:rsidRPr="00881F88">
        <w:rPr>
          <w:sz w:val="24"/>
          <w:szCs w:val="24"/>
        </w:rPr>
        <w:lastRenderedPageBreak/>
        <w:t>Task</w:t>
      </w:r>
      <w:r w:rsidR="00FD6D1E" w:rsidRPr="00881F88">
        <w:rPr>
          <w:sz w:val="24"/>
          <w:szCs w:val="24"/>
        </w:rPr>
        <w:t xml:space="preserve"> </w:t>
      </w:r>
      <w:r w:rsidR="001C138E" w:rsidRPr="00881F88">
        <w:rPr>
          <w:sz w:val="24"/>
          <w:szCs w:val="24"/>
        </w:rPr>
        <w:t>3</w:t>
      </w:r>
      <w:r w:rsidRPr="00881F88">
        <w:rPr>
          <w:sz w:val="24"/>
          <w:szCs w:val="24"/>
        </w:rPr>
        <w:t xml:space="preserve">: </w:t>
      </w:r>
      <w:r w:rsidR="00FD6D1E" w:rsidRPr="00881F88">
        <w:rPr>
          <w:sz w:val="24"/>
          <w:szCs w:val="24"/>
        </w:rPr>
        <w:t xml:space="preserve">Add </w:t>
      </w:r>
      <w:r w:rsidRPr="00881F88">
        <w:rPr>
          <w:sz w:val="24"/>
          <w:szCs w:val="24"/>
        </w:rPr>
        <w:t xml:space="preserve">a Trigger (Recurrence) </w:t>
      </w:r>
      <w:bookmarkEnd w:id="10"/>
    </w:p>
    <w:p w14:paraId="5190045D" w14:textId="4885E8B8" w:rsidR="00C967F7" w:rsidRDefault="000A5DE8" w:rsidP="00DB0A2F">
      <w:pPr>
        <w:pStyle w:val="Ln1"/>
        <w:numPr>
          <w:ilvl w:val="0"/>
          <w:numId w:val="30"/>
        </w:numPr>
      </w:pPr>
      <w:r w:rsidRPr="00DB0A2F">
        <w:rPr>
          <w:lang w:val="en"/>
        </w:rPr>
        <w:t xml:space="preserve">On the </w:t>
      </w:r>
      <w:r w:rsidR="00E10692" w:rsidRPr="00DB0A2F">
        <w:rPr>
          <w:b/>
          <w:lang w:val="en"/>
        </w:rPr>
        <w:t>Logic App</w:t>
      </w:r>
      <w:r w:rsidR="00A31478" w:rsidRPr="00DB0A2F">
        <w:rPr>
          <w:lang w:val="en"/>
        </w:rPr>
        <w:t xml:space="preserve"> </w:t>
      </w:r>
      <w:r w:rsidR="00191F93" w:rsidRPr="00DB0A2F">
        <w:rPr>
          <w:lang w:val="en"/>
        </w:rPr>
        <w:t>page</w:t>
      </w:r>
      <w:r w:rsidR="00B032B5" w:rsidRPr="00DB0A2F">
        <w:rPr>
          <w:lang w:val="en"/>
        </w:rPr>
        <w:t xml:space="preserve">, click the </w:t>
      </w:r>
      <w:r w:rsidRPr="00DB0A2F">
        <w:rPr>
          <w:rFonts w:hint="eastAsia"/>
          <w:b/>
          <w:lang w:val="en"/>
        </w:rPr>
        <w:t>Triggers and actions</w:t>
      </w:r>
      <w:r w:rsidRPr="00DB0A2F">
        <w:rPr>
          <w:lang w:val="en"/>
        </w:rPr>
        <w:t xml:space="preserve"> </w:t>
      </w:r>
      <w:r w:rsidR="00E10692" w:rsidRPr="00DB0A2F">
        <w:rPr>
          <w:lang w:val="en"/>
        </w:rPr>
        <w:t>tile</w:t>
      </w:r>
      <w:r w:rsidR="00A31478" w:rsidRPr="00DB0A2F">
        <w:rPr>
          <w:rFonts w:ascii="wf_segoe-ui_semibold" w:hAnsi="wf_segoe-ui_semibold"/>
          <w:lang w:val="en"/>
        </w:rPr>
        <w:t>.</w:t>
      </w:r>
    </w:p>
    <w:p w14:paraId="1D044113" w14:textId="632EB0C6" w:rsidR="00C967F7" w:rsidRDefault="00B315AD" w:rsidP="00DB0A2F">
      <w:pPr>
        <w:pStyle w:val="Ln1"/>
        <w:numPr>
          <w:ilvl w:val="0"/>
          <w:numId w:val="30"/>
        </w:numPr>
      </w:pPr>
      <w:r>
        <w:t xml:space="preserve">In the </w:t>
      </w:r>
      <w:r w:rsidR="000A5DE8" w:rsidRPr="00881F88">
        <w:t>Logic App Templates</w:t>
      </w:r>
      <w:r w:rsidR="000A5DE8">
        <w:t xml:space="preserve"> </w:t>
      </w:r>
      <w:r>
        <w:t>list, c</w:t>
      </w:r>
      <w:r w:rsidR="008F3911">
        <w:t xml:space="preserve">lick </w:t>
      </w:r>
      <w:r w:rsidR="000A5DE8" w:rsidRPr="00881F88">
        <w:t>Create from Scratch</w:t>
      </w:r>
      <w:r w:rsidR="008140CA" w:rsidRPr="00B315AD">
        <w:t>.</w:t>
      </w:r>
    </w:p>
    <w:p w14:paraId="6F1ACC7E" w14:textId="11408B93" w:rsidR="00E34795" w:rsidRDefault="00526AC2" w:rsidP="00DB0A2F">
      <w:pPr>
        <w:pStyle w:val="Art"/>
        <w:numPr>
          <w:ilvl w:val="0"/>
          <w:numId w:val="0"/>
        </w:numPr>
        <w:ind w:left="1440"/>
      </w:pPr>
      <w:r w:rsidRPr="006F3E9E">
        <w:rPr>
          <w:noProof/>
          <w:lang w:val="fr-FR" w:eastAsia="fr-FR"/>
        </w:rPr>
        <w:drawing>
          <wp:inline distT="0" distB="0" distL="0" distR="0" wp14:anchorId="534967A7" wp14:editId="7C7F0041">
            <wp:extent cx="2990335" cy="349249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335" cy="3492494"/>
                    </a:xfrm>
                    <a:prstGeom prst="rect">
                      <a:avLst/>
                    </a:prstGeom>
                    <a:noFill/>
                    <a:ln>
                      <a:noFill/>
                    </a:ln>
                  </pic:spPr>
                </pic:pic>
              </a:graphicData>
            </a:graphic>
          </wp:inline>
        </w:drawing>
      </w:r>
    </w:p>
    <w:p w14:paraId="1305BC26" w14:textId="6AE33230" w:rsidR="00E34795" w:rsidRPr="00881F88" w:rsidRDefault="005D6C49" w:rsidP="00DB0A2F">
      <w:pPr>
        <w:pStyle w:val="Ln1"/>
      </w:pPr>
      <w:r>
        <w:t>A design</w:t>
      </w:r>
      <w:r w:rsidR="001020A2">
        <w:t>er</w:t>
      </w:r>
      <w:r>
        <w:t xml:space="preserve"> view </w:t>
      </w:r>
      <w:r w:rsidR="007E6006">
        <w:t xml:space="preserve">is created </w:t>
      </w:r>
      <w:r w:rsidR="00B315AD" w:rsidRPr="00095C95">
        <w:rPr>
          <w:lang w:val="en"/>
        </w:rPr>
        <w:t xml:space="preserve">to design your </w:t>
      </w:r>
      <w:r w:rsidR="00E10692" w:rsidRPr="00095C95">
        <w:rPr>
          <w:lang w:val="en"/>
        </w:rPr>
        <w:t>Logic App</w:t>
      </w:r>
      <w:r w:rsidR="00B315AD" w:rsidRPr="00095C95">
        <w:rPr>
          <w:lang w:val="en"/>
        </w:rPr>
        <w:t xml:space="preserve"> </w:t>
      </w:r>
      <w:r w:rsidRPr="00095C95">
        <w:rPr>
          <w:lang w:val="en"/>
        </w:rPr>
        <w:t>work</w:t>
      </w:r>
      <w:r w:rsidR="00B315AD" w:rsidRPr="00095C95">
        <w:rPr>
          <w:lang w:val="en"/>
        </w:rPr>
        <w:t xml:space="preserve">flow, </w:t>
      </w:r>
      <w:r w:rsidR="00B032B5" w:rsidRPr="00095C95">
        <w:rPr>
          <w:lang w:val="en"/>
        </w:rPr>
        <w:t xml:space="preserve">and </w:t>
      </w:r>
      <w:r w:rsidR="008F3911" w:rsidRPr="00095C95">
        <w:rPr>
          <w:lang w:val="en"/>
        </w:rPr>
        <w:t xml:space="preserve">the </w:t>
      </w:r>
      <w:r w:rsidR="007050A7" w:rsidRPr="00881F88">
        <w:rPr>
          <w:b/>
          <w:lang w:val="en"/>
        </w:rPr>
        <w:t>API Apps</w:t>
      </w:r>
      <w:r w:rsidR="007050A7">
        <w:rPr>
          <w:lang w:val="en"/>
        </w:rPr>
        <w:t xml:space="preserve"> list on the </w:t>
      </w:r>
      <w:r w:rsidR="008F3911" w:rsidRPr="00095C95">
        <w:rPr>
          <w:lang w:val="en"/>
        </w:rPr>
        <w:t>right</w:t>
      </w:r>
      <w:r w:rsidR="007050A7">
        <w:rPr>
          <w:lang w:val="en"/>
        </w:rPr>
        <w:t xml:space="preserve"> </w:t>
      </w:r>
      <w:r w:rsidR="008F3911" w:rsidRPr="00095C95">
        <w:rPr>
          <w:lang w:val="en"/>
        </w:rPr>
        <w:t xml:space="preserve">will </w:t>
      </w:r>
      <w:r w:rsidR="007050A7">
        <w:rPr>
          <w:lang w:val="en"/>
        </w:rPr>
        <w:t>display</w:t>
      </w:r>
      <w:r w:rsidR="007050A7" w:rsidRPr="00095C95">
        <w:rPr>
          <w:lang w:val="en"/>
        </w:rPr>
        <w:t xml:space="preserve"> </w:t>
      </w:r>
      <w:r w:rsidR="008F3911" w:rsidRPr="00095C95">
        <w:rPr>
          <w:lang w:val="en"/>
        </w:rPr>
        <w:t xml:space="preserve">all </w:t>
      </w:r>
      <w:r w:rsidR="007855DD" w:rsidRPr="00095C95">
        <w:rPr>
          <w:lang w:val="en"/>
        </w:rPr>
        <w:t xml:space="preserve">the </w:t>
      </w:r>
      <w:r w:rsidR="00B315AD" w:rsidRPr="00095C95">
        <w:rPr>
          <w:lang w:val="en"/>
        </w:rPr>
        <w:t>API apps</w:t>
      </w:r>
      <w:r w:rsidR="008F3911" w:rsidRPr="00095C95">
        <w:rPr>
          <w:lang w:val="en"/>
        </w:rPr>
        <w:t xml:space="preserve"> that </w:t>
      </w:r>
      <w:r w:rsidR="00D80099" w:rsidRPr="00095C95">
        <w:rPr>
          <w:lang w:val="en"/>
        </w:rPr>
        <w:t xml:space="preserve">you </w:t>
      </w:r>
      <w:r w:rsidR="008F3911" w:rsidRPr="00095C95">
        <w:rPr>
          <w:lang w:val="en"/>
        </w:rPr>
        <w:t>c</w:t>
      </w:r>
      <w:r w:rsidR="00747545" w:rsidRPr="00095C95">
        <w:rPr>
          <w:lang w:val="en"/>
        </w:rPr>
        <w:t xml:space="preserve">an reuse </w:t>
      </w:r>
      <w:r w:rsidR="008F3911" w:rsidRPr="00095C95">
        <w:rPr>
          <w:lang w:val="en"/>
        </w:rPr>
        <w:t>in</w:t>
      </w:r>
      <w:r w:rsidR="007050A7">
        <w:rPr>
          <w:lang w:val="en"/>
        </w:rPr>
        <w:t xml:space="preserve"> the </w:t>
      </w:r>
      <w:r w:rsidR="00E10692" w:rsidRPr="00095C95">
        <w:rPr>
          <w:lang w:val="en"/>
        </w:rPr>
        <w:t>Logic App</w:t>
      </w:r>
      <w:r w:rsidR="007050A7">
        <w:rPr>
          <w:lang w:val="en"/>
        </w:rPr>
        <w:t>.</w:t>
      </w:r>
    </w:p>
    <w:p w14:paraId="70A93116" w14:textId="6C9904BA" w:rsidR="008F3911" w:rsidRDefault="00526AC2" w:rsidP="00DB0A2F">
      <w:pPr>
        <w:pStyle w:val="Art"/>
        <w:numPr>
          <w:ilvl w:val="0"/>
          <w:numId w:val="0"/>
        </w:numPr>
        <w:ind w:left="1440"/>
      </w:pPr>
      <w:r w:rsidRPr="006F3E9E">
        <w:rPr>
          <w:noProof/>
          <w:lang w:val="fr-FR" w:eastAsia="fr-FR"/>
        </w:rPr>
        <w:drawing>
          <wp:inline distT="0" distB="0" distL="0" distR="0" wp14:anchorId="4151318D" wp14:editId="354ED161">
            <wp:extent cx="4036541" cy="2391090"/>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6541" cy="2391090"/>
                    </a:xfrm>
                    <a:prstGeom prst="rect">
                      <a:avLst/>
                    </a:prstGeom>
                    <a:noFill/>
                    <a:ln>
                      <a:noFill/>
                    </a:ln>
                  </pic:spPr>
                </pic:pic>
              </a:graphicData>
            </a:graphic>
          </wp:inline>
        </w:drawing>
      </w:r>
    </w:p>
    <w:p w14:paraId="1235C42D" w14:textId="25F7B35B" w:rsidR="00A31478" w:rsidRDefault="007050A7" w:rsidP="00DB0A2F">
      <w:pPr>
        <w:pStyle w:val="Ln1"/>
      </w:pPr>
      <w:r>
        <w:t xml:space="preserve">To add a trigger in the designer view, in </w:t>
      </w:r>
      <w:r w:rsidR="00A31478">
        <w:t xml:space="preserve">the </w:t>
      </w:r>
      <w:r w:rsidR="00851E53" w:rsidRPr="00881F88">
        <w:rPr>
          <w:b/>
        </w:rPr>
        <w:t>API Apps</w:t>
      </w:r>
      <w:r w:rsidR="00851E53">
        <w:t xml:space="preserve"> list</w:t>
      </w:r>
      <w:r w:rsidR="0050699C">
        <w:t>, c</w:t>
      </w:r>
      <w:r w:rsidR="00A31478">
        <w:t xml:space="preserve">lick </w:t>
      </w:r>
      <w:r w:rsidR="00A31478" w:rsidRPr="00881F88">
        <w:rPr>
          <w:b/>
        </w:rPr>
        <w:t>Recurrence</w:t>
      </w:r>
      <w:r w:rsidR="00DF404A">
        <w:t>.</w:t>
      </w:r>
      <w:r w:rsidR="00E10692">
        <w:br/>
      </w:r>
      <w:r w:rsidR="00E10692" w:rsidRPr="00881F88">
        <w:rPr>
          <w:b/>
        </w:rPr>
        <w:t>Note</w:t>
      </w:r>
      <w:r w:rsidR="00E10692">
        <w:t xml:space="preserve"> </w:t>
      </w:r>
      <w:r>
        <w:t xml:space="preserve"> </w:t>
      </w:r>
      <w:r w:rsidR="00E10692">
        <w:t xml:space="preserve">You can test </w:t>
      </w:r>
      <w:r w:rsidR="00741DFE">
        <w:t xml:space="preserve">a Logic App </w:t>
      </w:r>
      <w:r w:rsidR="00E10692">
        <w:t>manually during its design time</w:t>
      </w:r>
      <w:r w:rsidR="00741DFE">
        <w:t>,</w:t>
      </w:r>
      <w:r w:rsidR="00E10692">
        <w:t xml:space="preserve"> but </w:t>
      </w:r>
      <w:r w:rsidR="00741DFE">
        <w:t xml:space="preserve">triggers </w:t>
      </w:r>
      <w:r w:rsidR="00E10692">
        <w:t xml:space="preserve">allow </w:t>
      </w:r>
      <w:r w:rsidR="00741DFE">
        <w:t xml:space="preserve">you </w:t>
      </w:r>
      <w:r w:rsidR="00E10692">
        <w:t>to schedule its startup at run time.</w:t>
      </w:r>
    </w:p>
    <w:p w14:paraId="0FC4CC1E" w14:textId="257310A7" w:rsidR="00A31478" w:rsidRDefault="002B132A" w:rsidP="00DB0A2F">
      <w:pPr>
        <w:pStyle w:val="Ln1"/>
      </w:pPr>
      <w:r>
        <w:lastRenderedPageBreak/>
        <w:t>I</w:t>
      </w:r>
      <w:r w:rsidR="00484E6A">
        <w:t xml:space="preserve">n the </w:t>
      </w:r>
      <w:r w:rsidRPr="0017747C">
        <w:rPr>
          <w:b/>
        </w:rPr>
        <w:t>Frequency</w:t>
      </w:r>
      <w:r>
        <w:t xml:space="preserve"> and</w:t>
      </w:r>
      <w:r w:rsidRPr="002F5AF3">
        <w:rPr>
          <w:b/>
        </w:rPr>
        <w:t xml:space="preserve"> Interval</w:t>
      </w:r>
      <w:r>
        <w:t xml:space="preserve"> </w:t>
      </w:r>
      <w:r w:rsidR="00484E6A">
        <w:t>fields</w:t>
      </w:r>
      <w:r>
        <w:t>, enter</w:t>
      </w:r>
      <w:r w:rsidR="00484E6A">
        <w:t xml:space="preserve"> the values </w:t>
      </w:r>
      <w:r>
        <w:t xml:space="preserve">that </w:t>
      </w:r>
      <w:r w:rsidR="00484E6A">
        <w:t xml:space="preserve">you want for the </w:t>
      </w:r>
      <w:r>
        <w:t>trigger</w:t>
      </w:r>
      <w:r w:rsidR="00155111">
        <w:t>.</w:t>
      </w:r>
    </w:p>
    <w:p w14:paraId="1F9BD9AF" w14:textId="0BE6384C" w:rsidR="009D32DB" w:rsidRDefault="00B21CCF" w:rsidP="00DB0A2F">
      <w:pPr>
        <w:pStyle w:val="Ln1"/>
      </w:pPr>
      <w:r>
        <w:t>Validate your changes on the connector by clicking on the green check mark</w:t>
      </w:r>
      <w:r w:rsidDel="002B132A">
        <w:t xml:space="preserve"> </w:t>
      </w:r>
      <w:r w:rsidR="00C44EBD">
        <w:t>.</w:t>
      </w:r>
    </w:p>
    <w:p w14:paraId="2C90BB15" w14:textId="3622E579" w:rsidR="00C44EBD" w:rsidRDefault="00B35B38" w:rsidP="00881F88">
      <w:pPr>
        <w:pStyle w:val="Art"/>
        <w:numPr>
          <w:ilvl w:val="0"/>
          <w:numId w:val="0"/>
        </w:numPr>
        <w:ind w:left="1440"/>
      </w:pPr>
      <w:r w:rsidRPr="006F3E9E">
        <w:rPr>
          <w:noProof/>
          <w:lang w:val="fr-FR" w:eastAsia="fr-FR"/>
        </w:rPr>
        <w:drawing>
          <wp:inline distT="0" distB="0" distL="0" distR="0" wp14:anchorId="6D9521E9" wp14:editId="1FBF47E2">
            <wp:extent cx="2924432" cy="25580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432" cy="2558063"/>
                    </a:xfrm>
                    <a:prstGeom prst="rect">
                      <a:avLst/>
                    </a:prstGeom>
                    <a:noFill/>
                    <a:ln>
                      <a:noFill/>
                    </a:ln>
                  </pic:spPr>
                </pic:pic>
              </a:graphicData>
            </a:graphic>
          </wp:inline>
        </w:drawing>
      </w:r>
    </w:p>
    <w:p w14:paraId="32B4EA18" w14:textId="0835BE4D" w:rsidR="008C40B7" w:rsidRDefault="00D173BC" w:rsidP="00881F88">
      <w:pPr>
        <w:pStyle w:val="Art"/>
      </w:pPr>
      <w:r>
        <w:t>To display the code behind the Logic App, at t</w:t>
      </w:r>
      <w:r w:rsidR="00E24FB2">
        <w:t>he top bar of the designer view, click</w:t>
      </w:r>
      <w:r w:rsidR="00E94CB5">
        <w:t xml:space="preserve"> the </w:t>
      </w:r>
      <w:r w:rsidR="00E94CB5" w:rsidRPr="00881F88">
        <w:rPr>
          <w:b/>
        </w:rPr>
        <w:t>Code view</w:t>
      </w:r>
      <w:r w:rsidR="00E94CB5">
        <w:t xml:space="preserve"> link </w:t>
      </w:r>
      <w:r w:rsidR="003E63E8">
        <w:t xml:space="preserve">and notice </w:t>
      </w:r>
      <w:r w:rsidR="003A0852">
        <w:t>the</w:t>
      </w:r>
      <w:r w:rsidR="003E63E8">
        <w:t xml:space="preserve"> </w:t>
      </w:r>
      <w:r w:rsidR="00F93AEE">
        <w:t>JSON</w:t>
      </w:r>
      <w:r w:rsidR="00E94CB5">
        <w:t xml:space="preserve"> code </w:t>
      </w:r>
      <w:r w:rsidR="003E63E8">
        <w:t>that defines the workflow you just created.</w:t>
      </w:r>
      <w:r w:rsidR="003A0852">
        <w:t xml:space="preserve"> In addition, e</w:t>
      </w:r>
      <w:r w:rsidR="003E63E8">
        <w:t xml:space="preserve">xamine the part </w:t>
      </w:r>
      <w:r w:rsidR="00DB746A">
        <w:t xml:space="preserve">corresponding to the </w:t>
      </w:r>
      <w:r w:rsidR="003A0852">
        <w:t>trigger.</w:t>
      </w:r>
      <w:r w:rsidR="00B35B38">
        <w:br/>
      </w:r>
    </w:p>
    <w:p w14:paraId="2F980EEC" w14:textId="603B4C59" w:rsidR="00643FF5" w:rsidRDefault="00B35B38" w:rsidP="00881F88">
      <w:pPr>
        <w:pStyle w:val="Art"/>
        <w:numPr>
          <w:ilvl w:val="0"/>
          <w:numId w:val="0"/>
        </w:numPr>
        <w:ind w:left="1440"/>
      </w:pPr>
      <w:r w:rsidRPr="006F3E9E">
        <w:rPr>
          <w:noProof/>
          <w:lang w:val="fr-FR" w:eastAsia="fr-FR"/>
        </w:rPr>
        <w:drawing>
          <wp:inline distT="0" distB="0" distL="0" distR="0" wp14:anchorId="77A638C0" wp14:editId="252B06B0">
            <wp:extent cx="4851779" cy="2113652"/>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1779" cy="2113652"/>
                    </a:xfrm>
                    <a:prstGeom prst="rect">
                      <a:avLst/>
                    </a:prstGeom>
                    <a:noFill/>
                    <a:ln>
                      <a:noFill/>
                    </a:ln>
                  </pic:spPr>
                </pic:pic>
              </a:graphicData>
            </a:graphic>
          </wp:inline>
        </w:drawing>
      </w:r>
      <w:r w:rsidR="006F743B">
        <w:br/>
      </w:r>
    </w:p>
    <w:p w14:paraId="32D019BE" w14:textId="77777777" w:rsidR="007A25A3" w:rsidRDefault="007A25A3">
      <w:pPr>
        <w:spacing w:after="0" w:line="240" w:lineRule="auto"/>
        <w:ind w:left="0"/>
        <w:contextualSpacing w:val="0"/>
        <w:rPr>
          <w:rFonts w:ascii="Segoe UI Semibold" w:hAnsi="Segoe UI Semibold" w:cs="Tahoma"/>
          <w:iCs/>
          <w:color w:val="auto"/>
          <w:kern w:val="32"/>
          <w:sz w:val="34"/>
          <w:szCs w:val="20"/>
        </w:rPr>
      </w:pPr>
      <w:r>
        <w:br w:type="page"/>
      </w:r>
    </w:p>
    <w:p w14:paraId="2ECC2F1A" w14:textId="0022B4D7" w:rsidR="00357C7F" w:rsidRPr="00357C7F" w:rsidRDefault="00DF404A" w:rsidP="00E94CB5">
      <w:pPr>
        <w:pStyle w:val="Heading2"/>
        <w:spacing w:after="120" w:line="276" w:lineRule="auto"/>
      </w:pPr>
      <w:bookmarkStart w:id="11" w:name="_Toc432793713"/>
      <w:r>
        <w:lastRenderedPageBreak/>
        <w:t xml:space="preserve">Exercise </w:t>
      </w:r>
      <w:r w:rsidR="00FD6D1E">
        <w:t>2</w:t>
      </w:r>
      <w:r>
        <w:t>: Desig</w:t>
      </w:r>
      <w:r w:rsidR="00CF408C">
        <w:t>n</w:t>
      </w:r>
      <w:r>
        <w:t xml:space="preserve"> </w:t>
      </w:r>
      <w:r w:rsidR="00B606BE">
        <w:t xml:space="preserve">the </w:t>
      </w:r>
      <w:r w:rsidR="00B54200">
        <w:t>L</w:t>
      </w:r>
      <w:r w:rsidR="007A25A3">
        <w:t xml:space="preserve">ogic </w:t>
      </w:r>
      <w:r w:rsidR="00B54200">
        <w:t>A</w:t>
      </w:r>
      <w:r w:rsidR="007A25A3">
        <w:t>pp</w:t>
      </w:r>
      <w:bookmarkEnd w:id="11"/>
    </w:p>
    <w:p w14:paraId="14422221" w14:textId="4A553B40" w:rsidR="00DF404A" w:rsidRPr="005F2AFE" w:rsidRDefault="00DF404A" w:rsidP="00DF404A">
      <w:pPr>
        <w:pStyle w:val="Heading4"/>
        <w:spacing w:after="120" w:line="276" w:lineRule="auto"/>
        <w:rPr>
          <w:color w:val="A6A6A6" w:themeColor="background1" w:themeShade="A6"/>
        </w:rPr>
      </w:pPr>
      <w:r w:rsidRPr="002F5608">
        <w:t>Objectives</w:t>
      </w:r>
    </w:p>
    <w:p w14:paraId="5836BBD5" w14:textId="77777777" w:rsidR="006F3E9E" w:rsidRDefault="00631296" w:rsidP="00631296">
      <w:r>
        <w:t xml:space="preserve">In this </w:t>
      </w:r>
      <w:r w:rsidR="005D6C49">
        <w:t>exercise,</w:t>
      </w:r>
      <w:r>
        <w:t xml:space="preserve"> you will</w:t>
      </w:r>
      <w:r w:rsidR="006F3E9E">
        <w:t>:</w:t>
      </w:r>
    </w:p>
    <w:p w14:paraId="54DFDC61" w14:textId="5A31897C" w:rsidR="00631296" w:rsidRDefault="006F3E9E" w:rsidP="00881F88">
      <w:pPr>
        <w:pStyle w:val="Lb1"/>
        <w:numPr>
          <w:ilvl w:val="0"/>
          <w:numId w:val="13"/>
        </w:numPr>
        <w:tabs>
          <w:tab w:val="clear" w:pos="720"/>
        </w:tabs>
      </w:pPr>
      <w:r>
        <w:t>D</w:t>
      </w:r>
      <w:r w:rsidR="00CF408C">
        <w:t xml:space="preserve">esign the workflow of the Logic </w:t>
      </w:r>
      <w:r w:rsidR="00CC377A">
        <w:t>App</w:t>
      </w:r>
      <w:r>
        <w:t>.</w:t>
      </w:r>
    </w:p>
    <w:p w14:paraId="66A3028E" w14:textId="3DC0118E" w:rsidR="00631296" w:rsidRDefault="00631296" w:rsidP="00631296">
      <w:pPr>
        <w:pStyle w:val="Lb1"/>
        <w:numPr>
          <w:ilvl w:val="0"/>
          <w:numId w:val="13"/>
        </w:numPr>
        <w:tabs>
          <w:tab w:val="clear" w:pos="720"/>
        </w:tabs>
      </w:pPr>
      <w:r>
        <w:t xml:space="preserve">Add </w:t>
      </w:r>
      <w:r w:rsidR="006F3E9E">
        <w:t xml:space="preserve">connectors </w:t>
      </w:r>
      <w:r>
        <w:t xml:space="preserve">in </w:t>
      </w:r>
      <w:r w:rsidR="006F3E9E">
        <w:t xml:space="preserve">the </w:t>
      </w:r>
      <w:r w:rsidR="00E10692">
        <w:t>Logic App</w:t>
      </w:r>
      <w:r w:rsidR="006F3E9E">
        <w:t>.</w:t>
      </w:r>
    </w:p>
    <w:p w14:paraId="77696FAB" w14:textId="7D8A2B5D" w:rsidR="00CF408C" w:rsidRDefault="00631296" w:rsidP="001E618E">
      <w:pPr>
        <w:pStyle w:val="Lb1"/>
        <w:numPr>
          <w:ilvl w:val="0"/>
          <w:numId w:val="13"/>
        </w:numPr>
        <w:tabs>
          <w:tab w:val="clear" w:pos="720"/>
        </w:tabs>
        <w:spacing w:after="120" w:line="276" w:lineRule="auto"/>
      </w:pPr>
      <w:r>
        <w:t xml:space="preserve">Configure </w:t>
      </w:r>
      <w:r w:rsidR="00B606BE">
        <w:t xml:space="preserve">all the </w:t>
      </w:r>
      <w:r>
        <w:t xml:space="preserve">connectors to </w:t>
      </w:r>
      <w:r w:rsidR="00B606BE">
        <w:t xml:space="preserve">create </w:t>
      </w:r>
      <w:r>
        <w:t xml:space="preserve">the workflow of </w:t>
      </w:r>
      <w:r w:rsidR="006F3E9E">
        <w:t xml:space="preserve">the </w:t>
      </w:r>
      <w:r w:rsidR="00E10692">
        <w:t>Logic App</w:t>
      </w:r>
      <w:r w:rsidR="006F3E9E">
        <w:t>.</w:t>
      </w:r>
    </w:p>
    <w:p w14:paraId="35317DB5" w14:textId="19F2C5A1" w:rsidR="005760D7" w:rsidRPr="005760D7" w:rsidRDefault="005760D7" w:rsidP="001E618E">
      <w:pPr>
        <w:pStyle w:val="Lb1"/>
        <w:numPr>
          <w:ilvl w:val="0"/>
          <w:numId w:val="13"/>
        </w:numPr>
        <w:tabs>
          <w:tab w:val="clear" w:pos="720"/>
        </w:tabs>
        <w:spacing w:after="120" w:line="276" w:lineRule="auto"/>
      </w:pPr>
      <w:r w:rsidRPr="005760D7">
        <w:t xml:space="preserve">Test </w:t>
      </w:r>
      <w:r w:rsidR="006F3E9E">
        <w:t>the</w:t>
      </w:r>
      <w:r w:rsidR="006F3E9E" w:rsidRPr="005760D7">
        <w:t xml:space="preserve"> </w:t>
      </w:r>
      <w:r w:rsidRPr="005760D7">
        <w:t>Logic App and analyze the result</w:t>
      </w:r>
      <w:r w:rsidR="006F3E9E">
        <w:t>.</w:t>
      </w:r>
    </w:p>
    <w:p w14:paraId="23C6C2C5" w14:textId="02C3D5D8" w:rsidR="00DF404A" w:rsidRPr="002F5608" w:rsidRDefault="00DF404A" w:rsidP="00DF404A">
      <w:pPr>
        <w:pStyle w:val="Heading4"/>
        <w:spacing w:after="120" w:line="276" w:lineRule="auto"/>
      </w:pPr>
      <w:r>
        <w:t xml:space="preserve">Scenario </w:t>
      </w:r>
    </w:p>
    <w:p w14:paraId="5353D9F0" w14:textId="089E1F1E" w:rsidR="00DF404A" w:rsidRPr="002F5608" w:rsidRDefault="00A74000" w:rsidP="004E4B21">
      <w:r>
        <w:t xml:space="preserve">After you created a </w:t>
      </w:r>
      <w:r w:rsidR="00CF408C">
        <w:t>fresh</w:t>
      </w:r>
      <w:r w:rsidR="006F3E9E">
        <w:t>,</w:t>
      </w:r>
      <w:r w:rsidR="00CF408C">
        <w:t xml:space="preserve"> </w:t>
      </w:r>
      <w:r>
        <w:t>new</w:t>
      </w:r>
      <w:r w:rsidR="00747545">
        <w:t xml:space="preserve"> </w:t>
      </w:r>
      <w:r w:rsidR="00E10692">
        <w:t>Logic App</w:t>
      </w:r>
      <w:r>
        <w:t xml:space="preserve"> and provision it with </w:t>
      </w:r>
      <w:r w:rsidR="00747545">
        <w:t xml:space="preserve">a </w:t>
      </w:r>
      <w:r w:rsidR="006F3E9E">
        <w:t>trigger</w:t>
      </w:r>
      <w:r>
        <w:t xml:space="preserve">, you </w:t>
      </w:r>
      <w:r w:rsidR="00D30E74">
        <w:t xml:space="preserve">will </w:t>
      </w:r>
      <w:r w:rsidR="002C49F4">
        <w:t xml:space="preserve">design </w:t>
      </w:r>
      <w:r w:rsidR="00747545">
        <w:t>its workflow a</w:t>
      </w:r>
      <w:r w:rsidR="00B606BE">
        <w:t>nd test it.</w:t>
      </w:r>
      <w:r w:rsidR="004E4B21">
        <w:br/>
      </w:r>
    </w:p>
    <w:p w14:paraId="789D4C66" w14:textId="6F644813" w:rsidR="00DF404A" w:rsidRPr="00881F88" w:rsidRDefault="00DF404A" w:rsidP="00881F88">
      <w:pPr>
        <w:pStyle w:val="Heading3"/>
        <w:rPr>
          <w:bCs w:val="0"/>
          <w:sz w:val="24"/>
          <w:szCs w:val="24"/>
        </w:rPr>
      </w:pPr>
      <w:bookmarkStart w:id="12" w:name="_Toc432793714"/>
      <w:r w:rsidRPr="00881F88">
        <w:rPr>
          <w:sz w:val="24"/>
          <w:szCs w:val="24"/>
        </w:rPr>
        <w:t xml:space="preserve">Task </w:t>
      </w:r>
      <w:r w:rsidR="001C138E" w:rsidRPr="00881F88">
        <w:rPr>
          <w:sz w:val="24"/>
          <w:szCs w:val="24"/>
        </w:rPr>
        <w:t>1</w:t>
      </w:r>
      <w:r w:rsidRPr="00881F88">
        <w:rPr>
          <w:sz w:val="24"/>
          <w:szCs w:val="24"/>
        </w:rPr>
        <w:t xml:space="preserve">: </w:t>
      </w:r>
      <w:r w:rsidR="00E94CB5" w:rsidRPr="00881F88">
        <w:rPr>
          <w:sz w:val="24"/>
          <w:szCs w:val="24"/>
        </w:rPr>
        <w:t xml:space="preserve">Add </w:t>
      </w:r>
      <w:r w:rsidR="000C505D" w:rsidRPr="00881F88">
        <w:rPr>
          <w:sz w:val="24"/>
          <w:szCs w:val="24"/>
        </w:rPr>
        <w:t>a</w:t>
      </w:r>
      <w:r w:rsidRPr="00881F88">
        <w:rPr>
          <w:sz w:val="24"/>
          <w:szCs w:val="24"/>
        </w:rPr>
        <w:t xml:space="preserve"> OneDrive </w:t>
      </w:r>
      <w:r w:rsidR="006547C1">
        <w:rPr>
          <w:sz w:val="24"/>
          <w:szCs w:val="24"/>
        </w:rPr>
        <w:t>C</w:t>
      </w:r>
      <w:r w:rsidR="006547C1" w:rsidRPr="00881F88">
        <w:rPr>
          <w:sz w:val="24"/>
          <w:szCs w:val="24"/>
        </w:rPr>
        <w:t xml:space="preserve">onnector </w:t>
      </w:r>
      <w:r w:rsidR="00144542" w:rsidRPr="00881F88">
        <w:rPr>
          <w:sz w:val="24"/>
          <w:szCs w:val="24"/>
        </w:rPr>
        <w:t xml:space="preserve">to </w:t>
      </w:r>
      <w:r w:rsidR="006547C1">
        <w:rPr>
          <w:sz w:val="24"/>
          <w:szCs w:val="24"/>
        </w:rPr>
        <w:t>E</w:t>
      </w:r>
      <w:r w:rsidR="006547C1" w:rsidRPr="00881F88">
        <w:rPr>
          <w:sz w:val="24"/>
          <w:szCs w:val="24"/>
        </w:rPr>
        <w:t xml:space="preserve">numerate </w:t>
      </w:r>
      <w:r w:rsidR="006547C1">
        <w:rPr>
          <w:sz w:val="24"/>
          <w:szCs w:val="24"/>
        </w:rPr>
        <w:t>I</w:t>
      </w:r>
      <w:r w:rsidR="006547C1" w:rsidRPr="00881F88">
        <w:rPr>
          <w:sz w:val="24"/>
          <w:szCs w:val="24"/>
        </w:rPr>
        <w:t xml:space="preserve">mage </w:t>
      </w:r>
      <w:r w:rsidR="006547C1">
        <w:rPr>
          <w:sz w:val="24"/>
          <w:szCs w:val="24"/>
        </w:rPr>
        <w:t>F</w:t>
      </w:r>
      <w:r w:rsidR="006547C1" w:rsidRPr="00881F88">
        <w:rPr>
          <w:sz w:val="24"/>
          <w:szCs w:val="24"/>
        </w:rPr>
        <w:t>iles</w:t>
      </w:r>
      <w:bookmarkEnd w:id="12"/>
    </w:p>
    <w:p w14:paraId="1B88796D" w14:textId="0FE851F9" w:rsidR="00BF5437" w:rsidRPr="00095C95" w:rsidRDefault="006547C1" w:rsidP="00DB0A2F">
      <w:pPr>
        <w:pStyle w:val="Ln1"/>
        <w:numPr>
          <w:ilvl w:val="0"/>
          <w:numId w:val="18"/>
        </w:numPr>
      </w:pPr>
      <w:r w:rsidRPr="00DB0A2F">
        <w:rPr>
          <w:lang w:val="en"/>
        </w:rPr>
        <w:t>To open the Logic App designer view,</w:t>
      </w:r>
      <w:r w:rsidRPr="00DB0A2F" w:rsidDel="006547C1">
        <w:rPr>
          <w:lang w:val="en"/>
        </w:rPr>
        <w:t xml:space="preserve"> </w:t>
      </w:r>
      <w:r w:rsidRPr="00DB0A2F">
        <w:rPr>
          <w:lang w:val="en"/>
        </w:rPr>
        <w:t>on the</w:t>
      </w:r>
      <w:r w:rsidR="00BF5437" w:rsidRPr="00DB0A2F">
        <w:rPr>
          <w:lang w:val="en"/>
        </w:rPr>
        <w:t xml:space="preserve"> Logic App page, click the </w:t>
      </w:r>
      <w:r w:rsidRPr="00DB0A2F">
        <w:rPr>
          <w:rFonts w:hint="eastAsia"/>
          <w:b/>
          <w:lang w:val="en"/>
        </w:rPr>
        <w:t>Triggers and actions</w:t>
      </w:r>
      <w:r w:rsidRPr="00DB0A2F">
        <w:rPr>
          <w:lang w:val="en"/>
        </w:rPr>
        <w:t xml:space="preserve"> </w:t>
      </w:r>
      <w:r w:rsidR="00BF5437" w:rsidRPr="00DB0A2F">
        <w:rPr>
          <w:lang w:val="en"/>
        </w:rPr>
        <w:t>tile</w:t>
      </w:r>
      <w:r w:rsidR="00757320" w:rsidRPr="00DB0A2F">
        <w:rPr>
          <w:lang w:val="en"/>
        </w:rPr>
        <w:t>.</w:t>
      </w:r>
    </w:p>
    <w:p w14:paraId="711B9070" w14:textId="004ADA9E" w:rsidR="00E94CB5" w:rsidRPr="00A31D06" w:rsidRDefault="003808D1" w:rsidP="00DB0A2F">
      <w:pPr>
        <w:pStyle w:val="Ln1"/>
        <w:numPr>
          <w:ilvl w:val="0"/>
          <w:numId w:val="18"/>
        </w:numPr>
      </w:pPr>
      <w:r w:rsidRPr="00DB0A2F">
        <w:rPr>
          <w:lang w:val="en"/>
        </w:rPr>
        <w:t>T</w:t>
      </w:r>
      <w:r w:rsidRPr="00DB0A2F">
        <w:rPr>
          <w:rFonts w:hint="eastAsia"/>
          <w:lang w:val="en"/>
        </w:rPr>
        <w:t>o create a connecto</w:t>
      </w:r>
      <w:r w:rsidRPr="00DB0A2F">
        <w:rPr>
          <w:lang w:val="en"/>
        </w:rPr>
        <w:t xml:space="preserve">r, in </w:t>
      </w:r>
      <w:r w:rsidR="00E94CB5" w:rsidRPr="00DB0A2F">
        <w:rPr>
          <w:lang w:val="en"/>
        </w:rPr>
        <w:t xml:space="preserve">the </w:t>
      </w:r>
      <w:r w:rsidR="00E94CB5" w:rsidRPr="00DB0A2F">
        <w:rPr>
          <w:b/>
          <w:lang w:val="en"/>
        </w:rPr>
        <w:t>API Apps</w:t>
      </w:r>
      <w:r w:rsidR="00E94CB5" w:rsidRPr="00DB0A2F">
        <w:rPr>
          <w:lang w:val="en"/>
        </w:rPr>
        <w:t xml:space="preserve"> list, click the </w:t>
      </w:r>
      <w:r w:rsidR="00E94CB5" w:rsidRPr="00DB0A2F">
        <w:rPr>
          <w:b/>
          <w:lang w:val="en"/>
        </w:rPr>
        <w:t>OneDrive Connector</w:t>
      </w:r>
      <w:r w:rsidR="00E94CB5" w:rsidRPr="00DB0A2F">
        <w:rPr>
          <w:rFonts w:hint="eastAsia"/>
          <w:lang w:val="en"/>
        </w:rPr>
        <w:t xml:space="preserve"> </w:t>
      </w:r>
      <w:r w:rsidR="00DC1C4C" w:rsidRPr="00DB0A2F">
        <w:rPr>
          <w:rFonts w:hint="eastAsia"/>
          <w:lang w:val="en"/>
        </w:rPr>
        <w:t>and add it into the designer view.</w:t>
      </w:r>
      <w:r w:rsidR="00E65F35" w:rsidRPr="00DB0A2F">
        <w:rPr>
          <w:rFonts w:hint="eastAsia"/>
          <w:lang w:val="en"/>
        </w:rPr>
        <w:br/>
      </w:r>
      <w:r w:rsidR="00E65F35" w:rsidRPr="00DB0A2F">
        <w:rPr>
          <w:rFonts w:hint="eastAsia"/>
          <w:b/>
          <w:lang w:val="en"/>
        </w:rPr>
        <w:t>Note</w:t>
      </w:r>
      <w:r w:rsidR="00E65F35" w:rsidRPr="00DB0A2F">
        <w:rPr>
          <w:rFonts w:hint="eastAsia"/>
          <w:lang w:val="en"/>
        </w:rPr>
        <w:t xml:space="preserve"> </w:t>
      </w:r>
      <w:r w:rsidR="00D27479" w:rsidRPr="00DB0A2F">
        <w:rPr>
          <w:lang w:val="en"/>
        </w:rPr>
        <w:t xml:space="preserve"> </w:t>
      </w:r>
      <w:r w:rsidR="00E65F35" w:rsidRPr="00DB0A2F">
        <w:rPr>
          <w:lang w:val="en"/>
        </w:rPr>
        <w:t>A connector can be created directly from the Azure Marketplace</w:t>
      </w:r>
      <w:r w:rsidR="002426C0" w:rsidRPr="00DB0A2F">
        <w:rPr>
          <w:lang w:val="en"/>
        </w:rPr>
        <w:t xml:space="preserve"> or within an existing Logic App</w:t>
      </w:r>
      <w:r w:rsidR="00E65F35" w:rsidRPr="00DB0A2F">
        <w:rPr>
          <w:lang w:val="en"/>
        </w:rPr>
        <w:t>.</w:t>
      </w:r>
    </w:p>
    <w:p w14:paraId="7A3C5E41" w14:textId="2494E6D4" w:rsidR="00607DF7" w:rsidRDefault="0043788C" w:rsidP="00DB0A2F">
      <w:pPr>
        <w:pStyle w:val="Ln1"/>
      </w:pPr>
      <w:r>
        <w:t xml:space="preserve">To provide your OneDrive credentials, click </w:t>
      </w:r>
      <w:r w:rsidR="00E94CB5" w:rsidRPr="00881F88">
        <w:rPr>
          <w:b/>
        </w:rPr>
        <w:t>Authorize</w:t>
      </w:r>
      <w:r w:rsidR="001020A2">
        <w:t>.</w:t>
      </w:r>
    </w:p>
    <w:p w14:paraId="17F5C48D" w14:textId="50FBCFA5" w:rsidR="00E94CB5" w:rsidRDefault="000759AE" w:rsidP="00881F88">
      <w:pPr>
        <w:pStyle w:val="Art"/>
        <w:numPr>
          <w:ilvl w:val="0"/>
          <w:numId w:val="0"/>
        </w:numPr>
        <w:ind w:left="1440"/>
      </w:pPr>
      <w:r w:rsidRPr="006F3E9E">
        <w:rPr>
          <w:noProof/>
          <w:lang w:val="fr-FR" w:eastAsia="fr-FR"/>
        </w:rPr>
        <w:drawing>
          <wp:inline distT="0" distB="0" distL="0" distR="0" wp14:anchorId="357E2D42" wp14:editId="6DD951F1">
            <wp:extent cx="1455649"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5649" cy="2438400"/>
                    </a:xfrm>
                    <a:prstGeom prst="rect">
                      <a:avLst/>
                    </a:prstGeom>
                    <a:noFill/>
                    <a:ln>
                      <a:noFill/>
                    </a:ln>
                  </pic:spPr>
                </pic:pic>
              </a:graphicData>
            </a:graphic>
          </wp:inline>
        </w:drawing>
      </w:r>
    </w:p>
    <w:p w14:paraId="0120ACEC" w14:textId="58E7123D" w:rsidR="00CA517B" w:rsidRDefault="00CA517B" w:rsidP="00DB0A2F">
      <w:pPr>
        <w:pStyle w:val="Ln1"/>
      </w:pPr>
      <w:r>
        <w:t>Chose th</w:t>
      </w:r>
      <w:r w:rsidR="00C62AC5">
        <w:t xml:space="preserve">e </w:t>
      </w:r>
      <w:r w:rsidR="004E57AE" w:rsidRPr="00627EA9">
        <w:rPr>
          <w:b/>
        </w:rPr>
        <w:t>List Files</w:t>
      </w:r>
      <w:r w:rsidR="004E57AE">
        <w:t xml:space="preserve"> </w:t>
      </w:r>
      <w:r w:rsidR="00C62AC5">
        <w:t>action</w:t>
      </w:r>
      <w:r>
        <w:t>.</w:t>
      </w:r>
    </w:p>
    <w:p w14:paraId="5836800E" w14:textId="33B3A5F9" w:rsidR="00DF404A" w:rsidRDefault="00C16CE8" w:rsidP="00DB0A2F">
      <w:pPr>
        <w:pStyle w:val="Ln1"/>
      </w:pPr>
      <w:r>
        <w:t>I</w:t>
      </w:r>
      <w:r w:rsidR="00C62AC5">
        <w:t xml:space="preserve">n the </w:t>
      </w:r>
      <w:r w:rsidR="00CA517B" w:rsidRPr="00881F88">
        <w:rPr>
          <w:b/>
        </w:rPr>
        <w:t>Folder Path</w:t>
      </w:r>
      <w:r w:rsidR="00CA517B">
        <w:t xml:space="preserve"> field</w:t>
      </w:r>
      <w:r>
        <w:t>, specify</w:t>
      </w:r>
      <w:r w:rsidR="00CA517B">
        <w:t xml:space="preserve"> the </w:t>
      </w:r>
      <w:r w:rsidR="00805DFD" w:rsidRPr="00881F88">
        <w:rPr>
          <w:b/>
        </w:rPr>
        <w:t>SampleImages</w:t>
      </w:r>
      <w:r w:rsidR="00CA517B">
        <w:t xml:space="preserve"> folder</w:t>
      </w:r>
      <w:r w:rsidR="001020A2">
        <w:t xml:space="preserve"> </w:t>
      </w:r>
      <w:r w:rsidR="00805DFD">
        <w:t xml:space="preserve">that you had </w:t>
      </w:r>
      <w:r w:rsidR="00CA517B">
        <w:t>created</w:t>
      </w:r>
      <w:r w:rsidR="00805DFD">
        <w:t xml:space="preserve"> </w:t>
      </w:r>
      <w:r w:rsidR="00B606BE">
        <w:t xml:space="preserve">in the </w:t>
      </w:r>
      <w:r w:rsidR="00805DFD">
        <w:t>prerequisite</w:t>
      </w:r>
      <w:r w:rsidR="00B606BE">
        <w:t>s section</w:t>
      </w:r>
      <w:r w:rsidR="00CA517B">
        <w:t>.</w:t>
      </w:r>
    </w:p>
    <w:p w14:paraId="3A9C8DF5" w14:textId="22396795" w:rsidR="004B146D" w:rsidRDefault="00B21CCF" w:rsidP="00DB0A2F">
      <w:pPr>
        <w:pStyle w:val="Ln1"/>
      </w:pPr>
      <w:r w:rsidRPr="00B21CCF">
        <w:t xml:space="preserve"> </w:t>
      </w:r>
      <w:r>
        <w:t>Validate your changes on the connector by clicking on the green check mark</w:t>
      </w:r>
      <w:r w:rsidR="00AD6298">
        <w:t>.</w:t>
      </w:r>
    </w:p>
    <w:p w14:paraId="5BF3B449" w14:textId="3D702A27" w:rsidR="00AD6298" w:rsidRDefault="000759AE" w:rsidP="00881F88">
      <w:pPr>
        <w:pStyle w:val="Art"/>
        <w:numPr>
          <w:ilvl w:val="0"/>
          <w:numId w:val="0"/>
        </w:numPr>
        <w:ind w:left="1440"/>
      </w:pPr>
      <w:r w:rsidRPr="006F3E9E">
        <w:rPr>
          <w:noProof/>
          <w:lang w:val="fr-FR" w:eastAsia="fr-FR"/>
        </w:rPr>
        <w:lastRenderedPageBreak/>
        <w:drawing>
          <wp:inline distT="0" distB="0" distL="0" distR="0" wp14:anchorId="6BC7394F" wp14:editId="0E86AE96">
            <wp:extent cx="1423231" cy="252901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3231" cy="2529016"/>
                    </a:xfrm>
                    <a:prstGeom prst="rect">
                      <a:avLst/>
                    </a:prstGeom>
                    <a:noFill/>
                    <a:ln>
                      <a:noFill/>
                    </a:ln>
                  </pic:spPr>
                </pic:pic>
              </a:graphicData>
            </a:graphic>
          </wp:inline>
        </w:drawing>
      </w:r>
    </w:p>
    <w:p w14:paraId="01285C5F" w14:textId="5CCE80BA" w:rsidR="00B4416C" w:rsidRDefault="00EC6A9F" w:rsidP="00DB0A2F">
      <w:pPr>
        <w:pStyle w:val="Ln1"/>
      </w:pPr>
      <w:r>
        <w:t>To display the JSON code of the Logic App, in the top bar of the designer view,</w:t>
      </w:r>
      <w:r w:rsidDel="00EC6A9F">
        <w:t xml:space="preserve"> </w:t>
      </w:r>
      <w:r>
        <w:t xml:space="preserve">click </w:t>
      </w:r>
      <w:r w:rsidR="00E94CB5">
        <w:t xml:space="preserve">the </w:t>
      </w:r>
      <w:r w:rsidR="00E94CB5" w:rsidRPr="00881F88">
        <w:rPr>
          <w:b/>
        </w:rPr>
        <w:t>Code view</w:t>
      </w:r>
      <w:r w:rsidR="00E94CB5">
        <w:t xml:space="preserve"> link </w:t>
      </w:r>
      <w:r w:rsidR="00B606BE">
        <w:t xml:space="preserve">and focus on the part </w:t>
      </w:r>
      <w:r w:rsidR="00E94CB5">
        <w:t>correspondin</w:t>
      </w:r>
      <w:r w:rsidR="000759AE">
        <w:t>g to this connector and action</w:t>
      </w:r>
      <w:r>
        <w:t>.</w:t>
      </w:r>
    </w:p>
    <w:p w14:paraId="6D730055" w14:textId="69824450" w:rsidR="00E94CB5" w:rsidRDefault="000759AE" w:rsidP="00881F88">
      <w:pPr>
        <w:pStyle w:val="Art"/>
        <w:numPr>
          <w:ilvl w:val="0"/>
          <w:numId w:val="0"/>
        </w:numPr>
        <w:ind w:left="1440"/>
      </w:pPr>
      <w:r>
        <w:rPr>
          <w:noProof/>
          <w:lang w:val="fr-FR" w:eastAsia="fr-FR"/>
        </w:rPr>
        <w:drawing>
          <wp:inline distT="0" distB="0" distL="0" distR="0" wp14:anchorId="5BF7DE4D" wp14:editId="7BCE19DD">
            <wp:extent cx="5873805" cy="1411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3805" cy="1411605"/>
                    </a:xfrm>
                    <a:prstGeom prst="rect">
                      <a:avLst/>
                    </a:prstGeom>
                    <a:noFill/>
                    <a:ln>
                      <a:noFill/>
                    </a:ln>
                  </pic:spPr>
                </pic:pic>
              </a:graphicData>
            </a:graphic>
          </wp:inline>
        </w:drawing>
      </w:r>
      <w:r w:rsidR="004E4B21">
        <w:br/>
      </w:r>
    </w:p>
    <w:p w14:paraId="6744FBF2" w14:textId="38F27041" w:rsidR="00D30E74" w:rsidRPr="00881F88" w:rsidRDefault="00D30E74" w:rsidP="00881F88">
      <w:pPr>
        <w:pStyle w:val="Heading3"/>
        <w:rPr>
          <w:bCs w:val="0"/>
          <w:sz w:val="24"/>
          <w:szCs w:val="24"/>
        </w:rPr>
      </w:pPr>
      <w:bookmarkStart w:id="13" w:name="_Toc432793715"/>
      <w:r w:rsidRPr="00881F88">
        <w:rPr>
          <w:sz w:val="24"/>
          <w:szCs w:val="24"/>
        </w:rPr>
        <w:t>Task</w:t>
      </w:r>
      <w:r w:rsidR="00C728ED" w:rsidRPr="00881F88">
        <w:rPr>
          <w:sz w:val="24"/>
          <w:szCs w:val="24"/>
        </w:rPr>
        <w:t xml:space="preserve"> </w:t>
      </w:r>
      <w:r w:rsidR="001C138E" w:rsidRPr="00881F88">
        <w:rPr>
          <w:sz w:val="24"/>
          <w:szCs w:val="24"/>
        </w:rPr>
        <w:t>2</w:t>
      </w:r>
      <w:r w:rsidRPr="00881F88">
        <w:rPr>
          <w:sz w:val="24"/>
          <w:szCs w:val="24"/>
        </w:rPr>
        <w:t xml:space="preserve">: </w:t>
      </w:r>
      <w:r w:rsidR="00E94CB5" w:rsidRPr="00881F88">
        <w:rPr>
          <w:sz w:val="24"/>
          <w:szCs w:val="24"/>
        </w:rPr>
        <w:t xml:space="preserve">Add </w:t>
      </w:r>
      <w:r w:rsidR="00CC377A" w:rsidRPr="00881F88">
        <w:rPr>
          <w:sz w:val="24"/>
          <w:szCs w:val="24"/>
        </w:rPr>
        <w:t xml:space="preserve">a </w:t>
      </w:r>
      <w:r w:rsidRPr="00881F88">
        <w:rPr>
          <w:sz w:val="24"/>
          <w:szCs w:val="24"/>
        </w:rPr>
        <w:t xml:space="preserve">OneDrive </w:t>
      </w:r>
      <w:r w:rsidR="007569B2">
        <w:rPr>
          <w:sz w:val="24"/>
          <w:szCs w:val="24"/>
        </w:rPr>
        <w:t>C</w:t>
      </w:r>
      <w:r w:rsidR="007569B2" w:rsidRPr="00881F88">
        <w:rPr>
          <w:sz w:val="24"/>
          <w:szCs w:val="24"/>
        </w:rPr>
        <w:t xml:space="preserve">onnector </w:t>
      </w:r>
      <w:r w:rsidR="00144542" w:rsidRPr="00881F88">
        <w:rPr>
          <w:sz w:val="24"/>
          <w:szCs w:val="24"/>
        </w:rPr>
        <w:t xml:space="preserve">to </w:t>
      </w:r>
      <w:r w:rsidR="007569B2">
        <w:rPr>
          <w:sz w:val="24"/>
          <w:szCs w:val="24"/>
        </w:rPr>
        <w:t>R</w:t>
      </w:r>
      <w:r w:rsidR="007569B2" w:rsidRPr="00881F88">
        <w:rPr>
          <w:sz w:val="24"/>
          <w:szCs w:val="24"/>
        </w:rPr>
        <w:t xml:space="preserve">etrieve </w:t>
      </w:r>
      <w:r w:rsidR="00144542" w:rsidRPr="00881F88">
        <w:rPr>
          <w:sz w:val="24"/>
          <w:szCs w:val="24"/>
        </w:rPr>
        <w:t xml:space="preserve">the </w:t>
      </w:r>
      <w:r w:rsidR="007569B2">
        <w:rPr>
          <w:sz w:val="24"/>
          <w:szCs w:val="24"/>
        </w:rPr>
        <w:t>I</w:t>
      </w:r>
      <w:r w:rsidR="007569B2" w:rsidRPr="00881F88">
        <w:rPr>
          <w:sz w:val="24"/>
          <w:szCs w:val="24"/>
        </w:rPr>
        <w:t xml:space="preserve">mage </w:t>
      </w:r>
      <w:r w:rsidR="007569B2">
        <w:rPr>
          <w:sz w:val="24"/>
          <w:szCs w:val="24"/>
        </w:rPr>
        <w:t>F</w:t>
      </w:r>
      <w:r w:rsidR="007569B2" w:rsidRPr="00881F88">
        <w:rPr>
          <w:sz w:val="24"/>
          <w:szCs w:val="24"/>
        </w:rPr>
        <w:t>iles</w:t>
      </w:r>
      <w:bookmarkEnd w:id="13"/>
    </w:p>
    <w:p w14:paraId="2A2C99D9" w14:textId="1FFDCE15" w:rsidR="00E94CB5" w:rsidRPr="00095C95" w:rsidRDefault="00C44CB9" w:rsidP="00DB0A2F">
      <w:pPr>
        <w:pStyle w:val="Ln1"/>
        <w:numPr>
          <w:ilvl w:val="0"/>
          <w:numId w:val="17"/>
        </w:numPr>
      </w:pPr>
      <w:r w:rsidRPr="00DB0A2F">
        <w:rPr>
          <w:lang w:val="en"/>
        </w:rPr>
        <w:t>T</w:t>
      </w:r>
      <w:r w:rsidRPr="00DB0A2F">
        <w:rPr>
          <w:rFonts w:hint="eastAsia"/>
          <w:lang w:val="en"/>
        </w:rPr>
        <w:t>o create a second OneDrive connector</w:t>
      </w:r>
      <w:r w:rsidRPr="00DB0A2F">
        <w:rPr>
          <w:lang w:val="en"/>
        </w:rPr>
        <w:t xml:space="preserve">, in </w:t>
      </w:r>
      <w:r w:rsidR="00E94CB5" w:rsidRPr="00DB0A2F">
        <w:rPr>
          <w:lang w:val="en"/>
        </w:rPr>
        <w:t xml:space="preserve">the </w:t>
      </w:r>
      <w:r w:rsidR="00E94CB5" w:rsidRPr="00DB0A2F">
        <w:rPr>
          <w:b/>
          <w:lang w:val="en"/>
        </w:rPr>
        <w:t>API Apps</w:t>
      </w:r>
      <w:r w:rsidR="00E94CB5" w:rsidRPr="00DB0A2F">
        <w:rPr>
          <w:lang w:val="en"/>
        </w:rPr>
        <w:t xml:space="preserve"> list, click </w:t>
      </w:r>
      <w:r w:rsidR="00E94CB5" w:rsidRPr="00DB0A2F">
        <w:rPr>
          <w:b/>
          <w:i/>
          <w:lang w:val="en"/>
        </w:rPr>
        <w:t>OneDrive Connecto</w:t>
      </w:r>
      <w:r w:rsidR="00E94CB5" w:rsidRPr="00DB0A2F">
        <w:rPr>
          <w:rFonts w:hint="eastAsia"/>
          <w:b/>
          <w:i/>
          <w:lang w:val="en"/>
        </w:rPr>
        <w:t>r</w:t>
      </w:r>
      <w:r w:rsidR="00E94CB5" w:rsidRPr="00DB0A2F">
        <w:rPr>
          <w:rFonts w:hint="eastAsia"/>
          <w:lang w:val="en"/>
        </w:rPr>
        <w:t xml:space="preserve"> </w:t>
      </w:r>
      <w:r w:rsidR="004911EC" w:rsidRPr="00DB0A2F">
        <w:rPr>
          <w:rFonts w:hint="eastAsia"/>
          <w:lang w:val="en"/>
        </w:rPr>
        <w:t>and add it into the designer view</w:t>
      </w:r>
      <w:r w:rsidR="00E94CB5" w:rsidRPr="00DB0A2F">
        <w:rPr>
          <w:rFonts w:hint="eastAsia"/>
          <w:lang w:val="en"/>
        </w:rPr>
        <w:t>.</w:t>
      </w:r>
    </w:p>
    <w:p w14:paraId="416E5607" w14:textId="3FC129FB" w:rsidR="005F1306" w:rsidRPr="00881F88" w:rsidRDefault="00D30E74" w:rsidP="00DB0A2F">
      <w:pPr>
        <w:pStyle w:val="Ln1"/>
        <w:numPr>
          <w:ilvl w:val="0"/>
          <w:numId w:val="17"/>
        </w:numPr>
      </w:pPr>
      <w:r w:rsidRPr="00DB0A2F">
        <w:rPr>
          <w:lang w:val="en"/>
        </w:rPr>
        <w:t xml:space="preserve">In </w:t>
      </w:r>
      <w:r w:rsidR="00C44CB9" w:rsidRPr="00DB0A2F">
        <w:rPr>
          <w:lang w:val="en"/>
        </w:rPr>
        <w:t xml:space="preserve">this </w:t>
      </w:r>
      <w:r w:rsidR="00223355" w:rsidRPr="00DB0A2F">
        <w:rPr>
          <w:lang w:val="en"/>
        </w:rPr>
        <w:t xml:space="preserve">OneDrive </w:t>
      </w:r>
      <w:r w:rsidR="00E94CB5" w:rsidRPr="00DB0A2F">
        <w:rPr>
          <w:lang w:val="en"/>
        </w:rPr>
        <w:t>c</w:t>
      </w:r>
      <w:r w:rsidR="00223355" w:rsidRPr="00DB0A2F">
        <w:rPr>
          <w:lang w:val="en"/>
        </w:rPr>
        <w:t>onnector, c</w:t>
      </w:r>
      <w:r w:rsidR="00223355" w:rsidRPr="00095C95">
        <w:t xml:space="preserve">hose the </w:t>
      </w:r>
      <w:r w:rsidR="00C44CB9" w:rsidRPr="00DB0A2F">
        <w:rPr>
          <w:b/>
        </w:rPr>
        <w:t xml:space="preserve">Get File </w:t>
      </w:r>
      <w:r w:rsidR="00223355" w:rsidRPr="00095C95">
        <w:t>action</w:t>
      </w:r>
      <w:r w:rsidRPr="00DB0A2F">
        <w:rPr>
          <w:rFonts w:hint="eastAsia"/>
          <w:lang w:val="en"/>
        </w:rPr>
        <w:t>.</w:t>
      </w:r>
    </w:p>
    <w:p w14:paraId="5C827271" w14:textId="15515C4E" w:rsidR="00D30E74" w:rsidRDefault="00CB471B" w:rsidP="00881F88">
      <w:pPr>
        <w:pStyle w:val="Art"/>
        <w:numPr>
          <w:ilvl w:val="0"/>
          <w:numId w:val="0"/>
        </w:numPr>
        <w:ind w:left="1440"/>
      </w:pPr>
      <w:r w:rsidRPr="006F3E9E">
        <w:rPr>
          <w:noProof/>
          <w:lang w:val="fr-FR" w:eastAsia="fr-FR"/>
        </w:rPr>
        <w:drawing>
          <wp:inline distT="0" distB="0" distL="0" distR="0" wp14:anchorId="0EADB8C9" wp14:editId="2CE26265">
            <wp:extent cx="1188614" cy="20841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8614" cy="2084173"/>
                    </a:xfrm>
                    <a:prstGeom prst="rect">
                      <a:avLst/>
                    </a:prstGeom>
                    <a:noFill/>
                    <a:ln>
                      <a:noFill/>
                    </a:ln>
                  </pic:spPr>
                </pic:pic>
              </a:graphicData>
            </a:graphic>
          </wp:inline>
        </w:drawing>
      </w:r>
    </w:p>
    <w:p w14:paraId="17629F0A" w14:textId="70745A26" w:rsidR="00223355" w:rsidRDefault="00396CF8" w:rsidP="00DB0A2F">
      <w:pPr>
        <w:pStyle w:val="Ln1"/>
      </w:pPr>
      <w:r>
        <w:lastRenderedPageBreak/>
        <w:t xml:space="preserve">Expand the connector menu and select </w:t>
      </w:r>
      <w:r w:rsidR="00223355" w:rsidRPr="00881F88">
        <w:rPr>
          <w:b/>
        </w:rPr>
        <w:t>Repeat over a list</w:t>
      </w:r>
      <w:r w:rsidR="00223355">
        <w:t>.</w:t>
      </w:r>
      <w:r>
        <w:t xml:space="preserve"> A </w:t>
      </w:r>
      <w:r w:rsidRPr="00881F88">
        <w:rPr>
          <w:b/>
        </w:rPr>
        <w:t>Repeat</w:t>
      </w:r>
      <w:r>
        <w:t xml:space="preserve"> field will </w:t>
      </w:r>
      <w:r w:rsidR="00407130">
        <w:t xml:space="preserve">be displayed </w:t>
      </w:r>
      <w:r>
        <w:t>in the connector.</w:t>
      </w:r>
    </w:p>
    <w:p w14:paraId="6F0B3A96" w14:textId="3AB34716" w:rsidR="00223355" w:rsidRDefault="00223355" w:rsidP="00DB0A2F">
      <w:pPr>
        <w:pStyle w:val="Ln1"/>
      </w:pPr>
      <w:r>
        <w:t xml:space="preserve">In the </w:t>
      </w:r>
      <w:r w:rsidRPr="00881F88">
        <w:rPr>
          <w:b/>
        </w:rPr>
        <w:t>Repeat</w:t>
      </w:r>
      <w:r w:rsidR="00844B74">
        <w:t xml:space="preserve"> field, click </w:t>
      </w:r>
      <w:r w:rsidR="00407130">
        <w:t xml:space="preserve">the </w:t>
      </w:r>
      <w:r w:rsidR="00844B74">
        <w:t>browse</w:t>
      </w:r>
      <w:r>
        <w:t xml:space="preserve"> button and select </w:t>
      </w:r>
      <w:r w:rsidRPr="00881F88">
        <w:rPr>
          <w:b/>
        </w:rPr>
        <w:t xml:space="preserve">List Files </w:t>
      </w:r>
      <w:r w:rsidR="00396CF8" w:rsidRPr="00881F88">
        <w:rPr>
          <w:b/>
        </w:rPr>
        <w:t>Body</w:t>
      </w:r>
      <w:r>
        <w:t>.</w:t>
      </w:r>
    </w:p>
    <w:p w14:paraId="136D38BD" w14:textId="0ABAE466" w:rsidR="00D30E74" w:rsidRPr="00396CF8" w:rsidRDefault="00223355" w:rsidP="00DB0A2F">
      <w:pPr>
        <w:pStyle w:val="Ln1"/>
      </w:pPr>
      <w:r>
        <w:t xml:space="preserve">In the </w:t>
      </w:r>
      <w:r w:rsidRPr="00881F88">
        <w:rPr>
          <w:b/>
        </w:rPr>
        <w:t>File Path</w:t>
      </w:r>
      <w:r w:rsidR="00844B74">
        <w:t xml:space="preserve"> field, click </w:t>
      </w:r>
      <w:r w:rsidR="00407130">
        <w:t xml:space="preserve">the </w:t>
      </w:r>
      <w:r w:rsidR="00844B74">
        <w:t xml:space="preserve">browse </w:t>
      </w:r>
      <w:r>
        <w:t>button and selec</w:t>
      </w:r>
      <w:r w:rsidR="00AD6298">
        <w:t xml:space="preserve">t </w:t>
      </w:r>
      <w:r w:rsidR="00396CF8" w:rsidRPr="00881F88">
        <w:rPr>
          <w:b/>
        </w:rPr>
        <w:t>List Files File Path</w:t>
      </w:r>
      <w:r w:rsidR="00AD6298">
        <w:t>.</w:t>
      </w:r>
      <w:r w:rsidR="00AD6298">
        <w:rPr>
          <w:lang w:val="en"/>
        </w:rPr>
        <w:t xml:space="preserve"> </w:t>
      </w:r>
    </w:p>
    <w:p w14:paraId="03553BD4" w14:textId="1CAB3B44" w:rsidR="00396CF8" w:rsidRDefault="00407130" w:rsidP="00DB0A2F">
      <w:pPr>
        <w:pStyle w:val="Ln1"/>
      </w:pPr>
      <w:r>
        <w:rPr>
          <w:lang w:val="en"/>
        </w:rPr>
        <w:t xml:space="preserve">In the </w:t>
      </w:r>
      <w:r w:rsidR="00396CF8" w:rsidRPr="00881F88">
        <w:rPr>
          <w:b/>
          <w:lang w:val="en"/>
        </w:rPr>
        <w:t>File Type</w:t>
      </w:r>
      <w:r>
        <w:rPr>
          <w:lang w:val="en"/>
        </w:rPr>
        <w:t xml:space="preserve"> drop-down list, select </w:t>
      </w:r>
      <w:r w:rsidR="00396CF8" w:rsidRPr="00881F88">
        <w:rPr>
          <w:b/>
          <w:lang w:val="en"/>
        </w:rPr>
        <w:t>Binary</w:t>
      </w:r>
      <w:r w:rsidR="00396CF8">
        <w:rPr>
          <w:i/>
          <w:lang w:val="en"/>
        </w:rPr>
        <w:t>.</w:t>
      </w:r>
    </w:p>
    <w:p w14:paraId="63F60554" w14:textId="3533F289" w:rsidR="009522D1" w:rsidRDefault="00407130" w:rsidP="00DB0A2F">
      <w:pPr>
        <w:pStyle w:val="Ln1"/>
      </w:pPr>
      <w:r>
        <w:t xml:space="preserve">To validate </w:t>
      </w:r>
      <w:r w:rsidR="00AD6298">
        <w:t>your changes on the connector</w:t>
      </w:r>
      <w:r>
        <w:t xml:space="preserve">, </w:t>
      </w:r>
      <w:r w:rsidR="00AD6298">
        <w:t>click</w:t>
      </w:r>
      <w:r>
        <w:t xml:space="preserve"> </w:t>
      </w:r>
      <w:r w:rsidR="00AD6298">
        <w:t xml:space="preserve">the </w:t>
      </w:r>
      <w:r w:rsidR="005A49FC">
        <w:t>green check mark</w:t>
      </w:r>
      <w:r>
        <w:t>.</w:t>
      </w:r>
    </w:p>
    <w:p w14:paraId="3AB4195D" w14:textId="28C5F2AB" w:rsidR="00D30E74" w:rsidRDefault="00CB471B" w:rsidP="00CC6373">
      <w:pPr>
        <w:pStyle w:val="Art"/>
        <w:numPr>
          <w:ilvl w:val="0"/>
          <w:numId w:val="0"/>
        </w:numPr>
        <w:ind w:left="1440"/>
      </w:pPr>
      <w:r w:rsidRPr="006F3E9E">
        <w:rPr>
          <w:noProof/>
          <w:lang w:val="fr-FR" w:eastAsia="fr-FR"/>
        </w:rPr>
        <w:drawing>
          <wp:inline distT="0" distB="0" distL="0" distR="0" wp14:anchorId="12C59E26" wp14:editId="3F3F2C9B">
            <wp:extent cx="1227438" cy="2082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7438" cy="2082255"/>
                    </a:xfrm>
                    <a:prstGeom prst="rect">
                      <a:avLst/>
                    </a:prstGeom>
                    <a:noFill/>
                    <a:ln>
                      <a:noFill/>
                    </a:ln>
                  </pic:spPr>
                </pic:pic>
              </a:graphicData>
            </a:graphic>
          </wp:inline>
        </w:drawing>
      </w:r>
    </w:p>
    <w:p w14:paraId="66D0C572" w14:textId="48432FE2" w:rsidR="004B0285" w:rsidRDefault="00966055" w:rsidP="00DB0A2F">
      <w:pPr>
        <w:pStyle w:val="Ln1"/>
      </w:pPr>
      <w:r>
        <w:t xml:space="preserve">To display the JSON code of the Logic App, in the top bar of the designer view, click </w:t>
      </w:r>
      <w:r w:rsidR="00B606BE">
        <w:t xml:space="preserve">the </w:t>
      </w:r>
      <w:r w:rsidR="00B606BE" w:rsidRPr="00881F88">
        <w:rPr>
          <w:b/>
        </w:rPr>
        <w:t>Code view</w:t>
      </w:r>
      <w:r w:rsidR="00B606BE">
        <w:t xml:space="preserve"> link and focus on the part corresponding to this connector and action</w:t>
      </w:r>
      <w:r w:rsidR="00E94CB5">
        <w:t>.</w:t>
      </w:r>
      <w:r w:rsidR="003C6433">
        <w:t xml:space="preserve"> Notice how the dependency</w:t>
      </w:r>
      <w:r w:rsidR="00CB471B">
        <w:t xml:space="preserve"> between connectors is managed</w:t>
      </w:r>
      <w:r>
        <w:t>.</w:t>
      </w:r>
    </w:p>
    <w:p w14:paraId="65A58EDD" w14:textId="00A8D4F2" w:rsidR="00E94CB5" w:rsidRDefault="00CB471B" w:rsidP="00CC6373">
      <w:pPr>
        <w:pStyle w:val="Art"/>
        <w:numPr>
          <w:ilvl w:val="0"/>
          <w:numId w:val="0"/>
        </w:numPr>
        <w:ind w:left="1440"/>
      </w:pPr>
      <w:r w:rsidRPr="006F3E9E">
        <w:rPr>
          <w:noProof/>
          <w:lang w:val="fr-FR" w:eastAsia="fr-FR"/>
        </w:rPr>
        <w:drawing>
          <wp:inline distT="0" distB="0" distL="0" distR="0" wp14:anchorId="7E3B61E6" wp14:editId="25E22E17">
            <wp:extent cx="5890817" cy="275313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0817" cy="2753139"/>
                    </a:xfrm>
                    <a:prstGeom prst="rect">
                      <a:avLst/>
                    </a:prstGeom>
                    <a:noFill/>
                    <a:ln>
                      <a:noFill/>
                    </a:ln>
                  </pic:spPr>
                </pic:pic>
              </a:graphicData>
            </a:graphic>
          </wp:inline>
        </w:drawing>
      </w:r>
      <w:r w:rsidR="004E4B21">
        <w:br/>
      </w:r>
    </w:p>
    <w:p w14:paraId="3A0215E1" w14:textId="7E2F5021" w:rsidR="000E474B" w:rsidRPr="00881F88" w:rsidRDefault="000E474B" w:rsidP="00881F88">
      <w:pPr>
        <w:pStyle w:val="Heading3"/>
        <w:rPr>
          <w:bCs w:val="0"/>
          <w:sz w:val="24"/>
          <w:szCs w:val="24"/>
        </w:rPr>
      </w:pPr>
      <w:bookmarkStart w:id="14" w:name="_Toc432793716"/>
      <w:r w:rsidRPr="00881F88">
        <w:rPr>
          <w:sz w:val="24"/>
          <w:szCs w:val="24"/>
        </w:rPr>
        <w:lastRenderedPageBreak/>
        <w:t>Task</w:t>
      </w:r>
      <w:r w:rsidR="00C728ED" w:rsidRPr="00881F88">
        <w:rPr>
          <w:sz w:val="24"/>
          <w:szCs w:val="24"/>
        </w:rPr>
        <w:t xml:space="preserve"> </w:t>
      </w:r>
      <w:r w:rsidR="001C138E" w:rsidRPr="00881F88">
        <w:rPr>
          <w:sz w:val="24"/>
          <w:szCs w:val="24"/>
        </w:rPr>
        <w:t>3</w:t>
      </w:r>
      <w:r w:rsidRPr="00881F88">
        <w:rPr>
          <w:sz w:val="24"/>
          <w:szCs w:val="24"/>
        </w:rPr>
        <w:t xml:space="preserve">: </w:t>
      </w:r>
      <w:r w:rsidR="00E94CB5" w:rsidRPr="00881F88">
        <w:rPr>
          <w:sz w:val="24"/>
          <w:szCs w:val="24"/>
        </w:rPr>
        <w:t xml:space="preserve">Add </w:t>
      </w:r>
      <w:r w:rsidR="003C68FB" w:rsidRPr="00881F88">
        <w:rPr>
          <w:sz w:val="24"/>
          <w:szCs w:val="24"/>
        </w:rPr>
        <w:t xml:space="preserve">an </w:t>
      </w:r>
      <w:r w:rsidRPr="00881F88">
        <w:rPr>
          <w:sz w:val="24"/>
          <w:szCs w:val="24"/>
        </w:rPr>
        <w:t>Azure Storage Blob Connector</w:t>
      </w:r>
      <w:r w:rsidR="00144542" w:rsidRPr="00881F88">
        <w:rPr>
          <w:sz w:val="24"/>
          <w:szCs w:val="24"/>
        </w:rPr>
        <w:t xml:space="preserve"> to </w:t>
      </w:r>
      <w:r w:rsidR="00D0158C">
        <w:rPr>
          <w:sz w:val="24"/>
          <w:szCs w:val="24"/>
        </w:rPr>
        <w:t>U</w:t>
      </w:r>
      <w:r w:rsidR="00D0158C" w:rsidRPr="00881F88">
        <w:rPr>
          <w:sz w:val="24"/>
          <w:szCs w:val="24"/>
        </w:rPr>
        <w:t xml:space="preserve">pload </w:t>
      </w:r>
      <w:r w:rsidR="00DC39F6" w:rsidRPr="00881F88">
        <w:rPr>
          <w:sz w:val="24"/>
          <w:szCs w:val="24"/>
        </w:rPr>
        <w:t xml:space="preserve">the </w:t>
      </w:r>
      <w:r w:rsidR="00D0158C">
        <w:rPr>
          <w:sz w:val="24"/>
          <w:szCs w:val="24"/>
        </w:rPr>
        <w:t>D</w:t>
      </w:r>
      <w:r w:rsidR="00D0158C" w:rsidRPr="00881F88">
        <w:rPr>
          <w:sz w:val="24"/>
          <w:szCs w:val="24"/>
        </w:rPr>
        <w:t xml:space="preserve">ropped </w:t>
      </w:r>
      <w:r w:rsidR="00D0158C">
        <w:rPr>
          <w:sz w:val="24"/>
          <w:szCs w:val="24"/>
        </w:rPr>
        <w:t>I</w:t>
      </w:r>
      <w:r w:rsidR="00D0158C" w:rsidRPr="00881F88">
        <w:rPr>
          <w:sz w:val="24"/>
          <w:szCs w:val="24"/>
        </w:rPr>
        <w:t xml:space="preserve">mages </w:t>
      </w:r>
      <w:r w:rsidR="00D0158C">
        <w:rPr>
          <w:sz w:val="24"/>
          <w:szCs w:val="24"/>
        </w:rPr>
        <w:t>F</w:t>
      </w:r>
      <w:r w:rsidR="00D0158C" w:rsidRPr="00881F88">
        <w:rPr>
          <w:sz w:val="24"/>
          <w:szCs w:val="24"/>
        </w:rPr>
        <w:t>iles</w:t>
      </w:r>
      <w:bookmarkEnd w:id="14"/>
    </w:p>
    <w:p w14:paraId="7AA3D2F2" w14:textId="3D8438BD" w:rsidR="007A129F" w:rsidRPr="007A129F" w:rsidRDefault="00E94CB5" w:rsidP="00DB0A2F">
      <w:pPr>
        <w:pStyle w:val="Ln1"/>
        <w:numPr>
          <w:ilvl w:val="0"/>
          <w:numId w:val="16"/>
        </w:numPr>
      </w:pPr>
      <w:r w:rsidRPr="00DB0A2F">
        <w:rPr>
          <w:lang w:val="en"/>
        </w:rPr>
        <w:t xml:space="preserve">In the </w:t>
      </w:r>
      <w:r w:rsidRPr="00DB0A2F">
        <w:rPr>
          <w:b/>
          <w:lang w:val="en"/>
        </w:rPr>
        <w:t>API Apps</w:t>
      </w:r>
      <w:r w:rsidRPr="00DB0A2F">
        <w:rPr>
          <w:lang w:val="en"/>
        </w:rPr>
        <w:t xml:space="preserve"> list, click the</w:t>
      </w:r>
      <w:r w:rsidRPr="00DB0A2F">
        <w:rPr>
          <w:i/>
          <w:lang w:val="en"/>
        </w:rPr>
        <w:t xml:space="preserve"> </w:t>
      </w:r>
      <w:r w:rsidRPr="00DB0A2F">
        <w:rPr>
          <w:b/>
          <w:lang w:val="en"/>
        </w:rPr>
        <w:t>Azure Storage Blob Connector</w:t>
      </w:r>
      <w:r w:rsidRPr="00DB0A2F">
        <w:rPr>
          <w:lang w:val="en"/>
        </w:rPr>
        <w:t xml:space="preserve"> </w:t>
      </w:r>
      <w:r w:rsidR="00BF5437" w:rsidRPr="00DB0A2F">
        <w:rPr>
          <w:lang w:val="en"/>
        </w:rPr>
        <w:t xml:space="preserve">that you created in </w:t>
      </w:r>
      <w:r w:rsidR="00BF5437" w:rsidRPr="00DB0A2F">
        <w:rPr>
          <w:b/>
          <w:lang w:val="en"/>
        </w:rPr>
        <w:t>Task 1</w:t>
      </w:r>
      <w:r w:rsidR="00BF5437" w:rsidRPr="00DB0A2F">
        <w:rPr>
          <w:lang w:val="en"/>
        </w:rPr>
        <w:t xml:space="preserve"> </w:t>
      </w:r>
      <w:r w:rsidRPr="00DB0A2F">
        <w:rPr>
          <w:lang w:val="en"/>
        </w:rPr>
        <w:t xml:space="preserve">to add to </w:t>
      </w:r>
      <w:r w:rsidR="00217287" w:rsidRPr="00DB0A2F">
        <w:rPr>
          <w:lang w:val="en"/>
        </w:rPr>
        <w:t xml:space="preserve">the </w:t>
      </w:r>
      <w:r w:rsidR="00E10692" w:rsidRPr="00DB0A2F">
        <w:rPr>
          <w:lang w:val="en"/>
        </w:rPr>
        <w:t>Logic App</w:t>
      </w:r>
      <w:r w:rsidR="003F3393">
        <w:rPr>
          <w:lang w:val="en"/>
        </w:rPr>
        <w:t xml:space="preserve"> the ability to upload datas to the</w:t>
      </w:r>
      <w:commentRangeStart w:id="15"/>
      <w:commentRangeStart w:id="16"/>
      <w:r w:rsidRPr="00DB0A2F">
        <w:rPr>
          <w:lang w:val="en"/>
        </w:rPr>
        <w:t xml:space="preserve"> Azure Storage</w:t>
      </w:r>
      <w:commentRangeEnd w:id="15"/>
      <w:r w:rsidR="00217287">
        <w:rPr>
          <w:rStyle w:val="CommentReference"/>
        </w:rPr>
        <w:commentReference w:id="15"/>
      </w:r>
      <w:commentRangeEnd w:id="16"/>
      <w:r w:rsidR="003F3393">
        <w:rPr>
          <w:rStyle w:val="CommentReference"/>
        </w:rPr>
        <w:commentReference w:id="16"/>
      </w:r>
      <w:r w:rsidR="00DC39F6" w:rsidRPr="00DB0A2F">
        <w:rPr>
          <w:lang w:val="en"/>
        </w:rPr>
        <w:t>.</w:t>
      </w:r>
    </w:p>
    <w:p w14:paraId="1C501C30" w14:textId="4B7624A7" w:rsidR="007A129F" w:rsidRPr="007A129F" w:rsidRDefault="000E474B" w:rsidP="00DB0A2F">
      <w:pPr>
        <w:pStyle w:val="Ln1"/>
        <w:numPr>
          <w:ilvl w:val="0"/>
          <w:numId w:val="16"/>
        </w:numPr>
      </w:pPr>
      <w:r w:rsidRPr="00DB0A2F">
        <w:rPr>
          <w:lang w:val="en"/>
        </w:rPr>
        <w:t>In</w:t>
      </w:r>
      <w:r w:rsidR="008F3911" w:rsidRPr="00DB0A2F">
        <w:rPr>
          <w:lang w:val="en"/>
        </w:rPr>
        <w:t xml:space="preserve"> the Azure Storage </w:t>
      </w:r>
      <w:r w:rsidR="00CD6CB2" w:rsidRPr="00DB0A2F">
        <w:rPr>
          <w:lang w:val="en"/>
        </w:rPr>
        <w:t xml:space="preserve">Blob </w:t>
      </w:r>
      <w:r w:rsidR="008F3911" w:rsidRPr="00DB0A2F">
        <w:rPr>
          <w:lang w:val="en"/>
        </w:rPr>
        <w:t>Connector,</w:t>
      </w:r>
      <w:r w:rsidRPr="00DB0A2F">
        <w:rPr>
          <w:lang w:val="en"/>
        </w:rPr>
        <w:t xml:space="preserve"> </w:t>
      </w:r>
      <w:r w:rsidR="00CD6CB2" w:rsidRPr="00DB0A2F">
        <w:rPr>
          <w:lang w:val="en"/>
        </w:rPr>
        <w:t>click</w:t>
      </w:r>
      <w:r w:rsidR="00CD6CB2">
        <w:t xml:space="preserve"> </w:t>
      </w:r>
      <w:r>
        <w:t xml:space="preserve">the </w:t>
      </w:r>
      <w:r w:rsidR="00217287" w:rsidRPr="00881F88">
        <w:t>Upload Blo</w:t>
      </w:r>
      <w:r w:rsidR="00217287" w:rsidRPr="00881F88">
        <w:rPr>
          <w:rFonts w:hint="eastAsia"/>
        </w:rPr>
        <w:t>b</w:t>
      </w:r>
      <w:r w:rsidR="00217287">
        <w:t xml:space="preserve"> </w:t>
      </w:r>
      <w:r>
        <w:t>action</w:t>
      </w:r>
      <w:r w:rsidRPr="00DB0A2F">
        <w:rPr>
          <w:rFonts w:ascii="wf_segoe-ui_semibold" w:hAnsi="wf_segoe-ui_semibold"/>
          <w:lang w:val="en"/>
        </w:rPr>
        <w:t>.</w:t>
      </w:r>
    </w:p>
    <w:p w14:paraId="08C5A91D" w14:textId="10B13625" w:rsidR="007A129F" w:rsidRDefault="000E474B" w:rsidP="00DB0A2F">
      <w:pPr>
        <w:pStyle w:val="Ln1"/>
        <w:numPr>
          <w:ilvl w:val="0"/>
          <w:numId w:val="16"/>
        </w:numPr>
      </w:pPr>
      <w:r>
        <w:t>Expand the connector menu and select</w:t>
      </w:r>
      <w:r w:rsidRPr="00DB0A2F">
        <w:rPr>
          <w:i/>
        </w:rPr>
        <w:t xml:space="preserve"> </w:t>
      </w:r>
      <w:r w:rsidRPr="00DB0A2F">
        <w:rPr>
          <w:b/>
        </w:rPr>
        <w:t>Repeat over a list</w:t>
      </w:r>
      <w:r>
        <w:t>.</w:t>
      </w:r>
    </w:p>
    <w:p w14:paraId="2D16F4FB" w14:textId="0E68E8BF" w:rsidR="007A129F" w:rsidRDefault="000E474B" w:rsidP="00DB0A2F">
      <w:pPr>
        <w:pStyle w:val="Ln1"/>
        <w:numPr>
          <w:ilvl w:val="0"/>
          <w:numId w:val="16"/>
        </w:numPr>
      </w:pPr>
      <w:r>
        <w:t>In the</w:t>
      </w:r>
      <w:r w:rsidRPr="00DB0A2F">
        <w:rPr>
          <w:i/>
        </w:rPr>
        <w:t xml:space="preserve"> </w:t>
      </w:r>
      <w:r w:rsidRPr="00DB0A2F">
        <w:rPr>
          <w:b/>
        </w:rPr>
        <w:t>Repeat</w:t>
      </w:r>
      <w:r w:rsidR="007D230A">
        <w:t xml:space="preserve"> field, click </w:t>
      </w:r>
      <w:r w:rsidR="00CD6CB2">
        <w:t xml:space="preserve">the </w:t>
      </w:r>
      <w:r w:rsidR="007D230A">
        <w:t xml:space="preserve">browse </w:t>
      </w:r>
      <w:r>
        <w:t xml:space="preserve">button and select </w:t>
      </w:r>
      <w:r w:rsidR="00515135" w:rsidRPr="00DB0A2F">
        <w:rPr>
          <w:b/>
        </w:rPr>
        <w:t>Get</w:t>
      </w:r>
      <w:r w:rsidRPr="00DB0A2F">
        <w:rPr>
          <w:b/>
        </w:rPr>
        <w:t xml:space="preserve"> Files </w:t>
      </w:r>
      <w:r w:rsidR="00515135" w:rsidRPr="00DB0A2F">
        <w:rPr>
          <w:b/>
        </w:rPr>
        <w:t>Repeat items</w:t>
      </w:r>
      <w:r>
        <w:t>.</w:t>
      </w:r>
    </w:p>
    <w:p w14:paraId="0DC7CF41" w14:textId="69B5A533" w:rsidR="007A129F" w:rsidRPr="007A129F" w:rsidRDefault="000E474B" w:rsidP="00DB0A2F">
      <w:pPr>
        <w:pStyle w:val="Ln1"/>
        <w:numPr>
          <w:ilvl w:val="0"/>
          <w:numId w:val="16"/>
        </w:numPr>
      </w:pPr>
      <w:r>
        <w:t>In the</w:t>
      </w:r>
      <w:r w:rsidRPr="00DB0A2F">
        <w:rPr>
          <w:i/>
        </w:rPr>
        <w:t xml:space="preserve"> </w:t>
      </w:r>
      <w:r w:rsidR="00BA7E98" w:rsidRPr="00DB0A2F">
        <w:rPr>
          <w:b/>
        </w:rPr>
        <w:t>Blob</w:t>
      </w:r>
      <w:r w:rsidRPr="00DB0A2F">
        <w:rPr>
          <w:b/>
        </w:rPr>
        <w:t xml:space="preserve"> Path</w:t>
      </w:r>
      <w:r w:rsidR="007D230A">
        <w:t xml:space="preserve"> field, click </w:t>
      </w:r>
      <w:r w:rsidR="00CD6CB2">
        <w:t xml:space="preserve">the </w:t>
      </w:r>
      <w:r w:rsidR="007D230A">
        <w:t>browse</w:t>
      </w:r>
      <w:r>
        <w:t xml:space="preserve"> button and select</w:t>
      </w:r>
      <w:r w:rsidRPr="00DB0A2F">
        <w:rPr>
          <w:i/>
        </w:rPr>
        <w:t xml:space="preserve"> </w:t>
      </w:r>
      <w:r w:rsidR="00515135" w:rsidRPr="00DB0A2F">
        <w:rPr>
          <w:b/>
        </w:rPr>
        <w:t>Get File</w:t>
      </w:r>
      <w:r w:rsidRPr="00DB0A2F">
        <w:rPr>
          <w:b/>
        </w:rPr>
        <w:t xml:space="preserve"> File </w:t>
      </w:r>
      <w:r w:rsidR="002B14C9" w:rsidRPr="00DB0A2F">
        <w:rPr>
          <w:b/>
        </w:rPr>
        <w:t>Name</w:t>
      </w:r>
      <w:r w:rsidRPr="00DB0A2F">
        <w:rPr>
          <w:lang w:val="en"/>
        </w:rPr>
        <w:t xml:space="preserve">. </w:t>
      </w:r>
    </w:p>
    <w:p w14:paraId="3F84D60F" w14:textId="0F0025FA" w:rsidR="0048674A" w:rsidRPr="00881F88" w:rsidRDefault="00515135" w:rsidP="00DB0A2F">
      <w:pPr>
        <w:pStyle w:val="Ln1"/>
        <w:numPr>
          <w:ilvl w:val="0"/>
          <w:numId w:val="16"/>
        </w:numPr>
      </w:pPr>
      <w:r>
        <w:t>In the</w:t>
      </w:r>
      <w:r w:rsidRPr="00DB0A2F">
        <w:rPr>
          <w:i/>
        </w:rPr>
        <w:t xml:space="preserve"> </w:t>
      </w:r>
      <w:r w:rsidRPr="00DB0A2F">
        <w:rPr>
          <w:b/>
        </w:rPr>
        <w:t>Content</w:t>
      </w:r>
      <w:r w:rsidRPr="00DB0A2F">
        <w:rPr>
          <w:i/>
        </w:rPr>
        <w:t xml:space="preserve"> </w:t>
      </w:r>
      <w:r w:rsidR="007D230A">
        <w:t xml:space="preserve">field, click </w:t>
      </w:r>
      <w:r w:rsidR="00CD6CB2">
        <w:t xml:space="preserve">the </w:t>
      </w:r>
      <w:r w:rsidR="007D230A">
        <w:t>browse</w:t>
      </w:r>
      <w:r>
        <w:t xml:space="preserve"> button and select</w:t>
      </w:r>
      <w:r w:rsidRPr="00DB0A2F">
        <w:rPr>
          <w:i/>
        </w:rPr>
        <w:t xml:space="preserve"> </w:t>
      </w:r>
      <w:r w:rsidRPr="00DB0A2F">
        <w:rPr>
          <w:b/>
        </w:rPr>
        <w:t>Get File Content</w:t>
      </w:r>
      <w:r w:rsidR="00CD6CB2">
        <w:t>.</w:t>
      </w:r>
    </w:p>
    <w:p w14:paraId="69784F7D" w14:textId="6F95D7E0" w:rsidR="007A129F" w:rsidRPr="007A129F" w:rsidRDefault="003749F9" w:rsidP="00CC6373">
      <w:pPr>
        <w:pStyle w:val="Art"/>
        <w:numPr>
          <w:ilvl w:val="0"/>
          <w:numId w:val="0"/>
        </w:numPr>
        <w:ind w:left="1440"/>
      </w:pPr>
      <w:r w:rsidRPr="006F3E9E">
        <w:rPr>
          <w:noProof/>
          <w:lang w:val="fr-FR" w:eastAsia="fr-FR"/>
        </w:rPr>
        <w:drawing>
          <wp:inline distT="0" distB="0" distL="0" distR="0" wp14:anchorId="72130D67" wp14:editId="503FC4D4">
            <wp:extent cx="1301578" cy="220665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1578" cy="2206650"/>
                    </a:xfrm>
                    <a:prstGeom prst="rect">
                      <a:avLst/>
                    </a:prstGeom>
                    <a:noFill/>
                    <a:ln>
                      <a:noFill/>
                    </a:ln>
                  </pic:spPr>
                </pic:pic>
              </a:graphicData>
            </a:graphic>
          </wp:inline>
        </w:drawing>
      </w:r>
    </w:p>
    <w:p w14:paraId="2A446C2A" w14:textId="2DC5F36C" w:rsidR="007A129F" w:rsidRPr="007A129F" w:rsidRDefault="00515135" w:rsidP="00DB0A2F">
      <w:pPr>
        <w:pStyle w:val="Ln1"/>
        <w:numPr>
          <w:ilvl w:val="0"/>
          <w:numId w:val="16"/>
        </w:numPr>
      </w:pPr>
      <w:r w:rsidRPr="00515135">
        <w:t xml:space="preserve">Select </w:t>
      </w:r>
      <w:r w:rsidR="00CF3491">
        <w:t xml:space="preserve">the </w:t>
      </w:r>
      <w:r w:rsidRPr="00DB0A2F">
        <w:rPr>
          <w:b/>
        </w:rPr>
        <w:t>Overwrite</w:t>
      </w:r>
      <w:r w:rsidRPr="00515135">
        <w:t xml:space="preserve"> field</w:t>
      </w:r>
      <w:r w:rsidRPr="007A129F">
        <w:t xml:space="preserve"> to true</w:t>
      </w:r>
      <w:r w:rsidR="00DC39F6" w:rsidRPr="007A129F">
        <w:t>.</w:t>
      </w:r>
    </w:p>
    <w:p w14:paraId="76F08BB3" w14:textId="6B15CDC8" w:rsidR="00DF404A" w:rsidRDefault="000E474B" w:rsidP="00DB0A2F">
      <w:pPr>
        <w:pStyle w:val="Ln1"/>
        <w:numPr>
          <w:ilvl w:val="0"/>
          <w:numId w:val="16"/>
        </w:numPr>
      </w:pPr>
      <w:r>
        <w:t xml:space="preserve">Validate your changes on the connector by clicking on the </w:t>
      </w:r>
      <w:r w:rsidR="005A49FC">
        <w:t>green check mark</w:t>
      </w:r>
      <w:r w:rsidR="00E04939">
        <w:t>.</w:t>
      </w:r>
    </w:p>
    <w:p w14:paraId="4CEC737C" w14:textId="5C26406C" w:rsidR="00A20E43" w:rsidRDefault="00B21CCF" w:rsidP="00DB0A2F">
      <w:pPr>
        <w:pStyle w:val="Ln1"/>
        <w:numPr>
          <w:ilvl w:val="0"/>
          <w:numId w:val="16"/>
        </w:numPr>
      </w:pPr>
      <w:r>
        <w:t xml:space="preserve">To display the JSON code of the Logic App, in the top bar of the designer view, click </w:t>
      </w:r>
      <w:r w:rsidR="000D074E">
        <w:t xml:space="preserve">the </w:t>
      </w:r>
      <w:r w:rsidR="000D074E" w:rsidRPr="00DB0A2F">
        <w:rPr>
          <w:b/>
        </w:rPr>
        <w:t>Code view</w:t>
      </w:r>
      <w:r w:rsidR="000D074E">
        <w:t xml:space="preserve"> link and focus on the part corresponding to this connector and action</w:t>
      </w:r>
      <w:r>
        <w:t>.</w:t>
      </w:r>
    </w:p>
    <w:p w14:paraId="2132B90E" w14:textId="408D6CB3" w:rsidR="00E04939" w:rsidRDefault="003749F9" w:rsidP="00881F88">
      <w:pPr>
        <w:pStyle w:val="Art"/>
      </w:pPr>
      <w:r w:rsidRPr="006F3E9E">
        <w:rPr>
          <w:noProof/>
          <w:lang w:val="fr-FR" w:eastAsia="fr-FR"/>
        </w:rPr>
        <w:lastRenderedPageBreak/>
        <w:drawing>
          <wp:inline distT="0" distB="0" distL="0" distR="0" wp14:anchorId="70B15236" wp14:editId="041F538E">
            <wp:extent cx="5486400" cy="3451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451860"/>
                    </a:xfrm>
                    <a:prstGeom prst="rect">
                      <a:avLst/>
                    </a:prstGeom>
                    <a:noFill/>
                    <a:ln>
                      <a:noFill/>
                    </a:ln>
                  </pic:spPr>
                </pic:pic>
              </a:graphicData>
            </a:graphic>
          </wp:inline>
        </w:drawing>
      </w:r>
      <w:r w:rsidR="00575BC0">
        <w:br/>
      </w:r>
      <w:r w:rsidR="00D27479">
        <w:t xml:space="preserve">10. </w:t>
      </w:r>
      <w:r w:rsidR="00ED4951">
        <w:t>This is the final</w:t>
      </w:r>
      <w:r w:rsidR="00575BC0">
        <w:t xml:space="preserve"> </w:t>
      </w:r>
      <w:r w:rsidR="00E10692">
        <w:t>Logic App</w:t>
      </w:r>
      <w:r w:rsidR="00575BC0">
        <w:t xml:space="preserve"> </w:t>
      </w:r>
      <w:r w:rsidR="00ED4951">
        <w:t>you that will be displayed</w:t>
      </w:r>
      <w:r>
        <w:t>:</w:t>
      </w:r>
      <w:r w:rsidR="00575BC0">
        <w:t xml:space="preserve"> </w:t>
      </w:r>
    </w:p>
    <w:p w14:paraId="2E5EF24F" w14:textId="76CA432F" w:rsidR="005F08E1" w:rsidRDefault="005F08E1" w:rsidP="005F08E1">
      <w:pPr>
        <w:pStyle w:val="Art"/>
        <w:numPr>
          <w:ilvl w:val="0"/>
          <w:numId w:val="0"/>
        </w:numPr>
        <w:ind w:left="1440"/>
      </w:pPr>
      <w:r w:rsidRPr="005F08E1">
        <w:rPr>
          <w:noProof/>
          <w:lang w:val="fr-FR" w:eastAsia="fr-FR"/>
        </w:rPr>
        <w:drawing>
          <wp:inline distT="0" distB="0" distL="0" distR="0" wp14:anchorId="488054F0" wp14:editId="7485AC2E">
            <wp:extent cx="5486400" cy="23679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367915"/>
                    </a:xfrm>
                    <a:prstGeom prst="rect">
                      <a:avLst/>
                    </a:prstGeom>
                  </pic:spPr>
                </pic:pic>
              </a:graphicData>
            </a:graphic>
          </wp:inline>
        </w:drawing>
      </w:r>
    </w:p>
    <w:p w14:paraId="3673769E" w14:textId="472B66C2" w:rsidR="00567144" w:rsidRDefault="00102AB3" w:rsidP="00CC6373">
      <w:pPr>
        <w:pStyle w:val="Art"/>
        <w:numPr>
          <w:ilvl w:val="0"/>
          <w:numId w:val="0"/>
        </w:numPr>
        <w:ind w:left="1440"/>
      </w:pPr>
      <w:r>
        <w:rPr>
          <w:rStyle w:val="CommentReference"/>
        </w:rPr>
        <w:commentReference w:id="17"/>
      </w:r>
      <w:r w:rsidR="005F08E1">
        <w:rPr>
          <w:rStyle w:val="CommentReference"/>
        </w:rPr>
        <w:commentReference w:id="18"/>
      </w:r>
      <w:r w:rsidR="00FD6D1E">
        <w:br/>
      </w:r>
    </w:p>
    <w:p w14:paraId="3B2B74CF" w14:textId="14D2A205" w:rsidR="00357759" w:rsidRPr="00881F88" w:rsidRDefault="00357759" w:rsidP="00881F88">
      <w:pPr>
        <w:pStyle w:val="Heading3"/>
        <w:rPr>
          <w:bCs w:val="0"/>
          <w:sz w:val="24"/>
          <w:szCs w:val="24"/>
        </w:rPr>
      </w:pPr>
      <w:bookmarkStart w:id="19" w:name="_Toc432793717"/>
      <w:r w:rsidRPr="00881F88">
        <w:rPr>
          <w:sz w:val="24"/>
          <w:szCs w:val="24"/>
        </w:rPr>
        <w:t xml:space="preserve">Task </w:t>
      </w:r>
      <w:r w:rsidR="001C138E" w:rsidRPr="00881F88">
        <w:rPr>
          <w:sz w:val="24"/>
          <w:szCs w:val="24"/>
        </w:rPr>
        <w:t>4</w:t>
      </w:r>
      <w:r w:rsidRPr="00881F88">
        <w:rPr>
          <w:sz w:val="24"/>
          <w:szCs w:val="24"/>
        </w:rPr>
        <w:t xml:space="preserve">: Add </w:t>
      </w:r>
      <w:r w:rsidR="00144542" w:rsidRPr="00881F88">
        <w:rPr>
          <w:sz w:val="24"/>
          <w:szCs w:val="24"/>
        </w:rPr>
        <w:t>a</w:t>
      </w:r>
      <w:r w:rsidRPr="00881F88">
        <w:rPr>
          <w:sz w:val="24"/>
          <w:szCs w:val="24"/>
        </w:rPr>
        <w:t xml:space="preserve"> OneDrive </w:t>
      </w:r>
      <w:r w:rsidR="00A25030">
        <w:rPr>
          <w:sz w:val="24"/>
          <w:szCs w:val="24"/>
        </w:rPr>
        <w:t>C</w:t>
      </w:r>
      <w:r w:rsidRPr="00881F88">
        <w:rPr>
          <w:sz w:val="24"/>
          <w:szCs w:val="24"/>
        </w:rPr>
        <w:t>onnector</w:t>
      </w:r>
      <w:r w:rsidR="00144542" w:rsidRPr="00881F88">
        <w:rPr>
          <w:sz w:val="24"/>
          <w:szCs w:val="24"/>
        </w:rPr>
        <w:t xml:space="preserve"> to </w:t>
      </w:r>
      <w:r w:rsidR="00A25030">
        <w:rPr>
          <w:sz w:val="24"/>
          <w:szCs w:val="24"/>
        </w:rPr>
        <w:t>D</w:t>
      </w:r>
      <w:r w:rsidR="00A25030" w:rsidRPr="00881F88">
        <w:rPr>
          <w:sz w:val="24"/>
          <w:szCs w:val="24"/>
        </w:rPr>
        <w:t xml:space="preserve">elete </w:t>
      </w:r>
      <w:r w:rsidR="001E2FDC" w:rsidRPr="00881F88">
        <w:rPr>
          <w:sz w:val="24"/>
          <w:szCs w:val="24"/>
        </w:rPr>
        <w:t xml:space="preserve">the </w:t>
      </w:r>
      <w:r w:rsidR="00A25030">
        <w:rPr>
          <w:sz w:val="24"/>
          <w:szCs w:val="24"/>
        </w:rPr>
        <w:t>D</w:t>
      </w:r>
      <w:r w:rsidR="00A25030" w:rsidRPr="00881F88">
        <w:rPr>
          <w:sz w:val="24"/>
          <w:szCs w:val="24"/>
        </w:rPr>
        <w:t xml:space="preserve">ropped </w:t>
      </w:r>
      <w:r w:rsidR="00A25030">
        <w:rPr>
          <w:sz w:val="24"/>
          <w:szCs w:val="24"/>
        </w:rPr>
        <w:t>I</w:t>
      </w:r>
      <w:r w:rsidR="00A25030" w:rsidRPr="00881F88">
        <w:rPr>
          <w:sz w:val="24"/>
          <w:szCs w:val="24"/>
        </w:rPr>
        <w:t xml:space="preserve">mage </w:t>
      </w:r>
      <w:r w:rsidR="00A25030">
        <w:rPr>
          <w:sz w:val="24"/>
          <w:szCs w:val="24"/>
        </w:rPr>
        <w:t>F</w:t>
      </w:r>
      <w:r w:rsidR="00A25030" w:rsidRPr="00881F88">
        <w:rPr>
          <w:sz w:val="24"/>
          <w:szCs w:val="24"/>
        </w:rPr>
        <w:t>iles</w:t>
      </w:r>
      <w:bookmarkEnd w:id="19"/>
    </w:p>
    <w:p w14:paraId="7CC32A76" w14:textId="0A59740B" w:rsidR="00776649" w:rsidRPr="00DB0A2F" w:rsidRDefault="00A25030" w:rsidP="00DB0A2F">
      <w:pPr>
        <w:pStyle w:val="Ln1"/>
        <w:numPr>
          <w:ilvl w:val="0"/>
          <w:numId w:val="21"/>
        </w:numPr>
        <w:rPr>
          <w:lang w:val="en"/>
        </w:rPr>
      </w:pPr>
      <w:r w:rsidRPr="00DB0A2F">
        <w:rPr>
          <w:lang w:val="en"/>
        </w:rPr>
        <w:t xml:space="preserve">To create a third OneDrive connector, in </w:t>
      </w:r>
      <w:r w:rsidR="00776649" w:rsidRPr="00DB0A2F">
        <w:rPr>
          <w:lang w:val="en"/>
        </w:rPr>
        <w:t xml:space="preserve">the </w:t>
      </w:r>
      <w:r w:rsidR="00776649" w:rsidRPr="00DB0A2F">
        <w:rPr>
          <w:b/>
          <w:lang w:val="en"/>
        </w:rPr>
        <w:t>API Apps</w:t>
      </w:r>
      <w:r w:rsidR="00776649" w:rsidRPr="00DB0A2F">
        <w:rPr>
          <w:lang w:val="en"/>
        </w:rPr>
        <w:t xml:space="preserve"> list, click </w:t>
      </w:r>
      <w:r w:rsidR="00776649" w:rsidRPr="00DB0A2F">
        <w:rPr>
          <w:b/>
          <w:lang w:val="en"/>
        </w:rPr>
        <w:t>OneDrive Connector</w:t>
      </w:r>
      <w:r w:rsidR="00776649" w:rsidRPr="00DB0A2F">
        <w:rPr>
          <w:lang w:val="en"/>
        </w:rPr>
        <w:t xml:space="preserve"> </w:t>
      </w:r>
      <w:r w:rsidR="004911EC" w:rsidRPr="00DB0A2F">
        <w:rPr>
          <w:lang w:val="en"/>
        </w:rPr>
        <w:t>and add it to the designer view</w:t>
      </w:r>
      <w:r w:rsidR="00776649" w:rsidRPr="00DB0A2F">
        <w:rPr>
          <w:lang w:val="en"/>
        </w:rPr>
        <w:t>.</w:t>
      </w:r>
    </w:p>
    <w:p w14:paraId="4FE3547A" w14:textId="162C283C" w:rsidR="00760429" w:rsidRPr="00881F88" w:rsidRDefault="00357759" w:rsidP="00DB0A2F">
      <w:pPr>
        <w:pStyle w:val="Ln1"/>
        <w:numPr>
          <w:ilvl w:val="0"/>
          <w:numId w:val="17"/>
        </w:numPr>
      </w:pPr>
      <w:r w:rsidRPr="00DB0A2F">
        <w:rPr>
          <w:lang w:val="en"/>
        </w:rPr>
        <w:t xml:space="preserve">In </w:t>
      </w:r>
      <w:r w:rsidR="00A25030" w:rsidRPr="00DB0A2F">
        <w:rPr>
          <w:lang w:val="en"/>
        </w:rPr>
        <w:t xml:space="preserve">the </w:t>
      </w:r>
      <w:r w:rsidRPr="00DB0A2F">
        <w:rPr>
          <w:lang w:val="en"/>
        </w:rPr>
        <w:t xml:space="preserve">OneDrive connector, </w:t>
      </w:r>
      <w:r w:rsidR="00A25030" w:rsidRPr="00DB0A2F">
        <w:rPr>
          <w:lang w:val="en"/>
        </w:rPr>
        <w:t>click</w:t>
      </w:r>
      <w:r w:rsidR="00A25030">
        <w:t xml:space="preserve"> </w:t>
      </w:r>
      <w:r>
        <w:t xml:space="preserve">the </w:t>
      </w:r>
      <w:r w:rsidR="00A25030" w:rsidRPr="00DB0A2F">
        <w:rPr>
          <w:b/>
        </w:rPr>
        <w:t>Delete File</w:t>
      </w:r>
      <w:r w:rsidR="00A25030">
        <w:t xml:space="preserve"> </w:t>
      </w:r>
      <w:r>
        <w:t>action</w:t>
      </w:r>
      <w:r w:rsidR="00A25030">
        <w:t>.</w:t>
      </w:r>
    </w:p>
    <w:p w14:paraId="2C0E2C39" w14:textId="1860124E" w:rsidR="00357759" w:rsidRDefault="002B0F66" w:rsidP="00CC6373">
      <w:pPr>
        <w:pStyle w:val="Art"/>
        <w:numPr>
          <w:ilvl w:val="0"/>
          <w:numId w:val="0"/>
        </w:numPr>
        <w:ind w:left="1440"/>
      </w:pPr>
      <w:r w:rsidRPr="006F3E9E">
        <w:rPr>
          <w:noProof/>
          <w:lang w:val="fr-FR" w:eastAsia="fr-FR"/>
        </w:rPr>
        <w:lastRenderedPageBreak/>
        <w:drawing>
          <wp:inline distT="0" distB="0" distL="0" distR="0" wp14:anchorId="3528E70C" wp14:editId="4A3B6B02">
            <wp:extent cx="1243914" cy="21811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43914" cy="2181105"/>
                    </a:xfrm>
                    <a:prstGeom prst="rect">
                      <a:avLst/>
                    </a:prstGeom>
                    <a:noFill/>
                    <a:ln>
                      <a:noFill/>
                    </a:ln>
                  </pic:spPr>
                </pic:pic>
              </a:graphicData>
            </a:graphic>
          </wp:inline>
        </w:drawing>
      </w:r>
    </w:p>
    <w:p w14:paraId="36C353A9" w14:textId="28020A67" w:rsidR="00357759" w:rsidRDefault="00357759" w:rsidP="00DB0A2F">
      <w:pPr>
        <w:pStyle w:val="Ln1"/>
      </w:pPr>
      <w:r>
        <w:t xml:space="preserve">Expand the connector menu and select </w:t>
      </w:r>
      <w:r w:rsidRPr="00881F88">
        <w:rPr>
          <w:b/>
        </w:rPr>
        <w:t>Repeat over a list</w:t>
      </w:r>
      <w:r>
        <w:t>.</w:t>
      </w:r>
    </w:p>
    <w:p w14:paraId="7E6D42C6" w14:textId="371043D7" w:rsidR="00357759" w:rsidRDefault="00357759" w:rsidP="00DB0A2F">
      <w:pPr>
        <w:pStyle w:val="Ln1"/>
      </w:pPr>
      <w:r>
        <w:t xml:space="preserve">In the </w:t>
      </w:r>
      <w:r w:rsidRPr="00881F88">
        <w:rPr>
          <w:b/>
        </w:rPr>
        <w:t>Repeat</w:t>
      </w:r>
      <w:r>
        <w:t xml:space="preserve"> field, click </w:t>
      </w:r>
      <w:r w:rsidR="00ED4951">
        <w:t xml:space="preserve">the </w:t>
      </w:r>
      <w:r>
        <w:t xml:space="preserve">browse button and select </w:t>
      </w:r>
      <w:r w:rsidRPr="00881F88">
        <w:rPr>
          <w:b/>
        </w:rPr>
        <w:t>List Files Body</w:t>
      </w:r>
      <w:r>
        <w:t>.</w:t>
      </w:r>
    </w:p>
    <w:p w14:paraId="40A7919A" w14:textId="060751DF" w:rsidR="00357759" w:rsidRPr="00396CF8" w:rsidRDefault="00357759" w:rsidP="00DB0A2F">
      <w:pPr>
        <w:pStyle w:val="Ln1"/>
      </w:pPr>
      <w:r>
        <w:t xml:space="preserve">In the </w:t>
      </w:r>
      <w:r w:rsidRPr="00881F88">
        <w:rPr>
          <w:b/>
        </w:rPr>
        <w:t>File Path</w:t>
      </w:r>
      <w:r>
        <w:t xml:space="preserve"> field, click </w:t>
      </w:r>
      <w:r w:rsidR="00ED4951">
        <w:t xml:space="preserve">the </w:t>
      </w:r>
      <w:r>
        <w:t xml:space="preserve">browse button and select </w:t>
      </w:r>
      <w:r w:rsidRPr="00881F88">
        <w:rPr>
          <w:b/>
        </w:rPr>
        <w:t>List Files File Path</w:t>
      </w:r>
      <w:r>
        <w:t>.</w:t>
      </w:r>
      <w:r>
        <w:rPr>
          <w:lang w:val="en"/>
        </w:rPr>
        <w:t xml:space="preserve"> </w:t>
      </w:r>
    </w:p>
    <w:p w14:paraId="38B8EB8B" w14:textId="63F7368E" w:rsidR="00693D55" w:rsidRDefault="00357759" w:rsidP="00DB0A2F">
      <w:pPr>
        <w:pStyle w:val="Ln1"/>
      </w:pPr>
      <w:r>
        <w:t xml:space="preserve">Validate your changes on the connector by clicking on the </w:t>
      </w:r>
      <w:r w:rsidR="005A49FC">
        <w:t>green check mark</w:t>
      </w:r>
      <w:r w:rsidR="00ED4951">
        <w:t>.</w:t>
      </w:r>
    </w:p>
    <w:p w14:paraId="41687A2C" w14:textId="58A56849" w:rsidR="00144542" w:rsidRDefault="002B0F66" w:rsidP="00CC6373">
      <w:pPr>
        <w:pStyle w:val="Art"/>
        <w:numPr>
          <w:ilvl w:val="0"/>
          <w:numId w:val="0"/>
        </w:numPr>
        <w:ind w:left="1440"/>
      </w:pPr>
      <w:r w:rsidRPr="006F3E9E">
        <w:rPr>
          <w:noProof/>
          <w:lang w:val="fr-FR" w:eastAsia="fr-FR"/>
        </w:rPr>
        <w:drawing>
          <wp:inline distT="0" distB="0" distL="0" distR="0" wp14:anchorId="6BB40636" wp14:editId="602A18E1">
            <wp:extent cx="1309816" cy="2240968"/>
            <wp:effectExtent l="0" t="0" r="508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09816" cy="2240968"/>
                    </a:xfrm>
                    <a:prstGeom prst="rect">
                      <a:avLst/>
                    </a:prstGeom>
                    <a:noFill/>
                    <a:ln>
                      <a:noFill/>
                    </a:ln>
                  </pic:spPr>
                </pic:pic>
              </a:graphicData>
            </a:graphic>
          </wp:inline>
        </w:drawing>
      </w:r>
    </w:p>
    <w:p w14:paraId="59C20BCD" w14:textId="1093B84F" w:rsidR="00DA219E" w:rsidRDefault="002B0F66" w:rsidP="00DB0A2F">
      <w:pPr>
        <w:pStyle w:val="Ln1"/>
      </w:pPr>
      <w:r>
        <w:t xml:space="preserve">This is the final </w:t>
      </w:r>
      <w:r w:rsidR="00B54200">
        <w:t>L</w:t>
      </w:r>
      <w:r>
        <w:t xml:space="preserve">ogic </w:t>
      </w:r>
      <w:r w:rsidR="00B54200">
        <w:t xml:space="preserve">App </w:t>
      </w:r>
      <w:r w:rsidR="00ED4951">
        <w:t>that will be displayed</w:t>
      </w:r>
      <w:r>
        <w:t>:</w:t>
      </w:r>
    </w:p>
    <w:p w14:paraId="5B7963F2" w14:textId="77777777" w:rsidR="005F08E1" w:rsidRDefault="005F08E1" w:rsidP="005F08E1">
      <w:pPr>
        <w:pStyle w:val="Ln1"/>
        <w:numPr>
          <w:ilvl w:val="0"/>
          <w:numId w:val="0"/>
        </w:numPr>
        <w:ind w:left="1170" w:hanging="360"/>
      </w:pPr>
    </w:p>
    <w:p w14:paraId="5AFC199F" w14:textId="1DC602AA" w:rsidR="005F08E1" w:rsidRDefault="005F08E1" w:rsidP="005F08E1">
      <w:pPr>
        <w:pStyle w:val="Ln1"/>
        <w:numPr>
          <w:ilvl w:val="0"/>
          <w:numId w:val="0"/>
        </w:numPr>
        <w:ind w:left="1170" w:hanging="360"/>
      </w:pPr>
      <w:r w:rsidRPr="005F08E1">
        <w:rPr>
          <w:noProof/>
          <w:lang w:val="fr-FR" w:eastAsia="fr-FR"/>
        </w:rPr>
        <w:drawing>
          <wp:inline distT="0" distB="0" distL="0" distR="0" wp14:anchorId="5060F9D1" wp14:editId="5CECF07F">
            <wp:extent cx="5941476" cy="2072640"/>
            <wp:effectExtent l="0" t="0" r="254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756" cy="2073784"/>
                    </a:xfrm>
                    <a:prstGeom prst="rect">
                      <a:avLst/>
                    </a:prstGeom>
                  </pic:spPr>
                </pic:pic>
              </a:graphicData>
            </a:graphic>
          </wp:inline>
        </w:drawing>
      </w:r>
    </w:p>
    <w:p w14:paraId="41D6D6E8" w14:textId="7ABAFF59" w:rsidR="002B0F66" w:rsidRDefault="002B0F66" w:rsidP="00CC6373">
      <w:pPr>
        <w:pStyle w:val="Art"/>
        <w:numPr>
          <w:ilvl w:val="0"/>
          <w:numId w:val="0"/>
        </w:numPr>
        <w:ind w:left="1440"/>
      </w:pPr>
    </w:p>
    <w:p w14:paraId="1B84B389" w14:textId="79A4544B" w:rsidR="00577AF3" w:rsidRDefault="0060229A" w:rsidP="00DB0A2F">
      <w:pPr>
        <w:pStyle w:val="Ln1"/>
      </w:pPr>
      <w:r>
        <w:t xml:space="preserve">To display the JSON code of the Logic App, in the top bar of the designer view, click </w:t>
      </w:r>
      <w:r w:rsidR="005D5830">
        <w:t xml:space="preserve">the </w:t>
      </w:r>
      <w:r w:rsidR="005D5830" w:rsidRPr="00881F88">
        <w:rPr>
          <w:b/>
        </w:rPr>
        <w:t>Code view</w:t>
      </w:r>
      <w:r w:rsidR="005D5830">
        <w:t xml:space="preserve"> link and focus on the part corresponding to this connector and action</w:t>
      </w:r>
      <w:r>
        <w:t>.</w:t>
      </w:r>
    </w:p>
    <w:p w14:paraId="7E74FD88" w14:textId="7ECA1C5E" w:rsidR="00357759" w:rsidRPr="00144542" w:rsidRDefault="002B0F66" w:rsidP="00CC6373">
      <w:pPr>
        <w:pStyle w:val="Art"/>
        <w:numPr>
          <w:ilvl w:val="0"/>
          <w:numId w:val="0"/>
        </w:numPr>
        <w:ind w:left="1440"/>
      </w:pPr>
      <w:r w:rsidRPr="006F3E9E">
        <w:rPr>
          <w:noProof/>
          <w:lang w:val="fr-FR" w:eastAsia="fr-FR"/>
        </w:rPr>
        <w:drawing>
          <wp:inline distT="0" distB="0" distL="0" distR="0" wp14:anchorId="2471C75B" wp14:editId="1761C7E1">
            <wp:extent cx="5478145" cy="3122295"/>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45" cy="3122295"/>
                    </a:xfrm>
                    <a:prstGeom prst="rect">
                      <a:avLst/>
                    </a:prstGeom>
                    <a:noFill/>
                    <a:ln>
                      <a:noFill/>
                    </a:ln>
                  </pic:spPr>
                </pic:pic>
              </a:graphicData>
            </a:graphic>
          </wp:inline>
        </w:drawing>
      </w:r>
      <w:r w:rsidR="00144542">
        <w:br/>
      </w:r>
    </w:p>
    <w:p w14:paraId="526524A4" w14:textId="74D27403" w:rsidR="00E04939" w:rsidRPr="00881F88" w:rsidRDefault="00E04939" w:rsidP="00881F88">
      <w:pPr>
        <w:pStyle w:val="Heading3"/>
        <w:rPr>
          <w:bCs w:val="0"/>
          <w:sz w:val="24"/>
          <w:szCs w:val="24"/>
        </w:rPr>
      </w:pPr>
      <w:bookmarkStart w:id="20" w:name="_Toc432793718"/>
      <w:r w:rsidRPr="00881F88">
        <w:rPr>
          <w:sz w:val="24"/>
          <w:szCs w:val="24"/>
        </w:rPr>
        <w:t xml:space="preserve">Task </w:t>
      </w:r>
      <w:r w:rsidR="001C138E" w:rsidRPr="00881F88">
        <w:rPr>
          <w:sz w:val="24"/>
          <w:szCs w:val="24"/>
        </w:rPr>
        <w:t>5</w:t>
      </w:r>
      <w:r w:rsidRPr="00881F88">
        <w:rPr>
          <w:sz w:val="24"/>
          <w:szCs w:val="24"/>
        </w:rPr>
        <w:t xml:space="preserve">: </w:t>
      </w:r>
      <w:r w:rsidR="006371E2" w:rsidRPr="00881F88">
        <w:rPr>
          <w:sz w:val="24"/>
          <w:szCs w:val="24"/>
        </w:rPr>
        <w:t xml:space="preserve">Test your </w:t>
      </w:r>
      <w:r w:rsidR="00E10692" w:rsidRPr="00881F88">
        <w:rPr>
          <w:sz w:val="24"/>
          <w:szCs w:val="24"/>
        </w:rPr>
        <w:t>Logic App</w:t>
      </w:r>
      <w:bookmarkEnd w:id="20"/>
    </w:p>
    <w:p w14:paraId="41B8A849" w14:textId="338F20C3" w:rsidR="009F4C39" w:rsidRPr="009F4C39" w:rsidRDefault="009F4C39" w:rsidP="00DB0A2F">
      <w:pPr>
        <w:pStyle w:val="Ln1"/>
        <w:numPr>
          <w:ilvl w:val="0"/>
          <w:numId w:val="19"/>
        </w:numPr>
      </w:pPr>
      <w:r w:rsidRPr="00DB0A2F">
        <w:rPr>
          <w:lang w:val="en"/>
        </w:rPr>
        <w:t>D</w:t>
      </w:r>
      <w:r w:rsidR="00F3529E" w:rsidRPr="00DB0A2F">
        <w:rPr>
          <w:lang w:val="en"/>
        </w:rPr>
        <w:t>rop</w:t>
      </w:r>
      <w:r w:rsidRPr="00DB0A2F">
        <w:rPr>
          <w:lang w:val="en"/>
        </w:rPr>
        <w:t xml:space="preserve"> few image files within the OneDrive folder </w:t>
      </w:r>
      <w:r w:rsidRPr="00DB0A2F">
        <w:rPr>
          <w:b/>
          <w:lang w:val="en"/>
        </w:rPr>
        <w:t>SampleImages</w:t>
      </w:r>
      <w:r w:rsidR="00585766" w:rsidRPr="00DB0A2F">
        <w:rPr>
          <w:lang w:val="en"/>
        </w:rPr>
        <w:t>.</w:t>
      </w:r>
      <w:r w:rsidRPr="00DB0A2F">
        <w:rPr>
          <w:lang w:val="en"/>
        </w:rPr>
        <w:t xml:space="preserve"> </w:t>
      </w:r>
    </w:p>
    <w:p w14:paraId="65B6A7CE" w14:textId="527B7AB1" w:rsidR="006371E2" w:rsidRPr="00CD7F7C" w:rsidRDefault="00585766" w:rsidP="00DB0A2F">
      <w:pPr>
        <w:pStyle w:val="Ln1"/>
        <w:numPr>
          <w:ilvl w:val="0"/>
          <w:numId w:val="19"/>
        </w:numPr>
      </w:pPr>
      <w:r w:rsidRPr="00DB0A2F">
        <w:rPr>
          <w:lang w:val="en"/>
        </w:rPr>
        <w:t>To display the Logic App page, in the navigation bar</w:t>
      </w:r>
      <w:r w:rsidRPr="00DB0A2F" w:rsidDel="00585766">
        <w:rPr>
          <w:lang w:val="en"/>
        </w:rPr>
        <w:t xml:space="preserve"> </w:t>
      </w:r>
      <w:r w:rsidRPr="00DB0A2F">
        <w:rPr>
          <w:lang w:val="en"/>
        </w:rPr>
        <w:t xml:space="preserve">of the </w:t>
      </w:r>
      <w:r w:rsidR="006371E2" w:rsidRPr="00DB0A2F">
        <w:rPr>
          <w:lang w:val="en"/>
        </w:rPr>
        <w:t>design</w:t>
      </w:r>
      <w:r w:rsidR="00CE2285" w:rsidRPr="00DB0A2F">
        <w:rPr>
          <w:lang w:val="en"/>
        </w:rPr>
        <w:t>er</w:t>
      </w:r>
      <w:r w:rsidR="006371E2" w:rsidRPr="00DB0A2F">
        <w:rPr>
          <w:lang w:val="en"/>
        </w:rPr>
        <w:t xml:space="preserve"> view, click </w:t>
      </w:r>
      <w:r w:rsidRPr="00DB0A2F">
        <w:rPr>
          <w:lang w:val="en"/>
        </w:rPr>
        <w:t>the</w:t>
      </w:r>
      <w:r w:rsidR="006371E2" w:rsidRPr="00DB0A2F">
        <w:rPr>
          <w:lang w:val="en"/>
        </w:rPr>
        <w:t xml:space="preserve"> </w:t>
      </w:r>
      <w:r w:rsidR="00E10692" w:rsidRPr="00DB0A2F">
        <w:rPr>
          <w:lang w:val="en"/>
        </w:rPr>
        <w:t>Logic App</w:t>
      </w:r>
      <w:r w:rsidR="006371E2" w:rsidRPr="00DB0A2F">
        <w:rPr>
          <w:lang w:val="en"/>
        </w:rPr>
        <w:t xml:space="preserve"> name.</w:t>
      </w:r>
    </w:p>
    <w:p w14:paraId="45BD0D21" w14:textId="771DD3FE" w:rsidR="00F3529E" w:rsidRDefault="0011007D" w:rsidP="00DB0A2F">
      <w:pPr>
        <w:pStyle w:val="Ln1"/>
        <w:numPr>
          <w:ilvl w:val="0"/>
          <w:numId w:val="19"/>
        </w:numPr>
      </w:pPr>
      <w:r>
        <w:t xml:space="preserve">On </w:t>
      </w:r>
      <w:r w:rsidR="00F3529E">
        <w:t xml:space="preserve">the </w:t>
      </w:r>
      <w:r w:rsidR="00E10692" w:rsidRPr="00DB0A2F">
        <w:rPr>
          <w:b/>
        </w:rPr>
        <w:t>Logic App</w:t>
      </w:r>
      <w:r w:rsidR="00F3529E">
        <w:t xml:space="preserve"> page, </w:t>
      </w:r>
      <w:r w:rsidR="0038423E">
        <w:t xml:space="preserve">in the top bar, </w:t>
      </w:r>
      <w:r w:rsidR="00F3529E">
        <w:t xml:space="preserve">click the </w:t>
      </w:r>
      <w:r w:rsidR="00F3529E" w:rsidRPr="00DB0A2F">
        <w:rPr>
          <w:b/>
        </w:rPr>
        <w:t>Run Now</w:t>
      </w:r>
      <w:r w:rsidR="00F3529E">
        <w:t xml:space="preserve"> link and notice the new entry in the </w:t>
      </w:r>
      <w:r w:rsidRPr="00DB0A2F">
        <w:rPr>
          <w:b/>
        </w:rPr>
        <w:t>Operations</w:t>
      </w:r>
      <w:r>
        <w:t xml:space="preserve"> </w:t>
      </w:r>
      <w:r w:rsidR="00F3529E">
        <w:t>tile</w:t>
      </w:r>
      <w:r w:rsidR="00F3529E" w:rsidRPr="00DB0A2F">
        <w:rPr>
          <w:i/>
        </w:rPr>
        <w:t>.</w:t>
      </w:r>
    </w:p>
    <w:p w14:paraId="70BAFFF0" w14:textId="4E5AB933" w:rsidR="006371E2" w:rsidRDefault="00F3529E" w:rsidP="00DB0A2F">
      <w:pPr>
        <w:pStyle w:val="Ln1"/>
        <w:numPr>
          <w:ilvl w:val="0"/>
          <w:numId w:val="19"/>
        </w:numPr>
      </w:pPr>
      <w:r>
        <w:t xml:space="preserve">Select </w:t>
      </w:r>
      <w:r w:rsidR="005E214C">
        <w:t xml:space="preserve">the </w:t>
      </w:r>
      <w:r>
        <w:t xml:space="preserve">entry and review the </w:t>
      </w:r>
      <w:r w:rsidR="009A15C6">
        <w:t xml:space="preserve">corresponding </w:t>
      </w:r>
      <w:r w:rsidR="00E10692" w:rsidRPr="00DB0A2F">
        <w:rPr>
          <w:b/>
        </w:rPr>
        <w:t>Logic App</w:t>
      </w:r>
      <w:r w:rsidRPr="00DB0A2F">
        <w:rPr>
          <w:b/>
        </w:rPr>
        <w:t xml:space="preserve"> run</w:t>
      </w:r>
      <w:r>
        <w:t xml:space="preserve"> page on the right side</w:t>
      </w:r>
      <w:r w:rsidR="006371E2">
        <w:t>.</w:t>
      </w:r>
    </w:p>
    <w:p w14:paraId="3B15E514" w14:textId="354054D3" w:rsidR="00891874" w:rsidRDefault="006371E2" w:rsidP="00DB0A2F">
      <w:pPr>
        <w:pStyle w:val="Ln1"/>
        <w:numPr>
          <w:ilvl w:val="0"/>
          <w:numId w:val="19"/>
        </w:numPr>
      </w:pPr>
      <w:r>
        <w:t xml:space="preserve">Wait for the </w:t>
      </w:r>
      <w:r w:rsidR="005E214C">
        <w:t xml:space="preserve">test </w:t>
      </w:r>
      <w:r>
        <w:t>result</w:t>
      </w:r>
      <w:r w:rsidR="005E214C">
        <w:t xml:space="preserve">s </w:t>
      </w:r>
      <w:r>
        <w:t xml:space="preserve">and </w:t>
      </w:r>
      <w:r w:rsidR="00891874">
        <w:t xml:space="preserve">notice </w:t>
      </w:r>
      <w:r>
        <w:t xml:space="preserve">the </w:t>
      </w:r>
      <w:r w:rsidR="00891874">
        <w:t xml:space="preserve">status of each action </w:t>
      </w:r>
      <w:r w:rsidR="005E214C">
        <w:t>o</w:t>
      </w:r>
      <w:r w:rsidR="00891874">
        <w:t xml:space="preserve">n the </w:t>
      </w:r>
      <w:r w:rsidR="00EF011C">
        <w:t xml:space="preserve">Run </w:t>
      </w:r>
      <w:r w:rsidR="00891874">
        <w:t>p</w:t>
      </w:r>
      <w:r>
        <w:t>age.</w:t>
      </w:r>
    </w:p>
    <w:p w14:paraId="41AEB50D" w14:textId="5173CC0F" w:rsidR="006371E2" w:rsidRDefault="00F3529E" w:rsidP="00DB0A2F">
      <w:pPr>
        <w:pStyle w:val="Ln1"/>
        <w:numPr>
          <w:ilvl w:val="0"/>
          <w:numId w:val="19"/>
        </w:numPr>
      </w:pPr>
      <w:r>
        <w:t xml:space="preserve">Select </w:t>
      </w:r>
      <w:r w:rsidR="00891874">
        <w:t xml:space="preserve">each </w:t>
      </w:r>
      <w:r w:rsidR="00936370">
        <w:t>act</w:t>
      </w:r>
      <w:r w:rsidR="00891874">
        <w:t>ion line</w:t>
      </w:r>
      <w:r w:rsidR="00936370">
        <w:t xml:space="preserve"> to display </w:t>
      </w:r>
      <w:r w:rsidR="00891874">
        <w:t xml:space="preserve">its </w:t>
      </w:r>
      <w:r w:rsidR="00936370">
        <w:t>detail</w:t>
      </w:r>
      <w:r w:rsidR="002E4D52">
        <w:t>s</w:t>
      </w:r>
      <w:r w:rsidR="00891874">
        <w:t xml:space="preserve"> and open its </w:t>
      </w:r>
      <w:r w:rsidR="009A15C6">
        <w:t xml:space="preserve">input and </w:t>
      </w:r>
      <w:r w:rsidR="00891874">
        <w:t>output link</w:t>
      </w:r>
      <w:r w:rsidR="005C34F0">
        <w:t>s</w:t>
      </w:r>
      <w:r w:rsidR="000D074E">
        <w:t xml:space="preserve"> to display the corresponding </w:t>
      </w:r>
      <w:r w:rsidR="00F93AEE">
        <w:t>JSON</w:t>
      </w:r>
      <w:r w:rsidR="000D074E">
        <w:t xml:space="preserve"> code</w:t>
      </w:r>
      <w:r w:rsidR="0095654E">
        <w:t>s</w:t>
      </w:r>
      <w:r w:rsidR="00936370">
        <w:t>.</w:t>
      </w:r>
    </w:p>
    <w:p w14:paraId="50D03ADD" w14:textId="581D2E6B" w:rsidR="002B14C9" w:rsidRDefault="002B14C9" w:rsidP="00DB0A2F">
      <w:pPr>
        <w:pStyle w:val="Ln1"/>
        <w:numPr>
          <w:ilvl w:val="0"/>
          <w:numId w:val="19"/>
        </w:numPr>
      </w:pPr>
      <w:r>
        <w:t>If the</w:t>
      </w:r>
      <w:r w:rsidR="009A15C6">
        <w:t xml:space="preserve"> test</w:t>
      </w:r>
      <w:r>
        <w:t xml:space="preserve"> result is </w:t>
      </w:r>
      <w:r w:rsidR="00575BC0">
        <w:t>successful,</w:t>
      </w:r>
      <w:r>
        <w:t xml:space="preserve"> check either with</w:t>
      </w:r>
      <w:r w:rsidR="002B016A">
        <w:t xml:space="preserve"> the</w:t>
      </w:r>
      <w:r>
        <w:t xml:space="preserve"> </w:t>
      </w:r>
      <w:r w:rsidRPr="00881F88">
        <w:t>Server Explorer</w:t>
      </w:r>
      <w:r>
        <w:t xml:space="preserve"> view of Visual Studio or using the Azure portal that </w:t>
      </w:r>
      <w:r w:rsidR="00DA5C5E">
        <w:t>t</w:t>
      </w:r>
      <w:r>
        <w:t xml:space="preserve">he images </w:t>
      </w:r>
      <w:r w:rsidR="00DA5C5E">
        <w:t>have been</w:t>
      </w:r>
      <w:r>
        <w:t xml:space="preserve"> uploaded on </w:t>
      </w:r>
      <w:r w:rsidR="002B016A">
        <w:t xml:space="preserve">the </w:t>
      </w:r>
      <w:r>
        <w:t>Azure</w:t>
      </w:r>
      <w:r w:rsidR="00D45B88">
        <w:t xml:space="preserve"> blob</w:t>
      </w:r>
      <w:r>
        <w:t xml:space="preserve"> container</w:t>
      </w:r>
      <w:r w:rsidR="00F44E8D">
        <w:t>.</w:t>
      </w:r>
    </w:p>
    <w:p w14:paraId="28A90138" w14:textId="2712FE5A" w:rsidR="00575BC0" w:rsidRPr="006371E2" w:rsidRDefault="00575BC0" w:rsidP="00CC6373">
      <w:pPr>
        <w:pStyle w:val="Art"/>
        <w:numPr>
          <w:ilvl w:val="0"/>
          <w:numId w:val="0"/>
        </w:numPr>
        <w:ind w:left="1440"/>
      </w:pPr>
      <w:r w:rsidRPr="006F3E9E">
        <w:rPr>
          <w:noProof/>
          <w:lang w:val="fr-FR" w:eastAsia="fr-FR"/>
        </w:rPr>
        <w:lastRenderedPageBreak/>
        <w:drawing>
          <wp:inline distT="0" distB="0" distL="0" distR="0" wp14:anchorId="6715379A" wp14:editId="1CAA8366">
            <wp:extent cx="5486400" cy="2805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805430"/>
                    </a:xfrm>
                    <a:prstGeom prst="rect">
                      <a:avLst/>
                    </a:prstGeom>
                    <a:noFill/>
                    <a:ln>
                      <a:noFill/>
                    </a:ln>
                  </pic:spPr>
                </pic:pic>
              </a:graphicData>
            </a:graphic>
          </wp:inline>
        </w:drawing>
      </w:r>
      <w:r w:rsidR="00CC377A">
        <w:br/>
      </w:r>
    </w:p>
    <w:p w14:paraId="7B15B6DB" w14:textId="61A2F6FC" w:rsidR="00BB1752" w:rsidRDefault="00400C8E" w:rsidP="00866049">
      <w:pPr>
        <w:pStyle w:val="Heading1"/>
        <w:spacing w:line="276" w:lineRule="auto"/>
      </w:pPr>
      <w:bookmarkStart w:id="21" w:name="_Toc432793719"/>
      <w:r>
        <w:lastRenderedPageBreak/>
        <w:t xml:space="preserve">Lab </w:t>
      </w:r>
      <w:r w:rsidR="00E659F6">
        <w:t>2</w:t>
      </w:r>
      <w:r>
        <w:t xml:space="preserve">: </w:t>
      </w:r>
      <w:r w:rsidR="000E2E75">
        <w:t xml:space="preserve">Provisioning a </w:t>
      </w:r>
      <w:r w:rsidR="00EA65A1">
        <w:t xml:space="preserve">Database </w:t>
      </w:r>
      <w:r w:rsidR="000E2E75">
        <w:t xml:space="preserve">from </w:t>
      </w:r>
      <w:r w:rsidR="002B016A">
        <w:t xml:space="preserve">the </w:t>
      </w:r>
      <w:r w:rsidR="000E2E75">
        <w:t>CSV</w:t>
      </w:r>
      <w:r w:rsidR="00067B3C">
        <w:t xml:space="preserve"> </w:t>
      </w:r>
      <w:r w:rsidR="00EA65A1">
        <w:t xml:space="preserve">File </w:t>
      </w:r>
      <w:r w:rsidR="009A72AD">
        <w:t xml:space="preserve">of a </w:t>
      </w:r>
      <w:r w:rsidR="00067B3C">
        <w:t>Drop</w:t>
      </w:r>
      <w:r w:rsidR="00EA65A1">
        <w:t>b</w:t>
      </w:r>
      <w:r w:rsidR="00067B3C">
        <w:t>ox</w:t>
      </w:r>
      <w:r w:rsidR="003E1460">
        <w:t xml:space="preserve"> </w:t>
      </w:r>
      <w:r w:rsidR="00EA65A1">
        <w:t>Share</w:t>
      </w:r>
      <w:bookmarkEnd w:id="21"/>
    </w:p>
    <w:p w14:paraId="0B14FB9A" w14:textId="77777777" w:rsidR="003D2D85" w:rsidRPr="005F2AFE" w:rsidRDefault="003D2D85" w:rsidP="00866049">
      <w:pPr>
        <w:pStyle w:val="Heading4"/>
        <w:tabs>
          <w:tab w:val="left" w:pos="5547"/>
          <w:tab w:val="left" w:pos="5987"/>
        </w:tabs>
        <w:spacing w:after="120" w:line="276" w:lineRule="auto"/>
        <w:rPr>
          <w:color w:val="A6A6A6" w:themeColor="background1" w:themeShade="A6"/>
        </w:rPr>
      </w:pPr>
      <w:r w:rsidRPr="002F5608">
        <w:t>Introduction</w:t>
      </w:r>
      <w:r w:rsidR="003E1460">
        <w:t xml:space="preserve"> </w:t>
      </w:r>
    </w:p>
    <w:p w14:paraId="3F050927" w14:textId="08099D38" w:rsidR="003D2D85" w:rsidRPr="00805264" w:rsidRDefault="008621C6" w:rsidP="00866049">
      <w:pPr>
        <w:spacing w:line="276" w:lineRule="auto"/>
        <w:rPr>
          <w:color w:val="808080" w:themeColor="background1" w:themeShade="80"/>
        </w:rPr>
      </w:pPr>
      <w:r>
        <w:t xml:space="preserve">In this </w:t>
      </w:r>
      <w:r w:rsidR="00BB3AD2">
        <w:t>lab,</w:t>
      </w:r>
      <w:r>
        <w:t xml:space="preserve"> you will </w:t>
      </w:r>
      <w:r w:rsidR="00067B3C">
        <w:t xml:space="preserve">design a </w:t>
      </w:r>
      <w:r w:rsidR="00E10692">
        <w:t>Logic App</w:t>
      </w:r>
      <w:r w:rsidR="00067B3C">
        <w:t xml:space="preserve"> provisioning automatically an Azure SQL </w:t>
      </w:r>
      <w:r w:rsidR="002B016A">
        <w:t xml:space="preserve">Server </w:t>
      </w:r>
      <w:r w:rsidR="00067B3C">
        <w:t xml:space="preserve">database from the content of a </w:t>
      </w:r>
      <w:r w:rsidR="002B016A">
        <w:t>comma-separated values (</w:t>
      </w:r>
      <w:r w:rsidR="00067B3C">
        <w:t>CSV</w:t>
      </w:r>
      <w:r w:rsidR="002B016A">
        <w:t>)</w:t>
      </w:r>
      <w:r w:rsidR="00067B3C">
        <w:t xml:space="preserve"> file </w:t>
      </w:r>
      <w:r w:rsidR="00C07E54">
        <w:t xml:space="preserve">dropped </w:t>
      </w:r>
      <w:r w:rsidR="002B016A">
        <w:t xml:space="preserve">in </w:t>
      </w:r>
      <w:r w:rsidR="00C07E54">
        <w:t xml:space="preserve">a </w:t>
      </w:r>
      <w:r w:rsidR="00F51438">
        <w:t>D</w:t>
      </w:r>
      <w:r w:rsidR="002B016A">
        <w:t xml:space="preserve">ropbox </w:t>
      </w:r>
      <w:r w:rsidR="00067B3C">
        <w:t>share</w:t>
      </w:r>
      <w:r>
        <w:t>.</w:t>
      </w:r>
    </w:p>
    <w:p w14:paraId="3F3CFE93" w14:textId="77777777" w:rsidR="003D2D85" w:rsidRPr="005F2AFE" w:rsidRDefault="003D2D85" w:rsidP="00866049">
      <w:pPr>
        <w:pStyle w:val="Heading4"/>
        <w:spacing w:after="120" w:line="276" w:lineRule="auto"/>
        <w:rPr>
          <w:color w:val="A6A6A6" w:themeColor="background1" w:themeShade="A6"/>
        </w:rPr>
      </w:pPr>
      <w:r w:rsidRPr="002F5608">
        <w:t>Objectives</w:t>
      </w:r>
      <w:r w:rsidR="003E1460">
        <w:t xml:space="preserve"> </w:t>
      </w:r>
    </w:p>
    <w:p w14:paraId="465F65DF" w14:textId="77777777" w:rsidR="00067B3C" w:rsidRDefault="00067B3C" w:rsidP="00067B3C">
      <w:r>
        <w:t>After completing this lab, you will be able to:</w:t>
      </w:r>
    </w:p>
    <w:p w14:paraId="54D3EE0F" w14:textId="3101B8F9" w:rsidR="00067B3C" w:rsidRDefault="00CC377A" w:rsidP="00067B3C">
      <w:pPr>
        <w:pStyle w:val="Lb1"/>
        <w:numPr>
          <w:ilvl w:val="0"/>
          <w:numId w:val="13"/>
        </w:numPr>
        <w:tabs>
          <w:tab w:val="clear" w:pos="720"/>
        </w:tabs>
      </w:pPr>
      <w:r>
        <w:t>Use</w:t>
      </w:r>
      <w:r w:rsidR="00067B3C">
        <w:t xml:space="preserve"> a </w:t>
      </w:r>
      <w:r w:rsidR="00F51438">
        <w:t>D</w:t>
      </w:r>
      <w:r w:rsidR="002B016A">
        <w:t xml:space="preserve">ropbox </w:t>
      </w:r>
      <w:r w:rsidR="00067B3C">
        <w:t>connector</w:t>
      </w:r>
      <w:r w:rsidR="00723B26">
        <w:t xml:space="preserve"> to get a file and delete it</w:t>
      </w:r>
      <w:r w:rsidR="00664D77">
        <w:t>.</w:t>
      </w:r>
    </w:p>
    <w:p w14:paraId="61608B51" w14:textId="47816DA7" w:rsidR="00067B3C" w:rsidRDefault="00CC377A" w:rsidP="00067B3C">
      <w:pPr>
        <w:pStyle w:val="Lb1"/>
        <w:numPr>
          <w:ilvl w:val="0"/>
          <w:numId w:val="13"/>
        </w:numPr>
        <w:tabs>
          <w:tab w:val="clear" w:pos="720"/>
        </w:tabs>
      </w:pPr>
      <w:r>
        <w:t>Use</w:t>
      </w:r>
      <w:r w:rsidR="00BB1DFC">
        <w:t xml:space="preserve"> </w:t>
      </w:r>
      <w:r w:rsidR="00C77CDA">
        <w:t xml:space="preserve">a custom </w:t>
      </w:r>
      <w:r w:rsidR="00067B3C">
        <w:t xml:space="preserve">API </w:t>
      </w:r>
      <w:r w:rsidR="00091B6E">
        <w:t>A</w:t>
      </w:r>
      <w:r w:rsidR="00067B3C">
        <w:t xml:space="preserve">pp </w:t>
      </w:r>
      <w:r w:rsidR="00BB1DFC">
        <w:t xml:space="preserve">taking </w:t>
      </w:r>
      <w:r w:rsidR="00C77CDA">
        <w:t xml:space="preserve">as parameter a file </w:t>
      </w:r>
      <w:r w:rsidR="00E96832">
        <w:t xml:space="preserve">content </w:t>
      </w:r>
      <w:r w:rsidR="00C77CDA">
        <w:t>to be parsed.</w:t>
      </w:r>
    </w:p>
    <w:p w14:paraId="4C6AE027" w14:textId="3D1549D9" w:rsidR="003D2D85" w:rsidRPr="002F5608" w:rsidRDefault="003D2D85" w:rsidP="00C74D33">
      <w:pPr>
        <w:pStyle w:val="Heading4"/>
        <w:spacing w:after="120" w:line="276" w:lineRule="auto"/>
      </w:pPr>
      <w:r>
        <w:t>Prerequisites</w:t>
      </w:r>
      <w:r w:rsidR="003E1460">
        <w:t xml:space="preserve"> </w:t>
      </w:r>
    </w:p>
    <w:p w14:paraId="57C50625" w14:textId="68285277" w:rsidR="00A948A2" w:rsidRDefault="00A948A2" w:rsidP="00A36738">
      <w:pPr>
        <w:pStyle w:val="ListParagraph"/>
        <w:numPr>
          <w:ilvl w:val="0"/>
          <w:numId w:val="20"/>
        </w:numPr>
        <w:spacing w:line="276" w:lineRule="auto"/>
      </w:pPr>
      <w:r>
        <w:t xml:space="preserve">A </w:t>
      </w:r>
      <w:r w:rsidR="00F51438">
        <w:t>D</w:t>
      </w:r>
      <w:r w:rsidR="002B016A">
        <w:t xml:space="preserve">ropbox </w:t>
      </w:r>
      <w:r>
        <w:t xml:space="preserve">account must have </w:t>
      </w:r>
      <w:r w:rsidR="002B7B4A">
        <w:t>been created</w:t>
      </w:r>
      <w:r>
        <w:t xml:space="preserve"> (</w:t>
      </w:r>
      <w:hyperlink r:id="rId45" w:history="1">
        <w:r w:rsidR="001A1018" w:rsidRPr="00EF1CAD">
          <w:rPr>
            <w:rStyle w:val="Hyperlink"/>
          </w:rPr>
          <w:t>https://www.dropbox.com</w:t>
        </w:r>
      </w:hyperlink>
      <w:r>
        <w:t>)</w:t>
      </w:r>
      <w:r w:rsidR="001A1018">
        <w:t>.</w:t>
      </w:r>
    </w:p>
    <w:p w14:paraId="2B83E850" w14:textId="6DF09AEF" w:rsidR="00AF5369" w:rsidRPr="00BD0871" w:rsidRDefault="00AF5369" w:rsidP="00A36738">
      <w:pPr>
        <w:pStyle w:val="ListParagraph"/>
        <w:numPr>
          <w:ilvl w:val="0"/>
          <w:numId w:val="20"/>
        </w:numPr>
        <w:spacing w:line="276" w:lineRule="auto"/>
      </w:pPr>
      <w:r>
        <w:t>A C</w:t>
      </w:r>
      <w:r w:rsidR="00BD0871">
        <w:t>V</w:t>
      </w:r>
      <w:r>
        <w:t xml:space="preserve">S file named </w:t>
      </w:r>
      <w:r w:rsidRPr="00881F88">
        <w:rPr>
          <w:b/>
        </w:rPr>
        <w:t>SampleProducts</w:t>
      </w:r>
      <w:r w:rsidR="00BD0871">
        <w:rPr>
          <w:i/>
        </w:rPr>
        <w:t xml:space="preserve"> </w:t>
      </w:r>
      <w:r w:rsidR="00BD0871" w:rsidRPr="00BD0871">
        <w:t>must have been be created containing the following line:</w:t>
      </w:r>
    </w:p>
    <w:p w14:paraId="5C3BC9AA" w14:textId="2D3A8873" w:rsidR="00BD0871" w:rsidRPr="00881F88" w:rsidRDefault="00BD0871" w:rsidP="00881F88">
      <w:pPr>
        <w:pStyle w:val="ListParagraph"/>
        <w:numPr>
          <w:ilvl w:val="0"/>
          <w:numId w:val="64"/>
        </w:numPr>
        <w:spacing w:line="276" w:lineRule="auto"/>
        <w:rPr>
          <w:b/>
          <w:sz w:val="20"/>
          <w:szCs w:val="20"/>
        </w:rPr>
      </w:pPr>
      <w:r w:rsidRPr="00881F88">
        <w:rPr>
          <w:b/>
          <w:sz w:val="20"/>
          <w:szCs w:val="20"/>
        </w:rPr>
        <w:t>New Demo Product,Test product,Demo,Gold,20, /Data/ProductImages/demo.png,1,11</w:t>
      </w:r>
    </w:p>
    <w:p w14:paraId="3AF1D77E" w14:textId="20FE8018" w:rsidR="001A1018" w:rsidRPr="00B93C74" w:rsidRDefault="001A1018" w:rsidP="0072307A">
      <w:pPr>
        <w:pStyle w:val="ListParagraph"/>
        <w:numPr>
          <w:ilvl w:val="0"/>
          <w:numId w:val="20"/>
        </w:numPr>
        <w:spacing w:line="276" w:lineRule="auto"/>
      </w:pPr>
      <w:r w:rsidRPr="00B93C74">
        <w:t>The custom A</w:t>
      </w:r>
      <w:r w:rsidR="00B97DFD" w:rsidRPr="00B93C74">
        <w:t>PI</w:t>
      </w:r>
      <w:r w:rsidRPr="00B93C74">
        <w:t xml:space="preserve"> App </w:t>
      </w:r>
      <w:r w:rsidR="009C31F7" w:rsidRPr="00B93C74">
        <w:rPr>
          <w:b/>
        </w:rPr>
        <w:t>WebCatalogue</w:t>
      </w:r>
      <w:r w:rsidR="003B38EF" w:rsidRPr="00B93C74">
        <w:rPr>
          <w:b/>
        </w:rPr>
        <w:t xml:space="preserve">, </w:t>
      </w:r>
      <w:r w:rsidR="003B38EF" w:rsidRPr="00B93C74">
        <w:t xml:space="preserve">created in </w:t>
      </w:r>
      <w:r w:rsidR="0072307A">
        <w:t xml:space="preserve">the module </w:t>
      </w:r>
      <w:r w:rsidR="0072307A" w:rsidRPr="0072307A">
        <w:t xml:space="preserve">Module06-API Apps </w:t>
      </w:r>
      <w:r w:rsidR="003B38EF" w:rsidRPr="00B93C74">
        <w:t xml:space="preserve">&gt; </w:t>
      </w:r>
      <w:r w:rsidR="0072307A">
        <w:t xml:space="preserve">Lab 1 &gt; </w:t>
      </w:r>
      <w:r w:rsidR="003B38EF" w:rsidRPr="00B93C74">
        <w:t>Exercice 2</w:t>
      </w:r>
      <w:r w:rsidR="00C01464" w:rsidRPr="00B93C74">
        <w:t>, must</w:t>
      </w:r>
      <w:r w:rsidRPr="00B93C74">
        <w:t xml:space="preserve"> have been provisioned in your subscription</w:t>
      </w:r>
      <w:r w:rsidR="00B97DFD" w:rsidRPr="00B93C74">
        <w:t xml:space="preserve"> and be visible in the API Apps list.</w:t>
      </w:r>
    </w:p>
    <w:p w14:paraId="402E75A5" w14:textId="77777777" w:rsidR="003D2D85" w:rsidRPr="005F2AFE" w:rsidRDefault="003D2D85" w:rsidP="00866049">
      <w:pPr>
        <w:pStyle w:val="Heading4"/>
        <w:spacing w:after="120" w:line="276" w:lineRule="auto"/>
        <w:rPr>
          <w:color w:val="A6A6A6" w:themeColor="background1" w:themeShade="A6"/>
        </w:rPr>
      </w:pPr>
      <w:r w:rsidRPr="00037718">
        <w:t>Estimated time to complete this lab</w:t>
      </w:r>
      <w:r w:rsidR="003E1460">
        <w:t xml:space="preserve"> </w:t>
      </w:r>
    </w:p>
    <w:p w14:paraId="51642497" w14:textId="535AE6DA" w:rsidR="003D2D85" w:rsidRPr="00F93AEE" w:rsidRDefault="009C31F7" w:rsidP="00866049">
      <w:pPr>
        <w:spacing w:line="276" w:lineRule="auto"/>
      </w:pPr>
      <w:r>
        <w:t>25</w:t>
      </w:r>
      <w:r w:rsidRPr="00F93AEE">
        <w:t xml:space="preserve"> </w:t>
      </w:r>
      <w:r w:rsidR="003D2D85" w:rsidRPr="00F93AEE">
        <w:t>minutes</w:t>
      </w:r>
    </w:p>
    <w:p w14:paraId="5E943850" w14:textId="77777777" w:rsidR="00C30F0F" w:rsidRDefault="00C30F0F">
      <w:pPr>
        <w:spacing w:after="0" w:line="240" w:lineRule="auto"/>
        <w:ind w:left="0"/>
        <w:contextualSpacing w:val="0"/>
        <w:rPr>
          <w:rFonts w:ascii="Segoe UI Semibold" w:hAnsi="Segoe UI Semibold" w:cs="Tahoma"/>
          <w:iCs/>
          <w:color w:val="auto"/>
          <w:kern w:val="32"/>
          <w:sz w:val="34"/>
          <w:szCs w:val="20"/>
        </w:rPr>
      </w:pPr>
      <w:r>
        <w:br w:type="page"/>
      </w:r>
    </w:p>
    <w:p w14:paraId="67EE9F1F" w14:textId="66EC6F8E" w:rsidR="00B15BA4" w:rsidRPr="005F2AFE" w:rsidRDefault="003E1460" w:rsidP="00866049">
      <w:pPr>
        <w:pStyle w:val="Heading2"/>
        <w:spacing w:after="120" w:line="276" w:lineRule="auto"/>
        <w:rPr>
          <w:color w:val="A6A6A6" w:themeColor="background1" w:themeShade="A6"/>
        </w:rPr>
      </w:pPr>
      <w:bookmarkStart w:id="22" w:name="_Toc432793720"/>
      <w:r>
        <w:lastRenderedPageBreak/>
        <w:t xml:space="preserve">Exercise </w:t>
      </w:r>
      <w:r w:rsidR="007C560B">
        <w:t>1</w:t>
      </w:r>
      <w:r>
        <w:t xml:space="preserve">: </w:t>
      </w:r>
      <w:r w:rsidR="001506DC">
        <w:t>Prepare t</w:t>
      </w:r>
      <w:r w:rsidR="007C560B">
        <w:t xml:space="preserve">he </w:t>
      </w:r>
      <w:r w:rsidR="00B54200">
        <w:t>L</w:t>
      </w:r>
      <w:r w:rsidR="00C30F0F">
        <w:t xml:space="preserve">ogic </w:t>
      </w:r>
      <w:r w:rsidR="00B54200">
        <w:t>A</w:t>
      </w:r>
      <w:r w:rsidR="00C30F0F">
        <w:t xml:space="preserve">pp </w:t>
      </w:r>
      <w:bookmarkEnd w:id="22"/>
    </w:p>
    <w:p w14:paraId="485B5B47" w14:textId="743610D6" w:rsidR="00CF5580" w:rsidRPr="005F2AFE" w:rsidRDefault="00CF5580" w:rsidP="00866049">
      <w:pPr>
        <w:pStyle w:val="Heading4"/>
        <w:spacing w:after="120" w:line="276" w:lineRule="auto"/>
        <w:rPr>
          <w:color w:val="A6A6A6" w:themeColor="background1" w:themeShade="A6"/>
        </w:rPr>
      </w:pPr>
      <w:r w:rsidRPr="002F5608">
        <w:t>Objectives</w:t>
      </w:r>
    </w:p>
    <w:p w14:paraId="0A728F57" w14:textId="77777777" w:rsidR="00FE6334" w:rsidRPr="009C5E83" w:rsidRDefault="00FE6334" w:rsidP="00FE6334">
      <w:r w:rsidRPr="009C5E83">
        <w:t>In this exercise, you will:</w:t>
      </w:r>
    </w:p>
    <w:p w14:paraId="72B6CF6E" w14:textId="7066DB32" w:rsidR="00FE6334" w:rsidRPr="009C5E83" w:rsidRDefault="00FE6334" w:rsidP="00FE6334">
      <w:pPr>
        <w:pStyle w:val="Lb1"/>
        <w:spacing w:after="120" w:line="276" w:lineRule="auto"/>
      </w:pPr>
      <w:r w:rsidRPr="009C5E83">
        <w:t>Create a</w:t>
      </w:r>
      <w:r w:rsidR="00343132" w:rsidRPr="009C5E83">
        <w:t>n empty</w:t>
      </w:r>
      <w:r w:rsidRPr="009C5E83">
        <w:t xml:space="preserve"> Logic App</w:t>
      </w:r>
      <w:r w:rsidR="002B016A">
        <w:t>.</w:t>
      </w:r>
    </w:p>
    <w:p w14:paraId="7C29606D" w14:textId="5930D86D" w:rsidR="00FE6334" w:rsidRPr="009C5E83" w:rsidRDefault="00C04B9A" w:rsidP="00FE6334">
      <w:pPr>
        <w:pStyle w:val="Lb1"/>
        <w:spacing w:after="120" w:line="276" w:lineRule="auto"/>
      </w:pPr>
      <w:r>
        <w:t xml:space="preserve">Configure </w:t>
      </w:r>
      <w:r w:rsidR="00FE6334" w:rsidRPr="009C5E83">
        <w:t xml:space="preserve">a </w:t>
      </w:r>
      <w:r w:rsidR="002B016A">
        <w:t>t</w:t>
      </w:r>
      <w:r w:rsidR="002B016A" w:rsidRPr="009C5E83">
        <w:t>rigger</w:t>
      </w:r>
      <w:r w:rsidR="002B016A">
        <w:t>.</w:t>
      </w:r>
    </w:p>
    <w:p w14:paraId="5A8D7987" w14:textId="7EC5032B" w:rsidR="008621C6" w:rsidRDefault="008621C6" w:rsidP="008621C6"/>
    <w:p w14:paraId="3CA5AE5A" w14:textId="7BA39A4B" w:rsidR="007C560B" w:rsidRPr="00881F88" w:rsidRDefault="007C560B" w:rsidP="00881F88">
      <w:pPr>
        <w:pStyle w:val="Heading3"/>
        <w:rPr>
          <w:bCs w:val="0"/>
          <w:sz w:val="24"/>
          <w:szCs w:val="24"/>
        </w:rPr>
      </w:pPr>
      <w:bookmarkStart w:id="23" w:name="_Toc432793721"/>
      <w:r w:rsidRPr="00881F88">
        <w:rPr>
          <w:sz w:val="24"/>
          <w:szCs w:val="24"/>
        </w:rPr>
        <w:t xml:space="preserve">Task 1: Create the empty </w:t>
      </w:r>
      <w:r w:rsidR="00E10692" w:rsidRPr="00881F88">
        <w:rPr>
          <w:sz w:val="24"/>
          <w:szCs w:val="24"/>
        </w:rPr>
        <w:t>Logic App</w:t>
      </w:r>
      <w:r w:rsidRPr="00881F88">
        <w:rPr>
          <w:sz w:val="24"/>
          <w:szCs w:val="24"/>
        </w:rPr>
        <w:t xml:space="preserve"> </w:t>
      </w:r>
      <w:bookmarkEnd w:id="23"/>
    </w:p>
    <w:p w14:paraId="3B1E8019" w14:textId="0CA515C5" w:rsidR="007C560B" w:rsidRDefault="007C560B" w:rsidP="00DB0A2F">
      <w:pPr>
        <w:pStyle w:val="Ln1"/>
        <w:numPr>
          <w:ilvl w:val="0"/>
          <w:numId w:val="22"/>
        </w:numPr>
      </w:pPr>
      <w:r>
        <w:t xml:space="preserve">On your home page of the </w:t>
      </w:r>
      <w:r w:rsidR="00710507">
        <w:t xml:space="preserve">Azure </w:t>
      </w:r>
      <w:r>
        <w:t xml:space="preserve">Preview portal, click the </w:t>
      </w:r>
      <w:r w:rsidRPr="00DB0A2F">
        <w:rPr>
          <w:b/>
        </w:rPr>
        <w:t>New</w:t>
      </w:r>
      <w:r>
        <w:t xml:space="preserve"> button.</w:t>
      </w:r>
    </w:p>
    <w:p w14:paraId="1C2521EA" w14:textId="399A4B68" w:rsidR="007C560B" w:rsidRDefault="007C560B" w:rsidP="00DB0A2F">
      <w:pPr>
        <w:pStyle w:val="Ln1"/>
      </w:pPr>
      <w:r>
        <w:t xml:space="preserve">Select the </w:t>
      </w:r>
      <w:r w:rsidR="00710507" w:rsidRPr="00881F88">
        <w:rPr>
          <w:b/>
        </w:rPr>
        <w:t>Web</w:t>
      </w:r>
      <w:r w:rsidR="00710507">
        <w:rPr>
          <w:b/>
        </w:rPr>
        <w:t xml:space="preserve"> </w:t>
      </w:r>
      <w:r w:rsidR="00710507" w:rsidRPr="00881F88">
        <w:rPr>
          <w:b/>
        </w:rPr>
        <w:t>+</w:t>
      </w:r>
      <w:r w:rsidR="00710507">
        <w:rPr>
          <w:b/>
        </w:rPr>
        <w:t xml:space="preserve"> </w:t>
      </w:r>
      <w:r w:rsidR="00710507" w:rsidRPr="00881F88">
        <w:rPr>
          <w:b/>
        </w:rPr>
        <w:t>Mobile</w:t>
      </w:r>
      <w:r w:rsidR="00710507">
        <w:t xml:space="preserve"> </w:t>
      </w:r>
      <w:r>
        <w:t>category</w:t>
      </w:r>
      <w:r w:rsidR="00290AC9">
        <w:rPr>
          <w:i/>
        </w:rPr>
        <w:t>.</w:t>
      </w:r>
    </w:p>
    <w:p w14:paraId="5792D7E3" w14:textId="449C6543" w:rsidR="007C560B" w:rsidRDefault="007C560B" w:rsidP="00DB0A2F">
      <w:pPr>
        <w:pStyle w:val="Ln1"/>
      </w:pPr>
      <w:r>
        <w:t xml:space="preserve">Select the </w:t>
      </w:r>
      <w:r w:rsidR="00710507" w:rsidRPr="00881F88">
        <w:rPr>
          <w:b/>
        </w:rPr>
        <w:t>Logic App</w:t>
      </w:r>
      <w:r w:rsidR="00710507">
        <w:t xml:space="preserve"> </w:t>
      </w:r>
      <w:r>
        <w:t>tile</w:t>
      </w:r>
      <w:r w:rsidR="00290AC9">
        <w:rPr>
          <w:i/>
        </w:rPr>
        <w:t>.</w:t>
      </w:r>
    </w:p>
    <w:p w14:paraId="3770FD0D" w14:textId="40C1ECDD" w:rsidR="007C560B" w:rsidRDefault="007C560B" w:rsidP="00DB0A2F">
      <w:pPr>
        <w:pStyle w:val="Ln1"/>
      </w:pPr>
      <w:r>
        <w:t xml:space="preserve">Enter </w:t>
      </w:r>
      <w:r w:rsidR="00290AC9">
        <w:t xml:space="preserve">a </w:t>
      </w:r>
      <w:r>
        <w:t xml:space="preserve">name </w:t>
      </w:r>
      <w:r w:rsidR="00290AC9">
        <w:t xml:space="preserve">for </w:t>
      </w:r>
      <w:r>
        <w:t xml:space="preserve">the new </w:t>
      </w:r>
      <w:r w:rsidR="00E10692">
        <w:t>Logic App</w:t>
      </w:r>
      <w:r w:rsidR="00290AC9">
        <w:t>.</w:t>
      </w:r>
    </w:p>
    <w:p w14:paraId="04A8B08C" w14:textId="097ECD0A" w:rsidR="007C560B" w:rsidRDefault="007C560B" w:rsidP="00DB0A2F">
      <w:pPr>
        <w:pStyle w:val="Ln1"/>
      </w:pPr>
      <w:r>
        <w:t xml:space="preserve">Click </w:t>
      </w:r>
      <w:r w:rsidRPr="00881F88">
        <w:rPr>
          <w:b/>
        </w:rPr>
        <w:t>Create</w:t>
      </w:r>
      <w:r>
        <w:t xml:space="preserve"> and let Azure create the</w:t>
      </w:r>
      <w:r w:rsidR="00091B6E">
        <w:t xml:space="preserve"> </w:t>
      </w:r>
      <w:r w:rsidR="00E10692">
        <w:t>Logic App</w:t>
      </w:r>
      <w:r>
        <w:t>.</w:t>
      </w:r>
      <w:r w:rsidR="008732B9">
        <w:br/>
      </w:r>
    </w:p>
    <w:p w14:paraId="56898FA6" w14:textId="7E59FD15" w:rsidR="007C560B" w:rsidRPr="00881F88" w:rsidRDefault="007C560B" w:rsidP="00881F88">
      <w:pPr>
        <w:pStyle w:val="Heading3"/>
        <w:rPr>
          <w:bCs w:val="0"/>
          <w:sz w:val="24"/>
          <w:szCs w:val="24"/>
        </w:rPr>
      </w:pPr>
      <w:bookmarkStart w:id="24" w:name="_Toc432793722"/>
      <w:r w:rsidRPr="00881F88">
        <w:rPr>
          <w:sz w:val="24"/>
          <w:szCs w:val="24"/>
        </w:rPr>
        <w:t xml:space="preserve">Task 2: Add a Trigger (Recurrence) </w:t>
      </w:r>
      <w:bookmarkEnd w:id="24"/>
    </w:p>
    <w:p w14:paraId="7658B442" w14:textId="77CBE8C5" w:rsidR="007C560B" w:rsidRDefault="008A0BE2" w:rsidP="00DB0A2F">
      <w:pPr>
        <w:pStyle w:val="Ln1"/>
        <w:numPr>
          <w:ilvl w:val="0"/>
          <w:numId w:val="23"/>
        </w:numPr>
      </w:pPr>
      <w:r w:rsidRPr="00DB0A2F">
        <w:rPr>
          <w:lang w:val="en"/>
        </w:rPr>
        <w:t xml:space="preserve">On </w:t>
      </w:r>
      <w:r w:rsidR="007C560B" w:rsidRPr="00DB0A2F">
        <w:rPr>
          <w:lang w:val="en"/>
        </w:rPr>
        <w:t xml:space="preserve">your </w:t>
      </w:r>
      <w:r w:rsidR="00E10692" w:rsidRPr="00DB0A2F">
        <w:rPr>
          <w:lang w:val="en"/>
        </w:rPr>
        <w:t>Logic App</w:t>
      </w:r>
      <w:r w:rsidR="007C560B" w:rsidRPr="00DB0A2F">
        <w:rPr>
          <w:lang w:val="en"/>
        </w:rPr>
        <w:t xml:space="preserve"> page, click the </w:t>
      </w:r>
      <w:r w:rsidRPr="00DB0A2F">
        <w:rPr>
          <w:rFonts w:hint="eastAsia"/>
          <w:b/>
          <w:lang w:val="en"/>
        </w:rPr>
        <w:t>Triggers and actions</w:t>
      </w:r>
      <w:r w:rsidRPr="00DB0A2F">
        <w:rPr>
          <w:lang w:val="en"/>
        </w:rPr>
        <w:t xml:space="preserve"> </w:t>
      </w:r>
      <w:r w:rsidR="003042BA" w:rsidRPr="00DB0A2F">
        <w:rPr>
          <w:lang w:val="en"/>
        </w:rPr>
        <w:t>tile</w:t>
      </w:r>
      <w:r w:rsidR="007C560B" w:rsidRPr="00DB0A2F">
        <w:rPr>
          <w:rFonts w:ascii="wf_segoe-ui_semibold" w:hAnsi="wf_segoe-ui_semibold"/>
          <w:lang w:val="en"/>
        </w:rPr>
        <w:t>.</w:t>
      </w:r>
    </w:p>
    <w:p w14:paraId="440849D4" w14:textId="78D6063E" w:rsidR="007C560B" w:rsidRDefault="007C560B" w:rsidP="00DB0A2F">
      <w:pPr>
        <w:pStyle w:val="Ln1"/>
      </w:pPr>
      <w:r>
        <w:t xml:space="preserve">In the list of </w:t>
      </w:r>
      <w:r w:rsidR="00E10692">
        <w:t>Logic App</w:t>
      </w:r>
      <w:r>
        <w:t xml:space="preserve"> Templates, click the </w:t>
      </w:r>
      <w:r w:rsidR="002B6C28" w:rsidRPr="00881F88">
        <w:rPr>
          <w:b/>
        </w:rPr>
        <w:t>Create from Scratch</w:t>
      </w:r>
      <w:r w:rsidR="002B6C28">
        <w:t xml:space="preserve"> </w:t>
      </w:r>
      <w:r>
        <w:t>tile</w:t>
      </w:r>
      <w:r w:rsidRPr="00B315AD">
        <w:rPr>
          <w:i/>
        </w:rPr>
        <w:t>.</w:t>
      </w:r>
    </w:p>
    <w:p w14:paraId="0D051B9E" w14:textId="1ADF0A1D" w:rsidR="007C560B" w:rsidRDefault="001E4E2F" w:rsidP="00DB0A2F">
      <w:pPr>
        <w:pStyle w:val="Ln1"/>
      </w:pPr>
      <w:r>
        <w:t xml:space="preserve">To add a trigger in the design view, in </w:t>
      </w:r>
      <w:r w:rsidR="007C560B">
        <w:t xml:space="preserve">the </w:t>
      </w:r>
      <w:r w:rsidR="007C560B" w:rsidRPr="00881F88">
        <w:rPr>
          <w:b/>
        </w:rPr>
        <w:t>API Apps</w:t>
      </w:r>
      <w:r w:rsidR="007C560B">
        <w:t xml:space="preserve"> list, click </w:t>
      </w:r>
      <w:r w:rsidR="007C560B" w:rsidRPr="00881F88">
        <w:rPr>
          <w:b/>
        </w:rPr>
        <w:t>Recurrence</w:t>
      </w:r>
      <w:r w:rsidR="007C560B">
        <w:t>.</w:t>
      </w:r>
    </w:p>
    <w:p w14:paraId="7F79E2D9" w14:textId="4952FB09" w:rsidR="007C560B" w:rsidRDefault="00484E6A" w:rsidP="00DB0A2F">
      <w:pPr>
        <w:pStyle w:val="Ln1"/>
      </w:pPr>
      <w:r>
        <w:t xml:space="preserve">Enter in the </w:t>
      </w:r>
      <w:r w:rsidR="001E4E2F" w:rsidRPr="00881F88">
        <w:rPr>
          <w:b/>
        </w:rPr>
        <w:t>Frequency</w:t>
      </w:r>
      <w:r w:rsidR="001E4E2F">
        <w:t xml:space="preserve"> and </w:t>
      </w:r>
      <w:r w:rsidR="001E4E2F" w:rsidRPr="00881F88">
        <w:rPr>
          <w:b/>
        </w:rPr>
        <w:t>Interval</w:t>
      </w:r>
      <w:r w:rsidR="001E4E2F">
        <w:t xml:space="preserve"> </w:t>
      </w:r>
      <w:r>
        <w:t>fields</w:t>
      </w:r>
      <w:r w:rsidR="001E4E2F">
        <w:t>, enter</w:t>
      </w:r>
      <w:r>
        <w:t xml:space="preserve"> the values you want for the </w:t>
      </w:r>
      <w:r w:rsidR="001E4E2F">
        <w:t>trigger</w:t>
      </w:r>
      <w:r w:rsidR="007C560B">
        <w:t>.</w:t>
      </w:r>
    </w:p>
    <w:p w14:paraId="02009094" w14:textId="0F7565A2" w:rsidR="007C560B" w:rsidRDefault="007C560B" w:rsidP="00DB0A2F">
      <w:pPr>
        <w:pStyle w:val="Ln1"/>
      </w:pPr>
      <w:r>
        <w:t xml:space="preserve">Validate these changes by clicking the </w:t>
      </w:r>
      <w:r w:rsidR="005A49FC">
        <w:t xml:space="preserve">green </w:t>
      </w:r>
      <w:r>
        <w:t xml:space="preserve">check </w:t>
      </w:r>
      <w:r w:rsidR="005A49FC">
        <w:t xml:space="preserve">mark </w:t>
      </w:r>
      <w:r>
        <w:t xml:space="preserve">of the </w:t>
      </w:r>
      <w:r w:rsidR="001E4E2F">
        <w:t>trigger</w:t>
      </w:r>
      <w:r>
        <w:t>.</w:t>
      </w:r>
    </w:p>
    <w:p w14:paraId="529325C1" w14:textId="1A72590C" w:rsidR="00445EF5" w:rsidRPr="009162B4" w:rsidRDefault="00445EF5" w:rsidP="007C560B">
      <w:pPr>
        <w:spacing w:line="276" w:lineRule="auto"/>
        <w:ind w:left="0"/>
        <w:rPr>
          <w:rFonts w:ascii="Arial" w:hAnsi="Arial"/>
          <w:b/>
          <w:bCs/>
          <w:sz w:val="24"/>
          <w:szCs w:val="24"/>
        </w:rPr>
      </w:pPr>
    </w:p>
    <w:p w14:paraId="7194D060" w14:textId="77777777" w:rsidR="00C30F0F" w:rsidRDefault="00C30F0F">
      <w:pPr>
        <w:spacing w:after="0" w:line="240" w:lineRule="auto"/>
        <w:ind w:left="0"/>
        <w:contextualSpacing w:val="0"/>
        <w:rPr>
          <w:rFonts w:ascii="Segoe UI Semibold" w:hAnsi="Segoe UI Semibold" w:cs="Tahoma"/>
          <w:iCs/>
          <w:color w:val="auto"/>
          <w:kern w:val="32"/>
          <w:sz w:val="34"/>
          <w:szCs w:val="20"/>
        </w:rPr>
      </w:pPr>
      <w:r>
        <w:br w:type="page"/>
      </w:r>
    </w:p>
    <w:p w14:paraId="3E03B98D" w14:textId="2034BFAE" w:rsidR="001506DC" w:rsidRPr="005F2AFE" w:rsidRDefault="001506DC" w:rsidP="001506DC">
      <w:pPr>
        <w:pStyle w:val="Heading2"/>
        <w:spacing w:after="120" w:line="276" w:lineRule="auto"/>
        <w:rPr>
          <w:color w:val="A6A6A6" w:themeColor="background1" w:themeShade="A6"/>
        </w:rPr>
      </w:pPr>
      <w:bookmarkStart w:id="25" w:name="_Toc432793723"/>
      <w:r>
        <w:lastRenderedPageBreak/>
        <w:t xml:space="preserve">Exercise 2: Design the </w:t>
      </w:r>
      <w:r w:rsidR="00B54200">
        <w:t>L</w:t>
      </w:r>
      <w:r w:rsidR="00C30F0F">
        <w:t xml:space="preserve">ogic </w:t>
      </w:r>
      <w:r w:rsidR="00B54200">
        <w:t>A</w:t>
      </w:r>
      <w:r w:rsidR="00C30F0F">
        <w:t xml:space="preserve">pp  </w:t>
      </w:r>
      <w:bookmarkEnd w:id="25"/>
    </w:p>
    <w:p w14:paraId="2FF23994" w14:textId="77777777" w:rsidR="001506DC" w:rsidRPr="005F2AFE" w:rsidRDefault="001506DC" w:rsidP="001506DC">
      <w:pPr>
        <w:pStyle w:val="Heading4"/>
        <w:spacing w:after="120" w:line="276" w:lineRule="auto"/>
        <w:rPr>
          <w:color w:val="A6A6A6" w:themeColor="background1" w:themeShade="A6"/>
        </w:rPr>
      </w:pPr>
      <w:r w:rsidRPr="002F5608">
        <w:t>Objectives</w:t>
      </w:r>
      <w:r>
        <w:t xml:space="preserve"> </w:t>
      </w:r>
    </w:p>
    <w:p w14:paraId="7A97B70F" w14:textId="77777777" w:rsidR="001506DC" w:rsidRPr="009C5E83" w:rsidRDefault="001506DC" w:rsidP="001506DC">
      <w:r w:rsidRPr="009C5E83">
        <w:t>In this exercise, you will:</w:t>
      </w:r>
    </w:p>
    <w:p w14:paraId="0A2ED3A0" w14:textId="0B0A5384" w:rsidR="001506DC" w:rsidRPr="009C5E83" w:rsidRDefault="00CC377A" w:rsidP="001506DC">
      <w:pPr>
        <w:pStyle w:val="Lb1"/>
        <w:spacing w:after="120" w:line="276" w:lineRule="auto"/>
      </w:pPr>
      <w:r>
        <w:t xml:space="preserve">Use </w:t>
      </w:r>
      <w:r w:rsidR="001506DC" w:rsidRPr="009C5E83">
        <w:t xml:space="preserve">a </w:t>
      </w:r>
      <w:r w:rsidR="00F51438">
        <w:t>D</w:t>
      </w:r>
      <w:r w:rsidR="00D41782" w:rsidRPr="009C5E83">
        <w:t xml:space="preserve">ropbox </w:t>
      </w:r>
      <w:r w:rsidR="00D41782">
        <w:t>c</w:t>
      </w:r>
      <w:r w:rsidR="00D41782" w:rsidRPr="009C5E83">
        <w:t>onnector</w:t>
      </w:r>
      <w:r w:rsidR="00D41782">
        <w:t>.</w:t>
      </w:r>
    </w:p>
    <w:p w14:paraId="41796516" w14:textId="42B32464" w:rsidR="001506DC" w:rsidRPr="009C5E83" w:rsidRDefault="00CC377A" w:rsidP="001506DC">
      <w:pPr>
        <w:pStyle w:val="Lb1"/>
        <w:spacing w:after="120" w:line="276" w:lineRule="auto"/>
      </w:pPr>
      <w:r>
        <w:t>Use</w:t>
      </w:r>
      <w:r w:rsidR="00E664A2">
        <w:t xml:space="preserve"> </w:t>
      </w:r>
      <w:r w:rsidR="001506DC" w:rsidRPr="009C5E83">
        <w:t>a custom API A</w:t>
      </w:r>
      <w:r w:rsidR="001506DC">
        <w:t>pp</w:t>
      </w:r>
      <w:r w:rsidR="00D41782">
        <w:t>.</w:t>
      </w:r>
    </w:p>
    <w:p w14:paraId="31537D29" w14:textId="1B46E02F" w:rsidR="00D954AF" w:rsidRPr="00881F88" w:rsidRDefault="00D954AF" w:rsidP="00881F88">
      <w:pPr>
        <w:pStyle w:val="Heading3"/>
        <w:rPr>
          <w:bCs w:val="0"/>
          <w:sz w:val="24"/>
          <w:szCs w:val="24"/>
        </w:rPr>
      </w:pPr>
      <w:bookmarkStart w:id="26" w:name="_Toc432793724"/>
      <w:r w:rsidRPr="00881F88">
        <w:rPr>
          <w:sz w:val="24"/>
          <w:szCs w:val="24"/>
        </w:rPr>
        <w:t xml:space="preserve">Task </w:t>
      </w:r>
      <w:r w:rsidR="0017608D" w:rsidRPr="00881F88">
        <w:rPr>
          <w:sz w:val="24"/>
          <w:szCs w:val="24"/>
        </w:rPr>
        <w:t>1</w:t>
      </w:r>
      <w:r w:rsidRPr="00881F88">
        <w:rPr>
          <w:sz w:val="24"/>
          <w:szCs w:val="24"/>
        </w:rPr>
        <w:t xml:space="preserve">: </w:t>
      </w:r>
      <w:r w:rsidR="00246BAD" w:rsidRPr="00881F88">
        <w:rPr>
          <w:sz w:val="24"/>
          <w:szCs w:val="24"/>
        </w:rPr>
        <w:t>Add a</w:t>
      </w:r>
      <w:r w:rsidRPr="00881F88">
        <w:rPr>
          <w:sz w:val="24"/>
          <w:szCs w:val="24"/>
        </w:rPr>
        <w:t xml:space="preserve"> Dropbox </w:t>
      </w:r>
      <w:r w:rsidR="00D41782">
        <w:rPr>
          <w:sz w:val="24"/>
          <w:szCs w:val="24"/>
        </w:rPr>
        <w:t>C</w:t>
      </w:r>
      <w:r w:rsidR="00D41782" w:rsidRPr="00881F88">
        <w:rPr>
          <w:sz w:val="24"/>
          <w:szCs w:val="24"/>
        </w:rPr>
        <w:t xml:space="preserve">onnector </w:t>
      </w:r>
      <w:r w:rsidRPr="00881F88">
        <w:rPr>
          <w:sz w:val="24"/>
          <w:szCs w:val="24"/>
        </w:rPr>
        <w:t xml:space="preserve">to </w:t>
      </w:r>
      <w:r w:rsidR="00D41782">
        <w:rPr>
          <w:sz w:val="24"/>
          <w:szCs w:val="24"/>
        </w:rPr>
        <w:t>G</w:t>
      </w:r>
      <w:r w:rsidR="00D41782" w:rsidRPr="00881F88">
        <w:rPr>
          <w:sz w:val="24"/>
          <w:szCs w:val="24"/>
        </w:rPr>
        <w:t xml:space="preserve">et </w:t>
      </w:r>
      <w:r w:rsidRPr="00881F88">
        <w:rPr>
          <w:sz w:val="24"/>
          <w:szCs w:val="24"/>
        </w:rPr>
        <w:t xml:space="preserve">a </w:t>
      </w:r>
      <w:r w:rsidR="00D41782">
        <w:rPr>
          <w:sz w:val="24"/>
          <w:szCs w:val="24"/>
        </w:rPr>
        <w:t>F</w:t>
      </w:r>
      <w:r w:rsidR="00D41782" w:rsidRPr="00881F88">
        <w:rPr>
          <w:sz w:val="24"/>
          <w:szCs w:val="24"/>
        </w:rPr>
        <w:t>ile</w:t>
      </w:r>
      <w:bookmarkEnd w:id="26"/>
    </w:p>
    <w:p w14:paraId="6AF554D0" w14:textId="21C861EF" w:rsidR="00D954AF" w:rsidRPr="00A31D06" w:rsidRDefault="00D954AF" w:rsidP="00DB0A2F">
      <w:pPr>
        <w:pStyle w:val="Ln1"/>
        <w:numPr>
          <w:ilvl w:val="0"/>
          <w:numId w:val="24"/>
        </w:numPr>
      </w:pPr>
      <w:r w:rsidRPr="00DB0A2F">
        <w:rPr>
          <w:lang w:val="en"/>
        </w:rPr>
        <w:t xml:space="preserve">In the API Apps list, click </w:t>
      </w:r>
      <w:r w:rsidRPr="00DB0A2F">
        <w:rPr>
          <w:b/>
          <w:lang w:val="en"/>
        </w:rPr>
        <w:t>Dropbox Connector</w:t>
      </w:r>
      <w:r w:rsidRPr="00DB0A2F">
        <w:rPr>
          <w:lang w:val="en"/>
        </w:rPr>
        <w:t xml:space="preserve"> to add into </w:t>
      </w:r>
      <w:r w:rsidR="00D41782" w:rsidRPr="00DB0A2F">
        <w:rPr>
          <w:lang w:val="en"/>
        </w:rPr>
        <w:t xml:space="preserve">the </w:t>
      </w:r>
      <w:r w:rsidR="00E10692" w:rsidRPr="00DB0A2F">
        <w:rPr>
          <w:lang w:val="en"/>
        </w:rPr>
        <w:t>Logic App</w:t>
      </w:r>
      <w:r w:rsidRPr="00DB0A2F">
        <w:rPr>
          <w:lang w:val="en"/>
        </w:rPr>
        <w:t xml:space="preserve"> a connector </w:t>
      </w:r>
      <w:r w:rsidR="000714F5" w:rsidRPr="00DB0A2F">
        <w:rPr>
          <w:lang w:val="en"/>
        </w:rPr>
        <w:t>getting a .CSV file</w:t>
      </w:r>
      <w:r w:rsidRPr="00DB0A2F">
        <w:rPr>
          <w:lang w:val="en"/>
        </w:rPr>
        <w:t xml:space="preserve"> </w:t>
      </w:r>
      <w:r w:rsidR="000714F5" w:rsidRPr="00DB0A2F">
        <w:rPr>
          <w:lang w:val="en"/>
        </w:rPr>
        <w:t>drop</w:t>
      </w:r>
      <w:r w:rsidR="00776649" w:rsidRPr="00DB0A2F">
        <w:rPr>
          <w:lang w:val="en"/>
        </w:rPr>
        <w:t>pe</w:t>
      </w:r>
      <w:r w:rsidR="000714F5" w:rsidRPr="00DB0A2F">
        <w:rPr>
          <w:lang w:val="en"/>
        </w:rPr>
        <w:t xml:space="preserve">d </w:t>
      </w:r>
      <w:r w:rsidR="00D41782" w:rsidRPr="00DB0A2F">
        <w:rPr>
          <w:lang w:val="en"/>
        </w:rPr>
        <w:t xml:space="preserve">in the </w:t>
      </w:r>
      <w:r w:rsidR="00F51438" w:rsidRPr="00DB0A2F">
        <w:rPr>
          <w:lang w:val="en"/>
        </w:rPr>
        <w:t>D</w:t>
      </w:r>
      <w:r w:rsidR="00D41782" w:rsidRPr="00DB0A2F">
        <w:rPr>
          <w:lang w:val="en"/>
        </w:rPr>
        <w:t>ropbox</w:t>
      </w:r>
      <w:r w:rsidRPr="00DB0A2F">
        <w:rPr>
          <w:lang w:val="en"/>
        </w:rPr>
        <w:t>.</w:t>
      </w:r>
    </w:p>
    <w:p w14:paraId="34E79039" w14:textId="019E485F" w:rsidR="007E22F1" w:rsidRDefault="00D41782" w:rsidP="00DB0A2F">
      <w:pPr>
        <w:pStyle w:val="Ln1"/>
        <w:numPr>
          <w:ilvl w:val="0"/>
          <w:numId w:val="18"/>
        </w:numPr>
      </w:pPr>
      <w:r>
        <w:t xml:space="preserve">To provide the </w:t>
      </w:r>
      <w:r w:rsidR="00F51438">
        <w:t>D</w:t>
      </w:r>
      <w:r>
        <w:t xml:space="preserve">ropbox credentials, click </w:t>
      </w:r>
      <w:r w:rsidR="00D954AF" w:rsidRPr="00DB0A2F">
        <w:rPr>
          <w:b/>
        </w:rPr>
        <w:t>Authorize</w:t>
      </w:r>
      <w:r>
        <w:t>.</w:t>
      </w:r>
    </w:p>
    <w:p w14:paraId="60C3999F" w14:textId="49B5A394" w:rsidR="00D954AF" w:rsidRDefault="0062069B" w:rsidP="00CC6373">
      <w:pPr>
        <w:pStyle w:val="Art"/>
        <w:numPr>
          <w:ilvl w:val="0"/>
          <w:numId w:val="0"/>
        </w:numPr>
        <w:ind w:left="1440"/>
      </w:pPr>
      <w:r w:rsidRPr="006F3E9E">
        <w:rPr>
          <w:noProof/>
          <w:lang w:val="fr-FR" w:eastAsia="fr-FR"/>
        </w:rPr>
        <w:drawing>
          <wp:inline distT="0" distB="0" distL="0" distR="0" wp14:anchorId="4707E4BA" wp14:editId="4C03196D">
            <wp:extent cx="1449859" cy="26117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9859" cy="2611719"/>
                    </a:xfrm>
                    <a:prstGeom prst="rect">
                      <a:avLst/>
                    </a:prstGeom>
                    <a:noFill/>
                    <a:ln>
                      <a:noFill/>
                    </a:ln>
                  </pic:spPr>
                </pic:pic>
              </a:graphicData>
            </a:graphic>
          </wp:inline>
        </w:drawing>
      </w:r>
    </w:p>
    <w:p w14:paraId="4AE95A21" w14:textId="1E6626CB" w:rsidR="00D954AF" w:rsidRDefault="00D954AF" w:rsidP="00DB0A2F">
      <w:pPr>
        <w:pStyle w:val="Ln1"/>
      </w:pPr>
      <w:r>
        <w:t xml:space="preserve">Chose the </w:t>
      </w:r>
      <w:r w:rsidR="00750120" w:rsidRPr="00881F88">
        <w:rPr>
          <w:b/>
        </w:rPr>
        <w:t>Get File</w:t>
      </w:r>
      <w:r w:rsidR="00750120">
        <w:t xml:space="preserve"> </w:t>
      </w:r>
      <w:r>
        <w:t>action.</w:t>
      </w:r>
    </w:p>
    <w:p w14:paraId="75337702" w14:textId="6E710B18" w:rsidR="00D954AF" w:rsidRDefault="00750120" w:rsidP="00DB0A2F">
      <w:pPr>
        <w:pStyle w:val="Ln1"/>
      </w:pPr>
      <w:r>
        <w:t xml:space="preserve">In the </w:t>
      </w:r>
      <w:r w:rsidRPr="00881F88">
        <w:rPr>
          <w:b/>
        </w:rPr>
        <w:t>File Path</w:t>
      </w:r>
      <w:r>
        <w:t xml:space="preserve"> field, s</w:t>
      </w:r>
      <w:r w:rsidR="00D954AF">
        <w:t xml:space="preserve">pecify the </w:t>
      </w:r>
      <w:r w:rsidR="007D230A">
        <w:t>file name</w:t>
      </w:r>
      <w:r w:rsidR="00D954AF">
        <w:t xml:space="preserve"> </w:t>
      </w:r>
      <w:r w:rsidR="000714F5">
        <w:t xml:space="preserve">of the CSV file dropped </w:t>
      </w:r>
      <w:r>
        <w:t xml:space="preserve">in the </w:t>
      </w:r>
      <w:r w:rsidR="00F51438">
        <w:t>D</w:t>
      </w:r>
      <w:r>
        <w:t xml:space="preserve">ropbox as </w:t>
      </w:r>
      <w:r w:rsidR="000714F5" w:rsidRPr="00881F88">
        <w:rPr>
          <w:b/>
        </w:rPr>
        <w:t>SampleProducts.csv</w:t>
      </w:r>
      <w:r w:rsidR="00D954AF">
        <w:t>.</w:t>
      </w:r>
    </w:p>
    <w:p w14:paraId="52696B75" w14:textId="20903D73" w:rsidR="00D954AF" w:rsidRDefault="00D954AF" w:rsidP="00DB0A2F">
      <w:pPr>
        <w:pStyle w:val="Ln1"/>
      </w:pPr>
      <w:r>
        <w:t xml:space="preserve">Validate your changes on the connector by clicking on the </w:t>
      </w:r>
      <w:r w:rsidR="005A49FC">
        <w:t>green check mark</w:t>
      </w:r>
      <w:r>
        <w:t xml:space="preserve">. </w:t>
      </w:r>
    </w:p>
    <w:p w14:paraId="2D7A62F1" w14:textId="16438AC3" w:rsidR="00C80547" w:rsidRDefault="00750120" w:rsidP="00DB0A2F">
      <w:pPr>
        <w:pStyle w:val="Ln1"/>
      </w:pPr>
      <w:r>
        <w:t xml:space="preserve">To display the JSON code corresponding to the connector and action, in the top bar of the designer view, click </w:t>
      </w:r>
      <w:r w:rsidR="00D954AF">
        <w:t xml:space="preserve">the </w:t>
      </w:r>
      <w:r w:rsidR="00D954AF" w:rsidRPr="00881F88">
        <w:rPr>
          <w:b/>
        </w:rPr>
        <w:t>Code view</w:t>
      </w:r>
      <w:r w:rsidR="00D954AF">
        <w:t xml:space="preserve"> link </w:t>
      </w:r>
      <w:r w:rsidR="000714F5">
        <w:t xml:space="preserve">and notice the </w:t>
      </w:r>
      <w:r w:rsidR="000714F5" w:rsidRPr="00881F88">
        <w:rPr>
          <w:b/>
        </w:rPr>
        <w:t>operation</w:t>
      </w:r>
      <w:r w:rsidR="000714F5">
        <w:t xml:space="preserve"> and </w:t>
      </w:r>
      <w:r w:rsidR="000714F5" w:rsidRPr="00881F88">
        <w:rPr>
          <w:b/>
        </w:rPr>
        <w:t>parameters</w:t>
      </w:r>
      <w:r w:rsidR="0062069B">
        <w:t xml:space="preserve"> nodes</w:t>
      </w:r>
      <w:r>
        <w:t>.</w:t>
      </w:r>
    </w:p>
    <w:p w14:paraId="314C385A" w14:textId="3B83799F" w:rsidR="00D954AF" w:rsidRDefault="0062069B" w:rsidP="00CC6373">
      <w:pPr>
        <w:pStyle w:val="Art"/>
        <w:numPr>
          <w:ilvl w:val="0"/>
          <w:numId w:val="0"/>
        </w:numPr>
        <w:ind w:left="1440"/>
      </w:pPr>
      <w:r w:rsidRPr="006F3E9E">
        <w:rPr>
          <w:noProof/>
          <w:lang w:val="fr-FR" w:eastAsia="fr-FR"/>
        </w:rPr>
        <w:lastRenderedPageBreak/>
        <w:drawing>
          <wp:inline distT="0" distB="0" distL="0" distR="0" wp14:anchorId="412196E1" wp14:editId="3465D389">
            <wp:extent cx="5478145" cy="261112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8145" cy="2611120"/>
                    </a:xfrm>
                    <a:prstGeom prst="rect">
                      <a:avLst/>
                    </a:prstGeom>
                    <a:noFill/>
                    <a:ln>
                      <a:noFill/>
                    </a:ln>
                  </pic:spPr>
                </pic:pic>
              </a:graphicData>
            </a:graphic>
          </wp:inline>
        </w:drawing>
      </w:r>
      <w:r w:rsidR="00D954AF">
        <w:br/>
      </w:r>
    </w:p>
    <w:p w14:paraId="541AAE29" w14:textId="21E0279C" w:rsidR="00D954AF" w:rsidRPr="00881F88" w:rsidRDefault="00D954AF" w:rsidP="00881F88">
      <w:pPr>
        <w:pStyle w:val="Heading3"/>
        <w:rPr>
          <w:bCs w:val="0"/>
          <w:sz w:val="24"/>
          <w:szCs w:val="24"/>
        </w:rPr>
      </w:pPr>
      <w:bookmarkStart w:id="27" w:name="_Toc432793725"/>
      <w:r w:rsidRPr="00881F88">
        <w:rPr>
          <w:sz w:val="24"/>
          <w:szCs w:val="24"/>
        </w:rPr>
        <w:t xml:space="preserve">Task </w:t>
      </w:r>
      <w:r w:rsidR="0017608D" w:rsidRPr="00881F88">
        <w:rPr>
          <w:sz w:val="24"/>
          <w:szCs w:val="24"/>
        </w:rPr>
        <w:t>2</w:t>
      </w:r>
      <w:r w:rsidRPr="00881F88">
        <w:rPr>
          <w:sz w:val="24"/>
          <w:szCs w:val="24"/>
        </w:rPr>
        <w:t xml:space="preserve">: Add </w:t>
      </w:r>
      <w:r w:rsidR="00CC377A" w:rsidRPr="00881F88">
        <w:rPr>
          <w:sz w:val="24"/>
          <w:szCs w:val="24"/>
        </w:rPr>
        <w:t xml:space="preserve">a </w:t>
      </w:r>
      <w:r w:rsidR="00AF2F6D">
        <w:rPr>
          <w:sz w:val="24"/>
          <w:szCs w:val="24"/>
        </w:rPr>
        <w:t>C</w:t>
      </w:r>
      <w:r w:rsidR="00AF2F6D" w:rsidRPr="00881F88">
        <w:rPr>
          <w:sz w:val="24"/>
          <w:szCs w:val="24"/>
        </w:rPr>
        <w:t xml:space="preserve">ustom </w:t>
      </w:r>
      <w:r w:rsidR="007D230A" w:rsidRPr="00881F88">
        <w:rPr>
          <w:sz w:val="24"/>
          <w:szCs w:val="24"/>
        </w:rPr>
        <w:t>A</w:t>
      </w:r>
      <w:r w:rsidR="00EF25C1" w:rsidRPr="00881F88">
        <w:rPr>
          <w:sz w:val="24"/>
          <w:szCs w:val="24"/>
        </w:rPr>
        <w:t>PI</w:t>
      </w:r>
      <w:r w:rsidR="007D230A" w:rsidRPr="00881F88">
        <w:rPr>
          <w:sz w:val="24"/>
          <w:szCs w:val="24"/>
        </w:rPr>
        <w:t xml:space="preserve"> App</w:t>
      </w:r>
      <w:r w:rsidR="00CC377A" w:rsidRPr="00881F88">
        <w:rPr>
          <w:sz w:val="24"/>
          <w:szCs w:val="24"/>
        </w:rPr>
        <w:t xml:space="preserve"> </w:t>
      </w:r>
      <w:r w:rsidR="00776649" w:rsidRPr="00881F88">
        <w:rPr>
          <w:sz w:val="24"/>
          <w:szCs w:val="24"/>
        </w:rPr>
        <w:t xml:space="preserve">to </w:t>
      </w:r>
      <w:r w:rsidR="00AF2F6D">
        <w:rPr>
          <w:sz w:val="24"/>
          <w:szCs w:val="24"/>
        </w:rPr>
        <w:t>P</w:t>
      </w:r>
      <w:r w:rsidR="00AF2F6D" w:rsidRPr="00881F88">
        <w:rPr>
          <w:sz w:val="24"/>
          <w:szCs w:val="24"/>
        </w:rPr>
        <w:t xml:space="preserve">rovision </w:t>
      </w:r>
      <w:r w:rsidR="001B60B3" w:rsidRPr="00881F88">
        <w:rPr>
          <w:sz w:val="24"/>
          <w:szCs w:val="24"/>
        </w:rPr>
        <w:t xml:space="preserve">the </w:t>
      </w:r>
      <w:r w:rsidR="00AF2F6D">
        <w:rPr>
          <w:sz w:val="24"/>
          <w:szCs w:val="24"/>
        </w:rPr>
        <w:t>D</w:t>
      </w:r>
      <w:r w:rsidR="00776649" w:rsidRPr="00881F88">
        <w:rPr>
          <w:sz w:val="24"/>
          <w:szCs w:val="24"/>
        </w:rPr>
        <w:t>atabase</w:t>
      </w:r>
      <w:bookmarkEnd w:id="27"/>
    </w:p>
    <w:p w14:paraId="6CBCD722" w14:textId="6340206D" w:rsidR="00012DFD" w:rsidRPr="00881F88" w:rsidRDefault="00AF2F6D" w:rsidP="00DB0A2F">
      <w:pPr>
        <w:pStyle w:val="Ln1"/>
        <w:numPr>
          <w:ilvl w:val="0"/>
          <w:numId w:val="25"/>
        </w:numPr>
      </w:pPr>
      <w:r w:rsidRPr="00DB0A2F">
        <w:rPr>
          <w:lang w:val="en"/>
        </w:rPr>
        <w:t xml:space="preserve">In </w:t>
      </w:r>
      <w:r w:rsidR="00D954AF" w:rsidRPr="00DB0A2F">
        <w:rPr>
          <w:lang w:val="en"/>
        </w:rPr>
        <w:t xml:space="preserve">the </w:t>
      </w:r>
      <w:r w:rsidR="00D954AF" w:rsidRPr="00DB0A2F">
        <w:rPr>
          <w:b/>
          <w:lang w:val="en"/>
        </w:rPr>
        <w:t>API Apps</w:t>
      </w:r>
      <w:r w:rsidR="00D954AF" w:rsidRPr="00DB0A2F">
        <w:rPr>
          <w:lang w:val="en"/>
        </w:rPr>
        <w:t xml:space="preserve"> list, click </w:t>
      </w:r>
      <w:r w:rsidR="000714F5" w:rsidRPr="00DB0A2F">
        <w:rPr>
          <w:lang w:val="en"/>
        </w:rPr>
        <w:t xml:space="preserve">the custom API App </w:t>
      </w:r>
      <w:r w:rsidR="004C120B">
        <w:rPr>
          <w:lang w:val="en"/>
        </w:rPr>
        <w:t xml:space="preserve">WebCatalogue </w:t>
      </w:r>
      <w:r w:rsidR="00D954AF" w:rsidRPr="00DB0A2F">
        <w:rPr>
          <w:rFonts w:hint="eastAsia"/>
          <w:lang w:val="en"/>
        </w:rPr>
        <w:t xml:space="preserve">to add </w:t>
      </w:r>
      <w:r w:rsidR="007D230A" w:rsidRPr="00DB0A2F">
        <w:rPr>
          <w:rFonts w:hint="eastAsia"/>
          <w:lang w:val="en"/>
        </w:rPr>
        <w:t>it</w:t>
      </w:r>
      <w:r w:rsidR="000714F5" w:rsidRPr="00DB0A2F">
        <w:rPr>
          <w:rFonts w:hint="eastAsia"/>
          <w:lang w:val="en"/>
        </w:rPr>
        <w:t xml:space="preserve"> in the designer view</w:t>
      </w:r>
      <w:r w:rsidR="00D954AF" w:rsidRPr="00DB0A2F">
        <w:rPr>
          <w:rFonts w:hint="eastAsia"/>
          <w:lang w:val="en"/>
        </w:rPr>
        <w:t>.</w:t>
      </w:r>
    </w:p>
    <w:p w14:paraId="1E983017" w14:textId="71E06C6F" w:rsidR="00D954AF" w:rsidRPr="00E94CB5" w:rsidRDefault="0062069B" w:rsidP="00CC6373">
      <w:pPr>
        <w:pStyle w:val="Art"/>
        <w:numPr>
          <w:ilvl w:val="0"/>
          <w:numId w:val="0"/>
        </w:numPr>
        <w:ind w:left="1440"/>
      </w:pPr>
      <w:r w:rsidRPr="006F3E9E">
        <w:rPr>
          <w:noProof/>
          <w:lang w:val="fr-FR" w:eastAsia="fr-FR"/>
        </w:rPr>
        <w:drawing>
          <wp:inline distT="0" distB="0" distL="0" distR="0" wp14:anchorId="7555315E" wp14:editId="518E5C36">
            <wp:extent cx="1397927" cy="2413687"/>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7927" cy="2413687"/>
                    </a:xfrm>
                    <a:prstGeom prst="rect">
                      <a:avLst/>
                    </a:prstGeom>
                    <a:noFill/>
                    <a:ln>
                      <a:noFill/>
                    </a:ln>
                  </pic:spPr>
                </pic:pic>
              </a:graphicData>
            </a:graphic>
          </wp:inline>
        </w:drawing>
      </w:r>
    </w:p>
    <w:p w14:paraId="4F79A9FC" w14:textId="6EC78C10" w:rsidR="00D954AF" w:rsidRDefault="00D954AF" w:rsidP="00DB0A2F">
      <w:pPr>
        <w:pStyle w:val="Ln1"/>
        <w:numPr>
          <w:ilvl w:val="0"/>
          <w:numId w:val="17"/>
        </w:numPr>
      </w:pPr>
      <w:r w:rsidRPr="00DB0A2F">
        <w:rPr>
          <w:lang w:val="en"/>
        </w:rPr>
        <w:t>In this</w:t>
      </w:r>
      <w:r w:rsidR="000714F5" w:rsidRPr="00DB0A2F">
        <w:rPr>
          <w:lang w:val="en"/>
        </w:rPr>
        <w:t xml:space="preserve"> API </w:t>
      </w:r>
      <w:r w:rsidR="00363650" w:rsidRPr="00DB0A2F">
        <w:rPr>
          <w:lang w:val="en"/>
        </w:rPr>
        <w:t xml:space="preserve">App </w:t>
      </w:r>
      <w:r w:rsidR="006122FA">
        <w:rPr>
          <w:lang w:val="en"/>
        </w:rPr>
        <w:t>action listing</w:t>
      </w:r>
      <w:r w:rsidR="000714F5" w:rsidRPr="00DB0A2F">
        <w:rPr>
          <w:lang w:val="en"/>
        </w:rPr>
        <w:t xml:space="preserve">, select the </w:t>
      </w:r>
      <w:r w:rsidR="00363650" w:rsidRPr="00DB0A2F">
        <w:rPr>
          <w:b/>
          <w:lang w:val="en"/>
        </w:rPr>
        <w:t>Csv_PostProductByProductcsv</w:t>
      </w:r>
      <w:r w:rsidR="00363650" w:rsidRPr="00DB0A2F">
        <w:rPr>
          <w:lang w:val="en"/>
        </w:rPr>
        <w:t xml:space="preserve"> </w:t>
      </w:r>
      <w:r w:rsidR="000714F5" w:rsidRPr="00DB0A2F">
        <w:rPr>
          <w:lang w:val="en"/>
        </w:rPr>
        <w:t>action</w:t>
      </w:r>
      <w:r w:rsidR="00363650" w:rsidRPr="00DB0A2F">
        <w:rPr>
          <w:lang w:val="en"/>
        </w:rPr>
        <w:t>,</w:t>
      </w:r>
      <w:r w:rsidR="000714F5" w:rsidRPr="00DB0A2F">
        <w:rPr>
          <w:lang w:val="en"/>
        </w:rPr>
        <w:t xml:space="preserve"> </w:t>
      </w:r>
      <w:r w:rsidR="00641936" w:rsidRPr="00DB0A2F">
        <w:rPr>
          <w:rFonts w:hint="eastAsia"/>
          <w:lang w:val="en"/>
        </w:rPr>
        <w:t>which accepts as parameter a file content and populate a database.</w:t>
      </w:r>
    </w:p>
    <w:p w14:paraId="19D18BB2" w14:textId="5A5811B6" w:rsidR="00197116" w:rsidRDefault="00D954AF" w:rsidP="00DB0A2F">
      <w:pPr>
        <w:pStyle w:val="Ln1"/>
      </w:pPr>
      <w:r>
        <w:t xml:space="preserve">In the </w:t>
      </w:r>
      <w:r w:rsidR="007D230A" w:rsidRPr="00881F88">
        <w:rPr>
          <w:b/>
        </w:rPr>
        <w:t>productCsv</w:t>
      </w:r>
      <w:r w:rsidR="007D230A">
        <w:t xml:space="preserve"> field, click </w:t>
      </w:r>
      <w:r w:rsidR="00363650">
        <w:t xml:space="preserve">the </w:t>
      </w:r>
      <w:r w:rsidR="007D230A">
        <w:t xml:space="preserve">browse </w:t>
      </w:r>
      <w:r>
        <w:t xml:space="preserve">button and select </w:t>
      </w:r>
      <w:r w:rsidR="007D230A" w:rsidRPr="00881F88">
        <w:rPr>
          <w:b/>
        </w:rPr>
        <w:t>Get File Content</w:t>
      </w:r>
      <w:r>
        <w:t>.</w:t>
      </w:r>
    </w:p>
    <w:p w14:paraId="52D1B6B3" w14:textId="0A444354" w:rsidR="00D954AF" w:rsidRDefault="00D56C11" w:rsidP="00CC6373">
      <w:pPr>
        <w:pStyle w:val="Art"/>
        <w:numPr>
          <w:ilvl w:val="0"/>
          <w:numId w:val="0"/>
        </w:numPr>
        <w:ind w:left="1440"/>
      </w:pPr>
      <w:r w:rsidRPr="006F3E9E">
        <w:rPr>
          <w:noProof/>
          <w:lang w:val="fr-FR" w:eastAsia="fr-FR"/>
        </w:rPr>
        <w:lastRenderedPageBreak/>
        <w:drawing>
          <wp:inline distT="0" distB="0" distL="0" distR="0" wp14:anchorId="095FFEEB" wp14:editId="0BB6FB68">
            <wp:extent cx="1425146" cy="246240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5146" cy="2462402"/>
                    </a:xfrm>
                    <a:prstGeom prst="rect">
                      <a:avLst/>
                    </a:prstGeom>
                    <a:noFill/>
                    <a:ln>
                      <a:noFill/>
                    </a:ln>
                  </pic:spPr>
                </pic:pic>
              </a:graphicData>
            </a:graphic>
          </wp:inline>
        </w:drawing>
      </w:r>
    </w:p>
    <w:p w14:paraId="3A2E6507" w14:textId="0771EB82" w:rsidR="00D954AF" w:rsidRDefault="00D954AF" w:rsidP="00DB0A2F">
      <w:pPr>
        <w:pStyle w:val="Ln1"/>
      </w:pPr>
      <w:r>
        <w:t xml:space="preserve">Validate your changes on the connector by clicking on the </w:t>
      </w:r>
      <w:r w:rsidR="005A49FC">
        <w:t>green check mark</w:t>
      </w:r>
      <w:r>
        <w:t xml:space="preserve">. </w:t>
      </w:r>
    </w:p>
    <w:p w14:paraId="49BB901A" w14:textId="09BC72F7" w:rsidR="007E2987" w:rsidRDefault="001B7891" w:rsidP="00DB0A2F">
      <w:pPr>
        <w:pStyle w:val="Ln1"/>
      </w:pPr>
      <w:r>
        <w:t>To display the JSON code corresponding to the connector and action, in the top bar of the designer view,</w:t>
      </w:r>
      <w:r w:rsidDel="001B7891">
        <w:t xml:space="preserve"> </w:t>
      </w:r>
      <w:r>
        <w:t xml:space="preserve">click </w:t>
      </w:r>
      <w:r w:rsidR="00D954AF">
        <w:t xml:space="preserve">the </w:t>
      </w:r>
      <w:r w:rsidR="00D954AF" w:rsidRPr="00881F88">
        <w:rPr>
          <w:b/>
        </w:rPr>
        <w:t>Code view</w:t>
      </w:r>
      <w:r w:rsidR="00D954AF">
        <w:t xml:space="preserve"> link</w:t>
      </w:r>
      <w:r>
        <w:t>.</w:t>
      </w:r>
    </w:p>
    <w:p w14:paraId="20E6A39A" w14:textId="68D3654F" w:rsidR="00D954AF" w:rsidRDefault="00D56C11" w:rsidP="00CC6373">
      <w:pPr>
        <w:pStyle w:val="Art"/>
        <w:numPr>
          <w:ilvl w:val="0"/>
          <w:numId w:val="0"/>
        </w:numPr>
        <w:ind w:left="1440"/>
      </w:pPr>
      <w:r w:rsidRPr="006F3E9E">
        <w:rPr>
          <w:noProof/>
          <w:lang w:val="fr-FR" w:eastAsia="fr-FR"/>
        </w:rPr>
        <w:drawing>
          <wp:inline distT="0" distB="0" distL="0" distR="0" wp14:anchorId="2C6CDB24" wp14:editId="2469659D">
            <wp:extent cx="5478145" cy="311404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3114040"/>
                    </a:xfrm>
                    <a:prstGeom prst="rect">
                      <a:avLst/>
                    </a:prstGeom>
                    <a:noFill/>
                    <a:ln>
                      <a:noFill/>
                    </a:ln>
                  </pic:spPr>
                </pic:pic>
              </a:graphicData>
            </a:graphic>
          </wp:inline>
        </w:drawing>
      </w:r>
      <w:r w:rsidR="00D954AF">
        <w:br/>
      </w:r>
    </w:p>
    <w:p w14:paraId="015E707B" w14:textId="094E8D4D" w:rsidR="00776649" w:rsidRPr="00881F88" w:rsidRDefault="00776649" w:rsidP="00881F88">
      <w:pPr>
        <w:pStyle w:val="Heading3"/>
        <w:rPr>
          <w:bCs w:val="0"/>
          <w:sz w:val="24"/>
          <w:szCs w:val="24"/>
        </w:rPr>
      </w:pPr>
      <w:bookmarkStart w:id="28" w:name="_Toc432793726"/>
      <w:r w:rsidRPr="00881F88">
        <w:rPr>
          <w:sz w:val="24"/>
          <w:szCs w:val="24"/>
        </w:rPr>
        <w:t xml:space="preserve">Task </w:t>
      </w:r>
      <w:r w:rsidR="0017608D" w:rsidRPr="00881F88">
        <w:rPr>
          <w:sz w:val="24"/>
          <w:szCs w:val="24"/>
        </w:rPr>
        <w:t>3</w:t>
      </w:r>
      <w:r w:rsidRPr="00881F88">
        <w:rPr>
          <w:sz w:val="24"/>
          <w:szCs w:val="24"/>
        </w:rPr>
        <w:t xml:space="preserve">: Add a Dropbox </w:t>
      </w:r>
      <w:r w:rsidR="001B7891">
        <w:rPr>
          <w:sz w:val="24"/>
          <w:szCs w:val="24"/>
        </w:rPr>
        <w:t>C</w:t>
      </w:r>
      <w:r w:rsidR="001B7891" w:rsidRPr="00881F88">
        <w:rPr>
          <w:sz w:val="24"/>
          <w:szCs w:val="24"/>
        </w:rPr>
        <w:t xml:space="preserve">onnector </w:t>
      </w:r>
      <w:r w:rsidRPr="00881F88">
        <w:rPr>
          <w:sz w:val="24"/>
          <w:szCs w:val="24"/>
        </w:rPr>
        <w:t xml:space="preserve">to </w:t>
      </w:r>
      <w:r w:rsidR="001B7891">
        <w:rPr>
          <w:sz w:val="24"/>
          <w:szCs w:val="24"/>
        </w:rPr>
        <w:t>D</w:t>
      </w:r>
      <w:r w:rsidR="001B7891" w:rsidRPr="00881F88">
        <w:rPr>
          <w:sz w:val="24"/>
          <w:szCs w:val="24"/>
        </w:rPr>
        <w:t xml:space="preserve">elete </w:t>
      </w:r>
      <w:r w:rsidRPr="00881F88">
        <w:rPr>
          <w:sz w:val="24"/>
          <w:szCs w:val="24"/>
        </w:rPr>
        <w:t xml:space="preserve">the CSV </w:t>
      </w:r>
      <w:r w:rsidR="001B7891">
        <w:rPr>
          <w:sz w:val="24"/>
          <w:szCs w:val="24"/>
        </w:rPr>
        <w:t>F</w:t>
      </w:r>
      <w:r w:rsidR="001B7891" w:rsidRPr="00881F88">
        <w:rPr>
          <w:sz w:val="24"/>
          <w:szCs w:val="24"/>
        </w:rPr>
        <w:t>ile</w:t>
      </w:r>
      <w:bookmarkEnd w:id="28"/>
    </w:p>
    <w:p w14:paraId="6544367C" w14:textId="0CB10E62" w:rsidR="00776649" w:rsidRPr="00E94CB5" w:rsidRDefault="003D2367" w:rsidP="00DB0A2F">
      <w:pPr>
        <w:pStyle w:val="Ln1"/>
        <w:numPr>
          <w:ilvl w:val="0"/>
          <w:numId w:val="26"/>
        </w:numPr>
      </w:pPr>
      <w:r w:rsidRPr="00DB0A2F">
        <w:rPr>
          <w:rFonts w:hint="eastAsia"/>
          <w:lang w:val="en"/>
        </w:rPr>
        <w:t xml:space="preserve">To remove the CSV file from </w:t>
      </w:r>
      <w:r w:rsidR="00F51438" w:rsidRPr="00DB0A2F">
        <w:rPr>
          <w:lang w:val="en"/>
        </w:rPr>
        <w:t>D</w:t>
      </w:r>
      <w:r w:rsidRPr="00DB0A2F">
        <w:rPr>
          <w:rFonts w:hint="eastAsia"/>
          <w:lang w:val="en"/>
        </w:rPr>
        <w:t>ropbox</w:t>
      </w:r>
      <w:r w:rsidRPr="00DB0A2F">
        <w:rPr>
          <w:lang w:val="en"/>
        </w:rPr>
        <w:t xml:space="preserve">, in </w:t>
      </w:r>
      <w:r w:rsidR="00776649" w:rsidRPr="00DB0A2F">
        <w:rPr>
          <w:lang w:val="en"/>
        </w:rPr>
        <w:t xml:space="preserve">the </w:t>
      </w:r>
      <w:r w:rsidR="00776649" w:rsidRPr="00DB0A2F">
        <w:rPr>
          <w:b/>
          <w:lang w:val="en"/>
        </w:rPr>
        <w:t>API Apps</w:t>
      </w:r>
      <w:r w:rsidR="00776649" w:rsidRPr="00DB0A2F">
        <w:rPr>
          <w:lang w:val="en"/>
        </w:rPr>
        <w:t xml:space="preserve"> list, click </w:t>
      </w:r>
      <w:r w:rsidR="009E441E" w:rsidRPr="00DB0A2F">
        <w:rPr>
          <w:lang w:val="en"/>
        </w:rPr>
        <w:t xml:space="preserve">a </w:t>
      </w:r>
      <w:r w:rsidR="007F1DD5" w:rsidRPr="00DB0A2F">
        <w:rPr>
          <w:lang w:val="en"/>
        </w:rPr>
        <w:t>Dropbox</w:t>
      </w:r>
      <w:r w:rsidR="00776649" w:rsidRPr="00DB0A2F">
        <w:rPr>
          <w:lang w:val="en"/>
        </w:rPr>
        <w:t xml:space="preserve"> Connector</w:t>
      </w:r>
      <w:r w:rsidR="009E441E" w:rsidRPr="00DB0A2F">
        <w:rPr>
          <w:rFonts w:hint="eastAsia"/>
          <w:lang w:val="en"/>
        </w:rPr>
        <w:t>.</w:t>
      </w:r>
      <w:r w:rsidR="007F1DD5" w:rsidRPr="00DB0A2F">
        <w:rPr>
          <w:rFonts w:ascii="wf_segoe-ui_semibold" w:hAnsi="wf_segoe-ui_semibold"/>
          <w:lang w:val="en"/>
        </w:rPr>
        <w:t xml:space="preserve"> </w:t>
      </w:r>
    </w:p>
    <w:p w14:paraId="0175A466" w14:textId="41C4717B" w:rsidR="00776649" w:rsidRDefault="00776649" w:rsidP="00E22A5C">
      <w:pPr>
        <w:pStyle w:val="Ln1"/>
        <w:numPr>
          <w:ilvl w:val="0"/>
          <w:numId w:val="17"/>
        </w:numPr>
      </w:pPr>
      <w:r w:rsidRPr="00B93C74">
        <w:rPr>
          <w:lang w:val="en"/>
        </w:rPr>
        <w:t xml:space="preserve">In </w:t>
      </w:r>
      <w:r w:rsidR="003D2367" w:rsidRPr="00B93C74">
        <w:rPr>
          <w:lang w:val="en"/>
        </w:rPr>
        <w:t xml:space="preserve">the </w:t>
      </w:r>
      <w:r w:rsidR="00F962C6" w:rsidRPr="00B93C74">
        <w:rPr>
          <w:lang w:val="en"/>
        </w:rPr>
        <w:t xml:space="preserve">Dropbox </w:t>
      </w:r>
      <w:r w:rsidRPr="00B93C74">
        <w:rPr>
          <w:lang w:val="en"/>
        </w:rPr>
        <w:t xml:space="preserve">connector, </w:t>
      </w:r>
      <w:r w:rsidR="003D2367" w:rsidRPr="00B93C74">
        <w:rPr>
          <w:lang w:val="en"/>
        </w:rPr>
        <w:t>click</w:t>
      </w:r>
      <w:r w:rsidR="003D2367">
        <w:t xml:space="preserve"> </w:t>
      </w:r>
      <w:r>
        <w:t xml:space="preserve">the </w:t>
      </w:r>
      <w:r w:rsidR="003D2367" w:rsidRPr="00B93C74">
        <w:rPr>
          <w:b/>
        </w:rPr>
        <w:t>Delete File</w:t>
      </w:r>
      <w:r w:rsidR="003D2367">
        <w:t xml:space="preserve"> </w:t>
      </w:r>
      <w:r>
        <w:t>action</w:t>
      </w:r>
      <w:r w:rsidRPr="00B93C74">
        <w:rPr>
          <w:rFonts w:ascii="wf_segoe-ui_semibold" w:hAnsi="wf_segoe-ui_semibold"/>
          <w:lang w:val="en"/>
        </w:rPr>
        <w:t>.</w:t>
      </w:r>
    </w:p>
    <w:p w14:paraId="193090E8" w14:textId="4FB27B40" w:rsidR="00776649" w:rsidRPr="00396CF8" w:rsidRDefault="00776649" w:rsidP="00DB0A2F">
      <w:pPr>
        <w:pStyle w:val="Ln1"/>
      </w:pPr>
      <w:r>
        <w:t xml:space="preserve">In the </w:t>
      </w:r>
      <w:r w:rsidRPr="00881F88">
        <w:rPr>
          <w:b/>
        </w:rPr>
        <w:t>File Path</w:t>
      </w:r>
      <w:r>
        <w:t xml:space="preserve"> field, click </w:t>
      </w:r>
      <w:r w:rsidR="00014475">
        <w:t xml:space="preserve">the </w:t>
      </w:r>
      <w:r>
        <w:t xml:space="preserve">browse button and select </w:t>
      </w:r>
      <w:r w:rsidR="009C31F7">
        <w:rPr>
          <w:b/>
        </w:rPr>
        <w:t>Get File</w:t>
      </w:r>
      <w:r w:rsidRPr="00881F88">
        <w:rPr>
          <w:b/>
        </w:rPr>
        <w:t xml:space="preserve"> File Path</w:t>
      </w:r>
      <w:r>
        <w:t>.</w:t>
      </w:r>
      <w:r>
        <w:rPr>
          <w:lang w:val="en"/>
        </w:rPr>
        <w:t xml:space="preserve"> </w:t>
      </w:r>
    </w:p>
    <w:p w14:paraId="7733E26E" w14:textId="1DD2C403" w:rsidR="00776649" w:rsidRDefault="00776649" w:rsidP="00DB0A2F">
      <w:pPr>
        <w:pStyle w:val="Ln1"/>
      </w:pPr>
      <w:r>
        <w:t xml:space="preserve">Validate </w:t>
      </w:r>
      <w:r w:rsidR="00014475">
        <w:t xml:space="preserve">the </w:t>
      </w:r>
      <w:r>
        <w:t xml:space="preserve">changes on the connector by clicking on the </w:t>
      </w:r>
      <w:r w:rsidR="005A49FC">
        <w:t>green check mark</w:t>
      </w:r>
      <w:r>
        <w:t xml:space="preserve">. </w:t>
      </w:r>
    </w:p>
    <w:p w14:paraId="6B79ED58" w14:textId="67ABE800" w:rsidR="00947856" w:rsidRDefault="00947856" w:rsidP="00DB0A2F">
      <w:pPr>
        <w:pStyle w:val="Ln1"/>
      </w:pPr>
      <w:r>
        <w:lastRenderedPageBreak/>
        <w:t xml:space="preserve">To display the JSON code corresponding to the connector and action, in the top bar of the designer view, click </w:t>
      </w:r>
      <w:r w:rsidR="00776649">
        <w:t xml:space="preserve">the </w:t>
      </w:r>
      <w:r w:rsidR="00776649" w:rsidRPr="00881F88">
        <w:rPr>
          <w:b/>
        </w:rPr>
        <w:t>Code view</w:t>
      </w:r>
      <w:r w:rsidR="00776649">
        <w:t xml:space="preserve"> link</w:t>
      </w:r>
      <w:r w:rsidR="007F1DD5">
        <w:t>.</w:t>
      </w:r>
      <w:r w:rsidR="00446A71">
        <w:t xml:space="preserve"> </w:t>
      </w:r>
    </w:p>
    <w:p w14:paraId="38DC209F" w14:textId="278E4931" w:rsidR="00CB7459" w:rsidRDefault="00D954AF" w:rsidP="00DB0A2F">
      <w:pPr>
        <w:pStyle w:val="Ln1"/>
      </w:pPr>
      <w:r>
        <w:t xml:space="preserve">This is the resulting </w:t>
      </w:r>
      <w:r w:rsidR="00E10692">
        <w:t>Logic App</w:t>
      </w:r>
      <w:r>
        <w:t xml:space="preserve"> work</w:t>
      </w:r>
      <w:r w:rsidR="000C626F">
        <w:t xml:space="preserve"> </w:t>
      </w:r>
      <w:r>
        <w:t xml:space="preserve">flow </w:t>
      </w:r>
      <w:r w:rsidR="00947856">
        <w:t xml:space="preserve">that </w:t>
      </w:r>
      <w:r>
        <w:t>you should have:</w:t>
      </w:r>
    </w:p>
    <w:p w14:paraId="7CF1AA7B" w14:textId="60733E7C" w:rsidR="007936D6" w:rsidRDefault="007936D6" w:rsidP="00CC6373">
      <w:pPr>
        <w:pStyle w:val="Art"/>
        <w:numPr>
          <w:ilvl w:val="0"/>
          <w:numId w:val="0"/>
        </w:numPr>
        <w:ind w:left="1440"/>
      </w:pPr>
      <w:r w:rsidRPr="006F3E9E">
        <w:rPr>
          <w:noProof/>
          <w:lang w:val="fr-FR" w:eastAsia="fr-FR"/>
        </w:rPr>
        <w:drawing>
          <wp:inline distT="0" distB="0" distL="0" distR="0" wp14:anchorId="341EFA41" wp14:editId="703DB0AD">
            <wp:extent cx="5486400" cy="2395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395855"/>
                    </a:xfrm>
                    <a:prstGeom prst="rect">
                      <a:avLst/>
                    </a:prstGeom>
                    <a:noFill/>
                    <a:ln>
                      <a:noFill/>
                    </a:ln>
                  </pic:spPr>
                </pic:pic>
              </a:graphicData>
            </a:graphic>
          </wp:inline>
        </w:drawing>
      </w:r>
    </w:p>
    <w:p w14:paraId="092254A0" w14:textId="53F24867" w:rsidR="000072CD" w:rsidRPr="004D6B91" w:rsidRDefault="000072CD" w:rsidP="000072CD">
      <w:pPr>
        <w:pStyle w:val="AnswerLine"/>
      </w:pPr>
    </w:p>
    <w:p w14:paraId="1DEEF0EE" w14:textId="77777777" w:rsidR="00E95264" w:rsidRDefault="00E95264">
      <w:pPr>
        <w:spacing w:after="0" w:line="240" w:lineRule="auto"/>
        <w:ind w:left="0"/>
        <w:contextualSpacing w:val="0"/>
        <w:rPr>
          <w:rFonts w:ascii="Segoe UI Semibold" w:hAnsi="Segoe UI Semibold" w:cs="Tahoma"/>
          <w:iCs/>
          <w:color w:val="auto"/>
          <w:kern w:val="32"/>
          <w:sz w:val="34"/>
          <w:szCs w:val="20"/>
        </w:rPr>
      </w:pPr>
      <w:r>
        <w:br w:type="page"/>
      </w:r>
    </w:p>
    <w:p w14:paraId="59E7A764" w14:textId="51799D20" w:rsidR="003F4B8D" w:rsidRPr="007F78F2" w:rsidRDefault="003F4B8D" w:rsidP="007F78F2">
      <w:pPr>
        <w:pStyle w:val="Heading2"/>
      </w:pPr>
      <w:bookmarkStart w:id="29" w:name="_Toc432793727"/>
      <w:r w:rsidRPr="007F78F2">
        <w:lastRenderedPageBreak/>
        <w:t xml:space="preserve">Exercise 2: Test your </w:t>
      </w:r>
      <w:r w:rsidR="00B54200">
        <w:t>L</w:t>
      </w:r>
      <w:r w:rsidR="00E95264" w:rsidRPr="007F78F2">
        <w:t xml:space="preserve">ogic </w:t>
      </w:r>
      <w:r w:rsidR="00B54200">
        <w:t>A</w:t>
      </w:r>
      <w:r w:rsidR="00E95264" w:rsidRPr="007F78F2">
        <w:t xml:space="preserve">pp </w:t>
      </w:r>
      <w:r w:rsidRPr="007F78F2">
        <w:t xml:space="preserve">and </w:t>
      </w:r>
      <w:r w:rsidR="006954BC" w:rsidRPr="007F78F2">
        <w:t>analyze t</w:t>
      </w:r>
      <w:r w:rsidRPr="007F78F2">
        <w:t xml:space="preserve">he result  </w:t>
      </w:r>
      <w:bookmarkEnd w:id="29"/>
    </w:p>
    <w:p w14:paraId="270D8909" w14:textId="5E3CB654" w:rsidR="003F4B8D" w:rsidRPr="005F2AFE" w:rsidRDefault="003F4B8D" w:rsidP="003F4B8D">
      <w:pPr>
        <w:pStyle w:val="Heading4"/>
        <w:spacing w:after="120" w:line="276" w:lineRule="auto"/>
        <w:rPr>
          <w:color w:val="A6A6A6" w:themeColor="background1" w:themeShade="A6"/>
        </w:rPr>
      </w:pPr>
      <w:r w:rsidRPr="002F5608">
        <w:t>Objectives</w:t>
      </w:r>
    </w:p>
    <w:p w14:paraId="4D4EF2B7" w14:textId="08756B95" w:rsidR="003F4B8D" w:rsidRDefault="003F4B8D" w:rsidP="003F4B8D">
      <w:r>
        <w:t xml:space="preserve">In this exercise, you </w:t>
      </w:r>
      <w:r w:rsidR="001A2056">
        <w:t>will:</w:t>
      </w:r>
    </w:p>
    <w:p w14:paraId="68C22527" w14:textId="44998349" w:rsidR="003F4B8D" w:rsidRPr="003F4B8D" w:rsidRDefault="003F4B8D" w:rsidP="003F4B8D">
      <w:pPr>
        <w:pStyle w:val="Lb1"/>
        <w:spacing w:after="120" w:line="276" w:lineRule="auto"/>
      </w:pPr>
      <w:r w:rsidRPr="003F4B8D">
        <w:t>Test the Logic App</w:t>
      </w:r>
      <w:r w:rsidR="008732B9">
        <w:t xml:space="preserve"> created in Exercise 1.</w:t>
      </w:r>
    </w:p>
    <w:p w14:paraId="7D4AE5BF" w14:textId="563A311F" w:rsidR="003F4B8D" w:rsidRPr="003F4B8D" w:rsidRDefault="003F4B8D" w:rsidP="003F4B8D">
      <w:pPr>
        <w:pStyle w:val="Lb1"/>
        <w:spacing w:after="120" w:line="276" w:lineRule="auto"/>
      </w:pPr>
      <w:r w:rsidRPr="003F4B8D">
        <w:t xml:space="preserve">Analyze the test result </w:t>
      </w:r>
      <w:r w:rsidR="00EF011C">
        <w:t>o</w:t>
      </w:r>
      <w:r w:rsidRPr="003F4B8D">
        <w:t>n the Logic App Run page</w:t>
      </w:r>
      <w:r w:rsidR="00EF011C">
        <w:t>.</w:t>
      </w:r>
    </w:p>
    <w:p w14:paraId="4FF165BD" w14:textId="117B67AD" w:rsidR="003F4B8D" w:rsidRPr="003F4B8D" w:rsidRDefault="003F4B8D" w:rsidP="001E618E">
      <w:pPr>
        <w:pStyle w:val="Lb1"/>
        <w:spacing w:after="120" w:line="276" w:lineRule="auto"/>
      </w:pPr>
      <w:r w:rsidRPr="003F4B8D">
        <w:t xml:space="preserve">Verify the test result in the </w:t>
      </w:r>
      <w:r w:rsidRPr="00881F88">
        <w:t>Products</w:t>
      </w:r>
      <w:r w:rsidRPr="003F4B8D">
        <w:t xml:space="preserve"> </w:t>
      </w:r>
      <w:r w:rsidR="00EF011C">
        <w:t>d</w:t>
      </w:r>
      <w:r w:rsidR="00EF011C" w:rsidRPr="003F4B8D">
        <w:t>atabase</w:t>
      </w:r>
      <w:r w:rsidRPr="003F4B8D">
        <w:t>.</w:t>
      </w:r>
      <w:r w:rsidR="001A2056">
        <w:br/>
      </w:r>
    </w:p>
    <w:p w14:paraId="055A0EFD" w14:textId="1B74029F" w:rsidR="00EC25FF" w:rsidRPr="00246BAD" w:rsidRDefault="00EC25FF" w:rsidP="00095C95">
      <w:pPr>
        <w:pStyle w:val="Heading3"/>
      </w:pPr>
      <w:bookmarkStart w:id="30" w:name="_Toc432793728"/>
      <w:r w:rsidRPr="00881F88">
        <w:rPr>
          <w:sz w:val="24"/>
          <w:szCs w:val="24"/>
        </w:rPr>
        <w:t xml:space="preserve">Task </w:t>
      </w:r>
      <w:r w:rsidR="002E7C11" w:rsidRPr="00881F88">
        <w:rPr>
          <w:sz w:val="24"/>
          <w:szCs w:val="24"/>
        </w:rPr>
        <w:t>1</w:t>
      </w:r>
      <w:r w:rsidRPr="00881F88">
        <w:rPr>
          <w:sz w:val="24"/>
          <w:szCs w:val="24"/>
        </w:rPr>
        <w:t xml:space="preserve">: Test your </w:t>
      </w:r>
      <w:r w:rsidR="00E10692" w:rsidRPr="00881F88">
        <w:rPr>
          <w:sz w:val="24"/>
          <w:szCs w:val="24"/>
        </w:rPr>
        <w:t>Logic App</w:t>
      </w:r>
      <w:bookmarkEnd w:id="30"/>
    </w:p>
    <w:p w14:paraId="13EC0B5C" w14:textId="5D7D9DBD" w:rsidR="005A4397" w:rsidRPr="005A4397" w:rsidRDefault="005A4397" w:rsidP="00DB0A2F">
      <w:pPr>
        <w:pStyle w:val="Ln1"/>
        <w:numPr>
          <w:ilvl w:val="0"/>
          <w:numId w:val="28"/>
        </w:numPr>
      </w:pPr>
      <w:r w:rsidRPr="00DB0A2F">
        <w:rPr>
          <w:lang w:val="en"/>
        </w:rPr>
        <w:t xml:space="preserve">Drop the file </w:t>
      </w:r>
      <w:r w:rsidRPr="00DB0A2F">
        <w:rPr>
          <w:b/>
          <w:lang w:val="en"/>
        </w:rPr>
        <w:t>SampleProducts.csv</w:t>
      </w:r>
      <w:r w:rsidRPr="00DB0A2F">
        <w:rPr>
          <w:lang w:val="en"/>
        </w:rPr>
        <w:t xml:space="preserve"> within the Dropbox root folder.</w:t>
      </w:r>
    </w:p>
    <w:p w14:paraId="6AFDA0F4" w14:textId="095C4637" w:rsidR="00EC25FF" w:rsidRPr="00CD7F7C" w:rsidRDefault="00EF011C" w:rsidP="00DB0A2F">
      <w:pPr>
        <w:pStyle w:val="Ln1"/>
        <w:numPr>
          <w:ilvl w:val="0"/>
          <w:numId w:val="28"/>
        </w:numPr>
      </w:pPr>
      <w:r w:rsidRPr="00DB0A2F">
        <w:rPr>
          <w:lang w:val="en"/>
        </w:rPr>
        <w:t xml:space="preserve">To display the Logic App page, in the navigation bar of the designer view, click </w:t>
      </w:r>
      <w:r w:rsidR="002E4B43" w:rsidRPr="00DB0A2F">
        <w:rPr>
          <w:lang w:val="en"/>
        </w:rPr>
        <w:t xml:space="preserve">the </w:t>
      </w:r>
      <w:r w:rsidR="00E10692" w:rsidRPr="00DB0A2F">
        <w:rPr>
          <w:lang w:val="en"/>
        </w:rPr>
        <w:t>Logic App</w:t>
      </w:r>
      <w:r w:rsidR="00EC25FF" w:rsidRPr="00DB0A2F">
        <w:rPr>
          <w:lang w:val="en"/>
        </w:rPr>
        <w:t xml:space="preserve"> name.</w:t>
      </w:r>
    </w:p>
    <w:p w14:paraId="72A9BB80" w14:textId="6CC8E2F7" w:rsidR="00EC25FF" w:rsidRDefault="00EF011C" w:rsidP="00DB0A2F">
      <w:pPr>
        <w:pStyle w:val="Ln1"/>
        <w:numPr>
          <w:ilvl w:val="0"/>
          <w:numId w:val="19"/>
        </w:numPr>
      </w:pPr>
      <w:r>
        <w:t xml:space="preserve">On </w:t>
      </w:r>
      <w:r w:rsidR="00EC25FF">
        <w:t xml:space="preserve">the </w:t>
      </w:r>
      <w:r w:rsidR="00E10692" w:rsidRPr="00DB0A2F">
        <w:rPr>
          <w:b/>
        </w:rPr>
        <w:t>Logic App</w:t>
      </w:r>
      <w:r w:rsidR="00EC25FF">
        <w:t xml:space="preserve"> page, </w:t>
      </w:r>
      <w:r>
        <w:t xml:space="preserve">in the top bar, </w:t>
      </w:r>
      <w:r w:rsidR="00EC25FF">
        <w:t xml:space="preserve">click the </w:t>
      </w:r>
      <w:r w:rsidR="00EC25FF" w:rsidRPr="00DB0A2F">
        <w:rPr>
          <w:b/>
        </w:rPr>
        <w:t>Run Now</w:t>
      </w:r>
      <w:r w:rsidR="005A4397">
        <w:t xml:space="preserve"> link</w:t>
      </w:r>
      <w:r w:rsidR="005A4397" w:rsidRPr="00DB0A2F">
        <w:rPr>
          <w:i/>
        </w:rPr>
        <w:t>.</w:t>
      </w:r>
    </w:p>
    <w:p w14:paraId="748B02A6" w14:textId="09F05DF9" w:rsidR="00EC25FF" w:rsidRDefault="005A4397" w:rsidP="00DB0A2F">
      <w:pPr>
        <w:pStyle w:val="Ln1"/>
        <w:numPr>
          <w:ilvl w:val="0"/>
          <w:numId w:val="19"/>
        </w:numPr>
      </w:pPr>
      <w:r>
        <w:t>Select th</w:t>
      </w:r>
      <w:r w:rsidR="009E441E">
        <w:t xml:space="preserve">e corresponding </w:t>
      </w:r>
      <w:r>
        <w:t>entry</w:t>
      </w:r>
      <w:r w:rsidR="00D05392">
        <w:t xml:space="preserve"> in the </w:t>
      </w:r>
      <w:r w:rsidR="009E441E" w:rsidRPr="00DB0A2F">
        <w:rPr>
          <w:b/>
        </w:rPr>
        <w:t>Operations</w:t>
      </w:r>
      <w:r w:rsidR="00D05392">
        <w:t xml:space="preserve"> list</w:t>
      </w:r>
      <w:r>
        <w:t xml:space="preserve"> and r</w:t>
      </w:r>
      <w:r w:rsidR="00EC25FF">
        <w:t xml:space="preserve">eview the </w:t>
      </w:r>
      <w:r w:rsidR="002E4B43">
        <w:t xml:space="preserve">corresponding </w:t>
      </w:r>
      <w:r w:rsidR="00E10692" w:rsidRPr="00DB0A2F">
        <w:rPr>
          <w:b/>
        </w:rPr>
        <w:t>Logic App</w:t>
      </w:r>
      <w:r w:rsidR="00EC25FF" w:rsidRPr="00DB0A2F">
        <w:rPr>
          <w:b/>
        </w:rPr>
        <w:t xml:space="preserve"> run</w:t>
      </w:r>
      <w:r w:rsidR="00EC25FF">
        <w:t xml:space="preserve"> page on the right side.</w:t>
      </w:r>
    </w:p>
    <w:p w14:paraId="13F1A2E7" w14:textId="3F24CE5D" w:rsidR="00EC25FF" w:rsidRDefault="00EC25FF" w:rsidP="00DB0A2F">
      <w:pPr>
        <w:pStyle w:val="Ln1"/>
        <w:numPr>
          <w:ilvl w:val="0"/>
          <w:numId w:val="19"/>
        </w:numPr>
      </w:pPr>
      <w:r>
        <w:t xml:space="preserve">Wait for the </w:t>
      </w:r>
      <w:r w:rsidR="003B3847">
        <w:t xml:space="preserve">test </w:t>
      </w:r>
      <w:r>
        <w:t xml:space="preserve">result and notice the status of each action </w:t>
      </w:r>
      <w:r w:rsidR="003B3847">
        <w:t xml:space="preserve">on </w:t>
      </w:r>
      <w:r>
        <w:t>the Run page.</w:t>
      </w:r>
    </w:p>
    <w:p w14:paraId="20DE7D39" w14:textId="020D90A5" w:rsidR="002E7C11" w:rsidRDefault="00EC25FF" w:rsidP="00DB0A2F">
      <w:pPr>
        <w:pStyle w:val="Ln1"/>
        <w:numPr>
          <w:ilvl w:val="0"/>
          <w:numId w:val="19"/>
        </w:numPr>
      </w:pPr>
      <w:r>
        <w:t xml:space="preserve">Click each action line to display its details and open its </w:t>
      </w:r>
      <w:r w:rsidR="004A2C9A">
        <w:t xml:space="preserve">input and </w:t>
      </w:r>
      <w:r>
        <w:t>output link</w:t>
      </w:r>
      <w:r w:rsidR="004A2C9A">
        <w:t>s</w:t>
      </w:r>
      <w:r>
        <w:t>.</w:t>
      </w:r>
      <w:r w:rsidR="002E7C11">
        <w:br/>
      </w:r>
    </w:p>
    <w:p w14:paraId="6AC3EF46" w14:textId="0958784E" w:rsidR="002E7C11" w:rsidRPr="00246BAD" w:rsidRDefault="002E7C11" w:rsidP="007F78F2">
      <w:pPr>
        <w:pStyle w:val="Heading3"/>
        <w:rPr>
          <w:sz w:val="24"/>
          <w:szCs w:val="24"/>
        </w:rPr>
      </w:pPr>
      <w:bookmarkStart w:id="31" w:name="_Toc432793729"/>
      <w:r w:rsidRPr="00246BAD">
        <w:rPr>
          <w:sz w:val="24"/>
          <w:szCs w:val="24"/>
        </w:rPr>
        <w:t>Task 2: Check the Database</w:t>
      </w:r>
      <w:bookmarkEnd w:id="31"/>
    </w:p>
    <w:p w14:paraId="6D680A91" w14:textId="39B58F99" w:rsidR="00EC25FF" w:rsidRDefault="003B3847" w:rsidP="00DB0A2F">
      <w:pPr>
        <w:pStyle w:val="Ln1"/>
        <w:numPr>
          <w:ilvl w:val="0"/>
          <w:numId w:val="0"/>
        </w:numPr>
        <w:ind w:left="720"/>
      </w:pPr>
      <w:r>
        <w:t xml:space="preserve">After successful test completion, make sure </w:t>
      </w:r>
      <w:r w:rsidR="00093DBB">
        <w:t xml:space="preserve">that the product contained in the CSV file </w:t>
      </w:r>
      <w:r>
        <w:t xml:space="preserve">is </w:t>
      </w:r>
      <w:r w:rsidR="00093DBB">
        <w:t xml:space="preserve">well inserted </w:t>
      </w:r>
      <w:r>
        <w:t xml:space="preserve">in </w:t>
      </w:r>
      <w:r w:rsidR="00093DBB">
        <w:t xml:space="preserve">the </w:t>
      </w:r>
      <w:r w:rsidR="00093DBB" w:rsidRPr="00881F88">
        <w:rPr>
          <w:b/>
        </w:rPr>
        <w:t>Products</w:t>
      </w:r>
      <w:r w:rsidR="00093DBB">
        <w:t xml:space="preserve"> table. </w:t>
      </w:r>
      <w:r>
        <w:t xml:space="preserve">For this task, </w:t>
      </w:r>
      <w:r w:rsidR="00093DBB">
        <w:t xml:space="preserve">use the </w:t>
      </w:r>
      <w:r w:rsidR="003C5FE8" w:rsidRPr="00881F88">
        <w:rPr>
          <w:b/>
        </w:rPr>
        <w:t>SQL Server Object Explorer</w:t>
      </w:r>
      <w:r>
        <w:t>.</w:t>
      </w:r>
    </w:p>
    <w:p w14:paraId="2CC25408" w14:textId="523B108C" w:rsidR="00254B60" w:rsidRDefault="003B3847" w:rsidP="00DB0A2F">
      <w:pPr>
        <w:pStyle w:val="Ln1"/>
        <w:numPr>
          <w:ilvl w:val="0"/>
          <w:numId w:val="35"/>
        </w:numPr>
      </w:pPr>
      <w:r>
        <w:t xml:space="preserve">On the home page of </w:t>
      </w:r>
      <w:r w:rsidR="00653F64">
        <w:t xml:space="preserve">Azure </w:t>
      </w:r>
      <w:r>
        <w:t>p</w:t>
      </w:r>
      <w:r w:rsidR="00653F64">
        <w:t>ortal</w:t>
      </w:r>
      <w:r w:rsidR="00254B60">
        <w:t xml:space="preserve">, select </w:t>
      </w:r>
      <w:r w:rsidR="00254B60" w:rsidRPr="00DB0A2F">
        <w:rPr>
          <w:b/>
        </w:rPr>
        <w:t>BROWSE ALL</w:t>
      </w:r>
      <w:r w:rsidR="00254B60">
        <w:t xml:space="preserve"> and select </w:t>
      </w:r>
      <w:r w:rsidR="00254B60" w:rsidRPr="00DB0A2F">
        <w:rPr>
          <w:b/>
        </w:rPr>
        <w:t>Search SQL Databases</w:t>
      </w:r>
      <w:r w:rsidR="00254B60">
        <w:t xml:space="preserve"> in the list.</w:t>
      </w:r>
    </w:p>
    <w:p w14:paraId="552D5D9E" w14:textId="1697DE86" w:rsidR="00254B60" w:rsidRDefault="00254B60" w:rsidP="00DB0A2F">
      <w:pPr>
        <w:pStyle w:val="Ln1"/>
        <w:numPr>
          <w:ilvl w:val="0"/>
          <w:numId w:val="19"/>
        </w:numPr>
      </w:pPr>
      <w:r>
        <w:t>Right</w:t>
      </w:r>
      <w:r w:rsidR="003B3847">
        <w:t>-</w:t>
      </w:r>
      <w:r>
        <w:t xml:space="preserve">click the </w:t>
      </w:r>
      <w:r w:rsidRPr="00DB0A2F">
        <w:rPr>
          <w:b/>
        </w:rPr>
        <w:t>ProductsDB</w:t>
      </w:r>
      <w:r>
        <w:t xml:space="preserve"> line and select </w:t>
      </w:r>
      <w:r w:rsidRPr="00DB0A2F">
        <w:rPr>
          <w:b/>
        </w:rPr>
        <w:t>Open in Visual Studio</w:t>
      </w:r>
      <w:r>
        <w:t>.</w:t>
      </w:r>
    </w:p>
    <w:p w14:paraId="2D068366" w14:textId="518EEE3B" w:rsidR="00254B60" w:rsidRDefault="008121B2" w:rsidP="00DB0A2F">
      <w:pPr>
        <w:pStyle w:val="Ln1"/>
        <w:numPr>
          <w:ilvl w:val="0"/>
          <w:numId w:val="19"/>
        </w:numPr>
      </w:pPr>
      <w:r>
        <w:t xml:space="preserve">To ensure the client machine can access the database, in </w:t>
      </w:r>
      <w:r w:rsidR="00254B60">
        <w:t xml:space="preserve">the right pane, select </w:t>
      </w:r>
      <w:r w:rsidR="00254B60" w:rsidRPr="00DB0A2F">
        <w:rPr>
          <w:b/>
        </w:rPr>
        <w:t>Configure your firewall settings</w:t>
      </w:r>
      <w:r w:rsidR="00254B60">
        <w:t>.</w:t>
      </w:r>
    </w:p>
    <w:p w14:paraId="65A31E1A" w14:textId="4A13C6C6" w:rsidR="00254B60" w:rsidRDefault="00745FE2" w:rsidP="00DB0A2F">
      <w:pPr>
        <w:pStyle w:val="Ln1"/>
        <w:numPr>
          <w:ilvl w:val="0"/>
          <w:numId w:val="19"/>
        </w:numPr>
      </w:pPr>
      <w:r>
        <w:t xml:space="preserve">On </w:t>
      </w:r>
      <w:r w:rsidR="00254B60">
        <w:t xml:space="preserve">the </w:t>
      </w:r>
      <w:r w:rsidR="00254B60" w:rsidRPr="00DB0A2F">
        <w:rPr>
          <w:b/>
        </w:rPr>
        <w:t>Firewall Settings</w:t>
      </w:r>
      <w:r w:rsidR="00254B60">
        <w:t xml:space="preserve"> page, add a rule including the </w:t>
      </w:r>
      <w:r w:rsidR="00254B60" w:rsidRPr="00DB0A2F">
        <w:rPr>
          <w:b/>
        </w:rPr>
        <w:t>Client IP Address</w:t>
      </w:r>
      <w:r w:rsidR="00254B60">
        <w:t>.</w:t>
      </w:r>
    </w:p>
    <w:p w14:paraId="77615D03" w14:textId="05A516D7" w:rsidR="00020FF3" w:rsidRDefault="00093EE6" w:rsidP="00DB0A2F">
      <w:pPr>
        <w:pStyle w:val="Ln1"/>
        <w:numPr>
          <w:ilvl w:val="0"/>
          <w:numId w:val="19"/>
        </w:numPr>
      </w:pPr>
      <w:r>
        <w:t xml:space="preserve">To persist the rule, click </w:t>
      </w:r>
      <w:r w:rsidR="00020FF3">
        <w:t xml:space="preserve">the </w:t>
      </w:r>
      <w:r w:rsidR="00020FF3" w:rsidRPr="00DB0A2F">
        <w:rPr>
          <w:b/>
        </w:rPr>
        <w:t>Save</w:t>
      </w:r>
      <w:r w:rsidR="00020FF3">
        <w:t xml:space="preserve"> link and </w:t>
      </w:r>
      <w:r>
        <w:t xml:space="preserve">then </w:t>
      </w:r>
      <w:r w:rsidR="00020FF3">
        <w:t>close the Firewall Settings page.</w:t>
      </w:r>
    </w:p>
    <w:p w14:paraId="57C480F3" w14:textId="37AB5114" w:rsidR="00254B60" w:rsidRPr="005E7BC8" w:rsidRDefault="004B484F" w:rsidP="00DB0A2F">
      <w:pPr>
        <w:pStyle w:val="Ln1"/>
        <w:numPr>
          <w:ilvl w:val="0"/>
          <w:numId w:val="19"/>
        </w:numPr>
      </w:pPr>
      <w:r>
        <w:t>Next,</w:t>
      </w:r>
      <w:r w:rsidR="00093EE6">
        <w:t xml:space="preserve"> click </w:t>
      </w:r>
      <w:r w:rsidR="00093EE6" w:rsidRPr="00DB0A2F">
        <w:rPr>
          <w:b/>
        </w:rPr>
        <w:t>Open In Visual Studio</w:t>
      </w:r>
      <w:r w:rsidR="00020FF3" w:rsidRPr="00DB0A2F">
        <w:rPr>
          <w:i/>
        </w:rPr>
        <w:t>.</w:t>
      </w:r>
      <w:r w:rsidR="00BF6C70">
        <w:t xml:space="preserve"> </w:t>
      </w:r>
      <w:r w:rsidR="00020FF3" w:rsidRPr="00020FF3">
        <w:t xml:space="preserve">Visual Studio will be started and the </w:t>
      </w:r>
      <w:r w:rsidR="009A0DDC">
        <w:t>C</w:t>
      </w:r>
      <w:r w:rsidR="00020FF3" w:rsidRPr="00020FF3">
        <w:t xml:space="preserve">onnect dialog box will prompt </w:t>
      </w:r>
      <w:r w:rsidR="00020FF3">
        <w:t xml:space="preserve">you </w:t>
      </w:r>
      <w:r w:rsidR="00020FF3" w:rsidRPr="00020FF3">
        <w:t>for the password to connect to the database</w:t>
      </w:r>
      <w:r w:rsidR="00020FF3" w:rsidRPr="00DB0A2F">
        <w:rPr>
          <w:i/>
        </w:rPr>
        <w:t>.</w:t>
      </w:r>
    </w:p>
    <w:p w14:paraId="33D19518" w14:textId="2471970F" w:rsidR="005E7BC8" w:rsidRDefault="005E7BC8" w:rsidP="00DB0A2F">
      <w:pPr>
        <w:pStyle w:val="Ln1"/>
        <w:numPr>
          <w:ilvl w:val="0"/>
          <w:numId w:val="19"/>
        </w:numPr>
      </w:pPr>
      <w:r>
        <w:t xml:space="preserve">Connect to the database and explore the data of the </w:t>
      </w:r>
      <w:r w:rsidRPr="00DB0A2F">
        <w:rPr>
          <w:b/>
        </w:rPr>
        <w:t>Products</w:t>
      </w:r>
      <w:r>
        <w:t xml:space="preserve"> table.</w:t>
      </w:r>
    </w:p>
    <w:p w14:paraId="6A33CD01" w14:textId="59B65631" w:rsidR="00254B60" w:rsidRDefault="00254B60" w:rsidP="00CC6373">
      <w:pPr>
        <w:pStyle w:val="Art"/>
        <w:numPr>
          <w:ilvl w:val="0"/>
          <w:numId w:val="0"/>
        </w:numPr>
        <w:ind w:left="1440"/>
      </w:pPr>
      <w:r w:rsidRPr="006F3E9E">
        <w:rPr>
          <w:noProof/>
          <w:lang w:val="fr-FR" w:eastAsia="fr-FR"/>
        </w:rPr>
        <w:lastRenderedPageBreak/>
        <w:drawing>
          <wp:inline distT="0" distB="0" distL="0" distR="0" wp14:anchorId="66FADCC0" wp14:editId="334D7AF8">
            <wp:extent cx="548640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1645920"/>
                    </a:xfrm>
                    <a:prstGeom prst="rect">
                      <a:avLst/>
                    </a:prstGeom>
                    <a:noFill/>
                    <a:ln>
                      <a:noFill/>
                    </a:ln>
                  </pic:spPr>
                </pic:pic>
              </a:graphicData>
            </a:graphic>
          </wp:inline>
        </w:drawing>
      </w:r>
      <w:r w:rsidR="008732B9">
        <w:br/>
      </w:r>
      <w:r w:rsidR="008732B9">
        <w:br/>
      </w:r>
    </w:p>
    <w:p w14:paraId="36CDDA69" w14:textId="412935E4" w:rsidR="00A7420D" w:rsidRDefault="00A7420D" w:rsidP="007F78F2">
      <w:pPr>
        <w:pStyle w:val="Heading1"/>
      </w:pPr>
      <w:bookmarkStart w:id="32" w:name="_Toc432793730"/>
      <w:r>
        <w:lastRenderedPageBreak/>
        <w:t xml:space="preserve">Lab 3: </w:t>
      </w:r>
      <w:r w:rsidRPr="007F78F2">
        <w:t>Get</w:t>
      </w:r>
      <w:r>
        <w:t xml:space="preserve"> </w:t>
      </w:r>
      <w:r w:rsidR="00D47962">
        <w:t xml:space="preserve">All </w:t>
      </w:r>
      <w:r w:rsidR="00100F2F">
        <w:t>T</w:t>
      </w:r>
      <w:r>
        <w:t>w</w:t>
      </w:r>
      <w:r w:rsidR="007F168C">
        <w:t>ee</w:t>
      </w:r>
      <w:r>
        <w:t xml:space="preserve">ts for </w:t>
      </w:r>
      <w:r w:rsidR="00987985">
        <w:t xml:space="preserve">a </w:t>
      </w:r>
      <w:r w:rsidR="00D47962">
        <w:t xml:space="preserve">Specific Product Brand </w:t>
      </w:r>
      <w:bookmarkEnd w:id="32"/>
    </w:p>
    <w:p w14:paraId="1240B734" w14:textId="77777777" w:rsidR="00A7420D" w:rsidRPr="005F2AFE" w:rsidRDefault="00A7420D" w:rsidP="00A7420D">
      <w:pPr>
        <w:pStyle w:val="Heading4"/>
        <w:tabs>
          <w:tab w:val="left" w:pos="5547"/>
          <w:tab w:val="left" w:pos="5987"/>
        </w:tabs>
        <w:spacing w:after="120" w:line="276" w:lineRule="auto"/>
        <w:rPr>
          <w:color w:val="A6A6A6" w:themeColor="background1" w:themeShade="A6"/>
        </w:rPr>
      </w:pPr>
      <w:r w:rsidRPr="002F5608">
        <w:t>Introduction</w:t>
      </w:r>
      <w:r>
        <w:t xml:space="preserve"> </w:t>
      </w:r>
    </w:p>
    <w:p w14:paraId="57C0FD30" w14:textId="4AE24C43" w:rsidR="00A7420D" w:rsidRPr="00805264" w:rsidRDefault="00A7420D" w:rsidP="00A7420D">
      <w:pPr>
        <w:spacing w:line="276" w:lineRule="auto"/>
        <w:rPr>
          <w:color w:val="808080" w:themeColor="background1" w:themeShade="80"/>
        </w:rPr>
      </w:pPr>
      <w:r>
        <w:t xml:space="preserve">In this lab, you will design a </w:t>
      </w:r>
      <w:r w:rsidR="00E10692">
        <w:t>Logic App</w:t>
      </w:r>
      <w:r>
        <w:t xml:space="preserve"> </w:t>
      </w:r>
      <w:r w:rsidR="00784722">
        <w:t>to se</w:t>
      </w:r>
      <w:r w:rsidR="003A2628">
        <w:t xml:space="preserve">arch for all </w:t>
      </w:r>
      <w:r w:rsidR="009A04C4">
        <w:t xml:space="preserve">tweets </w:t>
      </w:r>
      <w:r w:rsidR="003A2628">
        <w:t xml:space="preserve">containing the brand name of a product </w:t>
      </w:r>
      <w:r w:rsidR="00BE531A">
        <w:t xml:space="preserve">and for each </w:t>
      </w:r>
      <w:r w:rsidR="009A04C4">
        <w:t xml:space="preserve">brand, </w:t>
      </w:r>
      <w:r w:rsidR="003A2628">
        <w:t xml:space="preserve">upload </w:t>
      </w:r>
      <w:r w:rsidR="00BE531A">
        <w:t xml:space="preserve">a </w:t>
      </w:r>
      <w:r w:rsidR="00784722">
        <w:t xml:space="preserve">file on </w:t>
      </w:r>
      <w:r w:rsidR="009A04C4">
        <w:t xml:space="preserve">the Microsoft </w:t>
      </w:r>
      <w:r w:rsidR="003A2628">
        <w:t xml:space="preserve">Azure </w:t>
      </w:r>
      <w:r w:rsidR="009A04C4">
        <w:t>Storage Blob</w:t>
      </w:r>
      <w:r>
        <w:t>.</w:t>
      </w:r>
    </w:p>
    <w:p w14:paraId="21BDF63A" w14:textId="77777777" w:rsidR="00A7420D" w:rsidRPr="005F2AFE" w:rsidRDefault="00A7420D" w:rsidP="00A7420D">
      <w:pPr>
        <w:pStyle w:val="Heading4"/>
        <w:spacing w:after="120" w:line="276" w:lineRule="auto"/>
        <w:rPr>
          <w:color w:val="A6A6A6" w:themeColor="background1" w:themeShade="A6"/>
        </w:rPr>
      </w:pPr>
      <w:r w:rsidRPr="002F5608">
        <w:t>Objectives</w:t>
      </w:r>
      <w:r>
        <w:t xml:space="preserve"> </w:t>
      </w:r>
    </w:p>
    <w:p w14:paraId="0F9BD61B" w14:textId="77777777" w:rsidR="00A7420D" w:rsidRDefault="00A7420D" w:rsidP="00A7420D">
      <w:r>
        <w:t>After completing this lab, you will be able to:</w:t>
      </w:r>
    </w:p>
    <w:p w14:paraId="687184C6" w14:textId="522DEB11" w:rsidR="00A7420D" w:rsidRDefault="002878F1" w:rsidP="00A7420D">
      <w:pPr>
        <w:pStyle w:val="Lb1"/>
        <w:numPr>
          <w:ilvl w:val="0"/>
          <w:numId w:val="13"/>
        </w:numPr>
        <w:tabs>
          <w:tab w:val="clear" w:pos="720"/>
        </w:tabs>
      </w:pPr>
      <w:r>
        <w:t>Use</w:t>
      </w:r>
      <w:r w:rsidR="00A36738">
        <w:t xml:space="preserve"> </w:t>
      </w:r>
      <w:r w:rsidR="00A7420D">
        <w:t xml:space="preserve">a </w:t>
      </w:r>
      <w:r w:rsidR="007F1B55">
        <w:t>Twitter c</w:t>
      </w:r>
      <w:r w:rsidR="00A7420D">
        <w:t xml:space="preserve">onnector to </w:t>
      </w:r>
      <w:r w:rsidR="007F1B55">
        <w:t xml:space="preserve">search for </w:t>
      </w:r>
      <w:r w:rsidR="009E441E">
        <w:t>T</w:t>
      </w:r>
      <w:r w:rsidR="007F1B55">
        <w:t>w</w:t>
      </w:r>
      <w:r w:rsidR="00363000">
        <w:t>ee</w:t>
      </w:r>
      <w:r w:rsidR="003714D4">
        <w:t>ts</w:t>
      </w:r>
      <w:r w:rsidR="00A7420D">
        <w:t>.</w:t>
      </w:r>
    </w:p>
    <w:p w14:paraId="65FF9E42" w14:textId="6694790F" w:rsidR="00A7420D" w:rsidRDefault="002878F1" w:rsidP="00A7420D">
      <w:pPr>
        <w:pStyle w:val="Lb1"/>
        <w:numPr>
          <w:ilvl w:val="0"/>
          <w:numId w:val="13"/>
        </w:numPr>
        <w:tabs>
          <w:tab w:val="clear" w:pos="720"/>
        </w:tabs>
      </w:pPr>
      <w:r>
        <w:t>Use</w:t>
      </w:r>
      <w:r w:rsidR="00A36738">
        <w:t xml:space="preserve"> </w:t>
      </w:r>
      <w:r w:rsidR="007F1B55">
        <w:t xml:space="preserve">an Azure Storage Blob connector to interface with Twitter </w:t>
      </w:r>
      <w:r w:rsidR="009A04C4">
        <w:t>connector</w:t>
      </w:r>
      <w:r w:rsidR="00A7420D">
        <w:t>.</w:t>
      </w:r>
    </w:p>
    <w:p w14:paraId="59DE3016" w14:textId="68F522AB" w:rsidR="009E441E" w:rsidRDefault="009E441E" w:rsidP="00A7420D">
      <w:pPr>
        <w:pStyle w:val="Lb1"/>
        <w:numPr>
          <w:ilvl w:val="0"/>
          <w:numId w:val="13"/>
        </w:numPr>
        <w:tabs>
          <w:tab w:val="clear" w:pos="720"/>
        </w:tabs>
      </w:pPr>
      <w:r>
        <w:t xml:space="preserve">Use a </w:t>
      </w:r>
      <w:r w:rsidR="00F93AEE">
        <w:t>JSON</w:t>
      </w:r>
      <w:r>
        <w:t xml:space="preserve"> function to create a unique identifier</w:t>
      </w:r>
      <w:r w:rsidR="009A04C4">
        <w:t>.</w:t>
      </w:r>
    </w:p>
    <w:p w14:paraId="1A672D42" w14:textId="3E7F6B92" w:rsidR="00A7420D" w:rsidRPr="002F5608" w:rsidRDefault="00A7420D" w:rsidP="00A7420D">
      <w:pPr>
        <w:pStyle w:val="Heading4"/>
        <w:spacing w:after="120" w:line="276" w:lineRule="auto"/>
      </w:pPr>
      <w:r>
        <w:t xml:space="preserve">Prerequisites </w:t>
      </w:r>
    </w:p>
    <w:p w14:paraId="1D6866DC" w14:textId="77777777" w:rsidR="008732B9" w:rsidRDefault="00A7420D" w:rsidP="00A36738">
      <w:pPr>
        <w:pStyle w:val="ListParagraph"/>
        <w:numPr>
          <w:ilvl w:val="0"/>
          <w:numId w:val="20"/>
        </w:numPr>
        <w:spacing w:line="276" w:lineRule="auto"/>
      </w:pPr>
      <w:r>
        <w:t xml:space="preserve">A </w:t>
      </w:r>
      <w:r w:rsidR="004931E8">
        <w:t>Twitter a</w:t>
      </w:r>
      <w:r>
        <w:t>ccount must have been created (</w:t>
      </w:r>
      <w:hyperlink r:id="rId53" w:history="1">
        <w:r w:rsidR="004931E8" w:rsidRPr="00EF1CAD">
          <w:rPr>
            <w:rStyle w:val="Hyperlink"/>
          </w:rPr>
          <w:t>https://twitter.com</w:t>
        </w:r>
      </w:hyperlink>
      <w:r>
        <w:t>).</w:t>
      </w:r>
    </w:p>
    <w:p w14:paraId="7C382743" w14:textId="5249937A" w:rsidR="008732B9" w:rsidRDefault="008732B9" w:rsidP="00A36738">
      <w:pPr>
        <w:pStyle w:val="ListParagraph"/>
        <w:numPr>
          <w:ilvl w:val="0"/>
          <w:numId w:val="20"/>
        </w:numPr>
        <w:spacing w:line="276" w:lineRule="auto"/>
      </w:pPr>
      <w:r>
        <w:t xml:space="preserve">An Azure Storage Blob </w:t>
      </w:r>
      <w:r w:rsidR="009A04C4">
        <w:t xml:space="preserve">connector </w:t>
      </w:r>
      <w:r>
        <w:t xml:space="preserve">must have been created </w:t>
      </w:r>
      <w:r w:rsidR="009A04C4">
        <w:t xml:space="preserve">as shown in </w:t>
      </w:r>
      <w:r w:rsidRPr="00881F88">
        <w:rPr>
          <w:b/>
        </w:rPr>
        <w:t>Lab 1</w:t>
      </w:r>
      <w:r w:rsidR="009A04C4">
        <w:t>.</w:t>
      </w:r>
    </w:p>
    <w:p w14:paraId="1BFB0001" w14:textId="6BAB9E10" w:rsidR="00A7420D" w:rsidRPr="005F2AFE" w:rsidRDefault="00A7420D" w:rsidP="00A7420D">
      <w:pPr>
        <w:pStyle w:val="Heading4"/>
        <w:spacing w:after="120" w:line="276" w:lineRule="auto"/>
        <w:rPr>
          <w:color w:val="A6A6A6" w:themeColor="background1" w:themeShade="A6"/>
        </w:rPr>
      </w:pPr>
      <w:r w:rsidRPr="00037718">
        <w:t>Estimated time to complete this lab</w:t>
      </w:r>
    </w:p>
    <w:p w14:paraId="073BE7A1" w14:textId="227FEBD4" w:rsidR="00A7420D" w:rsidRPr="00F93AEE" w:rsidRDefault="00E33DD1" w:rsidP="00A7420D">
      <w:pPr>
        <w:spacing w:line="276" w:lineRule="auto"/>
      </w:pPr>
      <w:r>
        <w:t>45</w:t>
      </w:r>
      <w:r w:rsidR="00A7420D" w:rsidRPr="00F93AEE">
        <w:t xml:space="preserve"> minutes</w:t>
      </w:r>
    </w:p>
    <w:p w14:paraId="372ACDB7" w14:textId="278FFFB7" w:rsidR="00C8580F" w:rsidRPr="005F2AFE" w:rsidRDefault="00C8580F" w:rsidP="00C8580F">
      <w:pPr>
        <w:pStyle w:val="Heading2"/>
        <w:spacing w:after="120" w:line="276" w:lineRule="auto"/>
        <w:rPr>
          <w:color w:val="A6A6A6" w:themeColor="background1" w:themeShade="A6"/>
        </w:rPr>
      </w:pPr>
      <w:r w:rsidRPr="00F93AEE">
        <w:br w:type="page"/>
      </w:r>
      <w:bookmarkStart w:id="33" w:name="_Toc432793731"/>
      <w:r>
        <w:lastRenderedPageBreak/>
        <w:t xml:space="preserve">Exercise </w:t>
      </w:r>
      <w:r w:rsidR="00737529">
        <w:t>1</w:t>
      </w:r>
      <w:r>
        <w:t xml:space="preserve">: Prepare </w:t>
      </w:r>
      <w:r w:rsidR="00406A9A">
        <w:t xml:space="preserve">client-side app </w:t>
      </w:r>
      <w:r w:rsidR="00FB0CAC">
        <w:t>to share data on Twitter</w:t>
      </w:r>
      <w:bookmarkEnd w:id="33"/>
    </w:p>
    <w:p w14:paraId="0022B6C8" w14:textId="4F99F755" w:rsidR="00C8580F" w:rsidRPr="005F2AFE" w:rsidRDefault="00C8580F" w:rsidP="00C8580F">
      <w:pPr>
        <w:pStyle w:val="Heading4"/>
        <w:spacing w:after="120" w:line="276" w:lineRule="auto"/>
        <w:rPr>
          <w:color w:val="A6A6A6" w:themeColor="background1" w:themeShade="A6"/>
        </w:rPr>
      </w:pPr>
      <w:r w:rsidRPr="002F5608">
        <w:t>Objectives</w:t>
      </w:r>
    </w:p>
    <w:p w14:paraId="4ECACD34" w14:textId="77777777" w:rsidR="00C8580F" w:rsidRPr="009C5E83" w:rsidRDefault="00C8580F" w:rsidP="00C8580F">
      <w:r w:rsidRPr="009C5E83">
        <w:t>In this exercise, you will:</w:t>
      </w:r>
    </w:p>
    <w:p w14:paraId="552F26B9" w14:textId="60B2511E" w:rsidR="00C8580F" w:rsidRDefault="00C8580F" w:rsidP="00C8580F">
      <w:pPr>
        <w:pStyle w:val="Lb1"/>
        <w:spacing w:after="120" w:line="276" w:lineRule="auto"/>
      </w:pPr>
      <w:r>
        <w:t xml:space="preserve">Use share contract to share data on </w:t>
      </w:r>
      <w:r w:rsidR="00AB570B">
        <w:t>Twitter.</w:t>
      </w:r>
    </w:p>
    <w:p w14:paraId="5A66BD40" w14:textId="121FACF4" w:rsidR="00B60C8C" w:rsidRDefault="00B60C8C" w:rsidP="00A8054B">
      <w:pPr>
        <w:pStyle w:val="Heading4"/>
      </w:pPr>
      <w:r>
        <w:t>References</w:t>
      </w:r>
    </w:p>
    <w:p w14:paraId="643ABB9E" w14:textId="33DED28D" w:rsidR="00B60C8C" w:rsidRPr="009C5E83" w:rsidRDefault="00B60C8C" w:rsidP="00B60C8C">
      <w:pPr>
        <w:pStyle w:val="Lb1"/>
      </w:pPr>
      <w:r w:rsidRPr="00B60C8C">
        <w:t>Share data</w:t>
      </w:r>
      <w:r w:rsidR="00AB570B">
        <w:t xml:space="preserve">: </w:t>
      </w:r>
      <w:hyperlink r:id="rId54" w:history="1">
        <w:r w:rsidR="00AB570B" w:rsidRPr="00AB570B">
          <w:rPr>
            <w:rStyle w:val="Hyperlink"/>
          </w:rPr>
          <w:t>https://msdn.microsoft.com/en-us/library/windows/apps/xaml/mt243293.aspx</w:t>
        </w:r>
      </w:hyperlink>
      <w:r>
        <w:t xml:space="preserve"> </w:t>
      </w:r>
    </w:p>
    <w:p w14:paraId="09747DC0" w14:textId="77777777" w:rsidR="00C8580F" w:rsidRDefault="00C8580F" w:rsidP="00C8580F">
      <w:pPr>
        <w:rPr>
          <w:rFonts w:eastAsiaTheme="minorHAnsi"/>
        </w:rPr>
      </w:pPr>
    </w:p>
    <w:p w14:paraId="5508EB97" w14:textId="5652A519" w:rsidR="00C8580F" w:rsidRPr="009162B4" w:rsidRDefault="00C8580F" w:rsidP="007F78F2">
      <w:pPr>
        <w:pStyle w:val="Heading3"/>
      </w:pPr>
      <w:bookmarkStart w:id="34" w:name="_Toc432793732"/>
      <w:r w:rsidRPr="009162B4">
        <w:t xml:space="preserve">Task 1: </w:t>
      </w:r>
      <w:r w:rsidR="00C63C47">
        <w:t xml:space="preserve">Add the </w:t>
      </w:r>
      <w:r w:rsidR="00E54217">
        <w:t xml:space="preserve">Sharing Contract </w:t>
      </w:r>
      <w:r w:rsidR="00C63C47">
        <w:t xml:space="preserve">to the </w:t>
      </w:r>
      <w:r w:rsidR="00E54217">
        <w:t>Client Application</w:t>
      </w:r>
      <w:bookmarkEnd w:id="34"/>
    </w:p>
    <w:p w14:paraId="7BDB18D7" w14:textId="570392D6" w:rsidR="00C63C47" w:rsidRDefault="00C63C47" w:rsidP="00DB0A2F">
      <w:pPr>
        <w:pStyle w:val="Ln1"/>
        <w:numPr>
          <w:ilvl w:val="0"/>
          <w:numId w:val="40"/>
        </w:numPr>
      </w:pPr>
      <w:r>
        <w:t xml:space="preserve">Using </w:t>
      </w:r>
      <w:r w:rsidR="00E54217">
        <w:t>File Explorer</w:t>
      </w:r>
      <w:r>
        <w:t xml:space="preserve">, go to </w:t>
      </w:r>
      <w:r w:rsidRPr="00DB0A2F">
        <w:rPr>
          <w:b/>
        </w:rPr>
        <w:t>\Module00-Apps\ProductCatalog</w:t>
      </w:r>
      <w:r w:rsidR="00A37C5F" w:rsidRPr="00DB0A2F">
        <w:rPr>
          <w:b/>
        </w:rPr>
        <w:t>\Source</w:t>
      </w:r>
      <w:r>
        <w:t xml:space="preserve">, copy it into the </w:t>
      </w:r>
      <w:r w:rsidR="00352834" w:rsidRPr="00DB0A2F">
        <w:rPr>
          <w:b/>
        </w:rPr>
        <w:t>\Module07-Logic Apps\Lab3\Exercice0\Start</w:t>
      </w:r>
      <w:r>
        <w:t xml:space="preserve"> folder and double</w:t>
      </w:r>
      <w:r w:rsidR="00E54217">
        <w:t>-</w:t>
      </w:r>
      <w:r>
        <w:t xml:space="preserve">click </w:t>
      </w:r>
      <w:r w:rsidRPr="00DB0A2F">
        <w:rPr>
          <w:b/>
        </w:rPr>
        <w:t>WAAD.PoC.ProductCatalog.sln</w:t>
      </w:r>
      <w:r>
        <w:t xml:space="preserve"> to open the app in Visual Studio.</w:t>
      </w:r>
    </w:p>
    <w:p w14:paraId="1F54E200" w14:textId="3D3B6FE4" w:rsidR="00C63C47" w:rsidRDefault="00C63C47" w:rsidP="00CC6373">
      <w:pPr>
        <w:pStyle w:val="Art"/>
        <w:numPr>
          <w:ilvl w:val="0"/>
          <w:numId w:val="0"/>
        </w:numPr>
        <w:ind w:left="1440"/>
      </w:pPr>
      <w:r w:rsidRPr="006F3E9E">
        <w:rPr>
          <w:noProof/>
          <w:lang w:val="fr-FR" w:eastAsia="fr-FR"/>
        </w:rPr>
        <w:drawing>
          <wp:inline distT="0" distB="0" distL="0" distR="0" wp14:anchorId="166ED113" wp14:editId="72B0E7DE">
            <wp:extent cx="2559182" cy="946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9182" cy="946199"/>
                    </a:xfrm>
                    <a:prstGeom prst="rect">
                      <a:avLst/>
                    </a:prstGeom>
                  </pic:spPr>
                </pic:pic>
              </a:graphicData>
            </a:graphic>
          </wp:inline>
        </w:drawing>
      </w:r>
    </w:p>
    <w:p w14:paraId="2C40569F" w14:textId="3F24FAE7" w:rsidR="00B60C8C" w:rsidRDefault="00C10A67" w:rsidP="00DB0A2F">
      <w:pPr>
        <w:pStyle w:val="Ln1"/>
        <w:numPr>
          <w:ilvl w:val="0"/>
          <w:numId w:val="40"/>
        </w:numPr>
      </w:pPr>
      <w:r>
        <w:t>First, you need to add an extra button in the ViewProductPage in order to allow the user to share a tweet about the displayed product. To do it, open</w:t>
      </w:r>
      <w:r w:rsidR="00E54217">
        <w:t xml:space="preserve"> </w:t>
      </w:r>
      <w:r w:rsidRPr="00DB0A2F">
        <w:rPr>
          <w:b/>
        </w:rPr>
        <w:t>ViewProductPage.xaml</w:t>
      </w:r>
      <w:r>
        <w:t xml:space="preserve"> and locate the </w:t>
      </w:r>
      <w:r w:rsidRPr="00DB0A2F">
        <w:rPr>
          <w:b/>
        </w:rPr>
        <w:t>view.CommonPage.BottomAppBar</w:t>
      </w:r>
      <w:r>
        <w:t xml:space="preserve"> control</w:t>
      </w:r>
      <w:r w:rsidR="00E54217">
        <w:t>.</w:t>
      </w:r>
    </w:p>
    <w:p w14:paraId="37C931AF" w14:textId="77777777" w:rsidR="00C10A67" w:rsidRPr="00C10A67" w:rsidRDefault="00C10A67" w:rsidP="00C10A67">
      <w:pPr>
        <w:autoSpaceDE w:val="0"/>
        <w:autoSpaceDN w:val="0"/>
        <w:adjustRightInd w:val="0"/>
        <w:spacing w:after="0" w:line="240" w:lineRule="auto"/>
        <w:ind w:left="360" w:firstLine="720"/>
        <w:rPr>
          <w:rFonts w:ascii="Consolas" w:hAnsi="Consolas" w:cs="Consolas"/>
          <w:color w:val="000000"/>
          <w:sz w:val="19"/>
          <w:szCs w:val="19"/>
          <w:highlight w:val="white"/>
          <w:lang w:eastAsia="en-US"/>
        </w:rPr>
      </w:pPr>
      <w:r w:rsidRPr="00C10A67">
        <w:rPr>
          <w:rFonts w:ascii="Consolas" w:hAnsi="Consolas" w:cs="Consolas"/>
          <w:color w:val="0000FF"/>
          <w:sz w:val="19"/>
          <w:szCs w:val="19"/>
          <w:highlight w:val="white"/>
          <w:lang w:eastAsia="en-US"/>
        </w:rPr>
        <w:t>&lt;</w:t>
      </w:r>
      <w:r w:rsidRPr="00C10A67">
        <w:rPr>
          <w:rFonts w:ascii="Consolas" w:hAnsi="Consolas" w:cs="Consolas"/>
          <w:color w:val="A31515"/>
          <w:sz w:val="19"/>
          <w:szCs w:val="19"/>
          <w:highlight w:val="yellow"/>
          <w:lang w:eastAsia="en-US"/>
        </w:rPr>
        <w:t>view</w:t>
      </w:r>
      <w:r w:rsidRPr="00C10A67">
        <w:rPr>
          <w:rFonts w:ascii="Consolas" w:hAnsi="Consolas" w:cs="Consolas"/>
          <w:color w:val="0000FF"/>
          <w:sz w:val="19"/>
          <w:szCs w:val="19"/>
          <w:highlight w:val="yellow"/>
          <w:lang w:eastAsia="en-US"/>
        </w:rPr>
        <w:t>:</w:t>
      </w:r>
      <w:r w:rsidRPr="00C10A67">
        <w:rPr>
          <w:rFonts w:ascii="Consolas" w:hAnsi="Consolas" w:cs="Consolas"/>
          <w:color w:val="A31515"/>
          <w:sz w:val="19"/>
          <w:szCs w:val="19"/>
          <w:highlight w:val="yellow"/>
          <w:lang w:eastAsia="en-US"/>
        </w:rPr>
        <w:t>CommonPage.BottomAppBar</w:t>
      </w:r>
      <w:r w:rsidRPr="00C10A67">
        <w:rPr>
          <w:rFonts w:ascii="Consolas" w:hAnsi="Consolas" w:cs="Consolas"/>
          <w:color w:val="0000FF"/>
          <w:sz w:val="19"/>
          <w:szCs w:val="19"/>
          <w:highlight w:val="white"/>
          <w:lang w:eastAsia="en-US"/>
        </w:rPr>
        <w:t>&gt;</w:t>
      </w:r>
    </w:p>
    <w:p w14:paraId="5D3049E5" w14:textId="383B64C3" w:rsidR="00C10A67" w:rsidRDefault="00C10A67" w:rsidP="00DB0A2F">
      <w:pPr>
        <w:pStyle w:val="Ln1"/>
        <w:numPr>
          <w:ilvl w:val="0"/>
          <w:numId w:val="0"/>
        </w:numPr>
        <w:ind w:left="1080"/>
      </w:pPr>
      <w:r>
        <w:rPr>
          <w:lang w:eastAsia="en-US"/>
        </w:rPr>
        <w:t>...</w:t>
      </w:r>
    </w:p>
    <w:p w14:paraId="7AD1927A" w14:textId="08BA3D9F" w:rsidR="00C10A67" w:rsidRDefault="00C10A67" w:rsidP="00DB0A2F">
      <w:pPr>
        <w:pStyle w:val="Ln1"/>
        <w:numPr>
          <w:ilvl w:val="0"/>
          <w:numId w:val="40"/>
        </w:numPr>
      </w:pPr>
      <w:r>
        <w:t>Inside the &lt;CommandBar&gt; element</w:t>
      </w:r>
      <w:r w:rsidR="00E54217">
        <w:t>,</w:t>
      </w:r>
      <w:r>
        <w:t xml:space="preserve"> add the new button</w:t>
      </w:r>
      <w:r w:rsidR="00E54217">
        <w:t>:</w:t>
      </w:r>
    </w:p>
    <w:p w14:paraId="7AAE69D8"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&lt;</w:t>
      </w:r>
      <w:r w:rsidRPr="00F93AEE">
        <w:rPr>
          <w:rFonts w:ascii="Consolas" w:hAnsi="Consolas" w:cs="Consolas"/>
          <w:color w:val="A31515"/>
          <w:sz w:val="19"/>
          <w:szCs w:val="19"/>
          <w:highlight w:val="white"/>
          <w:lang w:eastAsia="en-US"/>
        </w:rPr>
        <w:t>AppBarButton</w:t>
      </w:r>
      <w:r w:rsidRPr="00F93AEE">
        <w:rPr>
          <w:rFonts w:ascii="Consolas" w:hAnsi="Consolas" w:cs="Consolas"/>
          <w:color w:val="FF0000"/>
          <w:sz w:val="19"/>
          <w:szCs w:val="19"/>
          <w:highlight w:val="white"/>
          <w:lang w:eastAsia="en-US"/>
        </w:rPr>
        <w:t xml:space="preserve"> x</w:t>
      </w:r>
      <w:r w:rsidRPr="00F93AEE">
        <w:rPr>
          <w:rFonts w:ascii="Consolas" w:hAnsi="Consolas" w:cs="Consolas"/>
          <w:color w:val="0000FF"/>
          <w:sz w:val="19"/>
          <w:szCs w:val="19"/>
          <w:highlight w:val="white"/>
          <w:lang w:eastAsia="en-US"/>
        </w:rPr>
        <w:t>:</w:t>
      </w:r>
      <w:r w:rsidRPr="00F93AEE">
        <w:rPr>
          <w:rFonts w:ascii="Consolas" w:hAnsi="Consolas" w:cs="Consolas"/>
          <w:color w:val="FF0000"/>
          <w:sz w:val="19"/>
          <w:szCs w:val="19"/>
          <w:highlight w:val="white"/>
          <w:lang w:eastAsia="en-US"/>
        </w:rPr>
        <w:t>Name</w:t>
      </w:r>
      <w:r w:rsidRPr="00F93AEE">
        <w:rPr>
          <w:rFonts w:ascii="Consolas" w:hAnsi="Consolas" w:cs="Consolas"/>
          <w:color w:val="0000FF"/>
          <w:sz w:val="19"/>
          <w:szCs w:val="19"/>
          <w:highlight w:val="white"/>
          <w:lang w:eastAsia="en-US"/>
        </w:rPr>
        <w:t>="btnAppBarShare"</w:t>
      </w:r>
      <w:r w:rsidRPr="00F93AEE">
        <w:rPr>
          <w:rFonts w:ascii="Consolas" w:hAnsi="Consolas" w:cs="Consolas"/>
          <w:color w:val="000000"/>
          <w:sz w:val="19"/>
          <w:szCs w:val="19"/>
          <w:highlight w:val="white"/>
          <w:lang w:eastAsia="en-US"/>
        </w:rPr>
        <w:t xml:space="preserve"> </w:t>
      </w:r>
      <w:r w:rsidRPr="00F93AEE">
        <w:rPr>
          <w:rFonts w:ascii="Consolas" w:hAnsi="Consolas" w:cs="Consolas"/>
          <w:color w:val="FF0000"/>
          <w:sz w:val="19"/>
          <w:szCs w:val="19"/>
          <w:highlight w:val="white"/>
          <w:lang w:eastAsia="en-US"/>
        </w:rPr>
        <w:t xml:space="preserve"> Icon</w:t>
      </w:r>
      <w:r w:rsidRPr="00F93AEE">
        <w:rPr>
          <w:rFonts w:ascii="Consolas" w:hAnsi="Consolas" w:cs="Consolas"/>
          <w:color w:val="0000FF"/>
          <w:sz w:val="19"/>
          <w:szCs w:val="19"/>
          <w:highlight w:val="white"/>
          <w:lang w:eastAsia="en-US"/>
        </w:rPr>
        <w:t>="ReShare"</w:t>
      </w:r>
      <w:r w:rsidRPr="00F93AEE">
        <w:rPr>
          <w:rFonts w:ascii="Consolas" w:hAnsi="Consolas" w:cs="Consolas"/>
          <w:color w:val="FF0000"/>
          <w:sz w:val="19"/>
          <w:szCs w:val="19"/>
          <w:highlight w:val="white"/>
          <w:lang w:eastAsia="en-US"/>
        </w:rPr>
        <w:t xml:space="preserve"> Label</w:t>
      </w:r>
      <w:r w:rsidRPr="00F93AEE">
        <w:rPr>
          <w:rFonts w:ascii="Consolas" w:hAnsi="Consolas" w:cs="Consolas"/>
          <w:color w:val="0000FF"/>
          <w:sz w:val="19"/>
          <w:szCs w:val="19"/>
          <w:highlight w:val="white"/>
          <w:lang w:eastAsia="en-US"/>
        </w:rPr>
        <w:t>="Share" /&gt;</w:t>
      </w:r>
    </w:p>
    <w:p w14:paraId="101F81CD" w14:textId="77777777" w:rsid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F93AEE">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val="fr-FR" w:eastAsia="en-US"/>
        </w:rPr>
        <w:t>&lt;/</w:t>
      </w:r>
      <w:r>
        <w:rPr>
          <w:rFonts w:ascii="Consolas" w:hAnsi="Consolas" w:cs="Consolas"/>
          <w:color w:val="A31515"/>
          <w:sz w:val="19"/>
          <w:szCs w:val="19"/>
          <w:highlight w:val="white"/>
          <w:lang w:val="fr-FR" w:eastAsia="en-US"/>
        </w:rPr>
        <w:t>CommandBar</w:t>
      </w:r>
      <w:r>
        <w:rPr>
          <w:rFonts w:ascii="Consolas" w:hAnsi="Consolas" w:cs="Consolas"/>
          <w:color w:val="0000FF"/>
          <w:sz w:val="19"/>
          <w:szCs w:val="19"/>
          <w:highlight w:val="white"/>
          <w:lang w:val="fr-FR" w:eastAsia="en-US"/>
        </w:rPr>
        <w:t>&gt;</w:t>
      </w:r>
    </w:p>
    <w:p w14:paraId="3C7CA535" w14:textId="23C3528B" w:rsidR="00C10A67" w:rsidRDefault="00F93AEE" w:rsidP="00DB0A2F">
      <w:pPr>
        <w:pStyle w:val="Ln1"/>
        <w:numPr>
          <w:ilvl w:val="0"/>
          <w:numId w:val="0"/>
        </w:numPr>
      </w:pPr>
      <w:r>
        <w:rPr>
          <w:color w:val="000000"/>
          <w:highlight w:val="white"/>
          <w:lang w:val="fr-FR" w:eastAsia="en-US"/>
        </w:rPr>
        <w:t xml:space="preserve">    </w:t>
      </w:r>
      <w:r w:rsidRPr="00881F88">
        <w:rPr>
          <w:color w:val="0000FF"/>
          <w:highlight w:val="white"/>
          <w:lang w:val="fr-FR" w:eastAsia="en-US"/>
        </w:rPr>
        <w:t>&lt;/</w:t>
      </w:r>
      <w:r w:rsidRPr="00881F88">
        <w:rPr>
          <w:highlight w:val="white"/>
          <w:lang w:val="fr-FR" w:eastAsia="en-US"/>
        </w:rPr>
        <w:t>view:CommonPage.BottomAppBar</w:t>
      </w:r>
      <w:r w:rsidRPr="00881F88">
        <w:rPr>
          <w:color w:val="0000FF"/>
          <w:highlight w:val="white"/>
          <w:lang w:val="fr-FR" w:eastAsia="en-US"/>
        </w:rPr>
        <w:t>&gt;</w:t>
      </w:r>
    </w:p>
    <w:p w14:paraId="2A842D49" w14:textId="41BBADE8" w:rsidR="00C10A67" w:rsidRDefault="00C10A67" w:rsidP="00DB0A2F">
      <w:pPr>
        <w:pStyle w:val="Ln1"/>
        <w:numPr>
          <w:ilvl w:val="0"/>
          <w:numId w:val="40"/>
        </w:numPr>
      </w:pPr>
      <w:r>
        <w:t xml:space="preserve">Locate </w:t>
      </w:r>
      <w:r w:rsidR="00E54217" w:rsidRPr="00DB0A2F">
        <w:rPr>
          <w:b/>
        </w:rPr>
        <w:t xml:space="preserve">ctl:HeaderControl.ButtonsContent </w:t>
      </w:r>
      <w:r>
        <w:t>now</w:t>
      </w:r>
      <w:r w:rsidR="00E54217">
        <w:t>,</w:t>
      </w:r>
      <w:r>
        <w:t xml:space="preserve"> which is used inside the application header:</w:t>
      </w:r>
    </w:p>
    <w:p w14:paraId="40590766" w14:textId="13C652B0" w:rsidR="00C10A67" w:rsidRDefault="00C10A67" w:rsidP="00DB0A2F">
      <w:pPr>
        <w:pStyle w:val="Ln1"/>
        <w:numPr>
          <w:ilvl w:val="0"/>
          <w:numId w:val="0"/>
        </w:numPr>
        <w:ind w:left="1080"/>
        <w:rPr>
          <w:color w:val="0000FF"/>
          <w:lang w:val="fr-FR" w:eastAsia="en-US"/>
        </w:rPr>
      </w:pPr>
      <w:r w:rsidRPr="00881F88">
        <w:rPr>
          <w:color w:val="0000FF"/>
          <w:highlight w:val="white"/>
          <w:lang w:val="fr-FR" w:eastAsia="en-US"/>
        </w:rPr>
        <w:t>&lt;</w:t>
      </w:r>
      <w:r w:rsidRPr="00881F88">
        <w:rPr>
          <w:highlight w:val="yellow"/>
          <w:lang w:val="fr-FR" w:eastAsia="en-US"/>
        </w:rPr>
        <w:t>ctl</w:t>
      </w:r>
      <w:r w:rsidRPr="00881F88">
        <w:rPr>
          <w:color w:val="0000FF"/>
          <w:highlight w:val="yellow"/>
          <w:lang w:val="fr-FR" w:eastAsia="en-US"/>
        </w:rPr>
        <w:t>:</w:t>
      </w:r>
      <w:r w:rsidRPr="00881F88">
        <w:rPr>
          <w:highlight w:val="yellow"/>
          <w:lang w:val="fr-FR" w:eastAsia="en-US"/>
        </w:rPr>
        <w:t>HeaderControl.ButtonsContent</w:t>
      </w:r>
      <w:r w:rsidRPr="00881F88">
        <w:rPr>
          <w:color w:val="0000FF"/>
          <w:highlight w:val="white"/>
          <w:lang w:val="fr-FR" w:eastAsia="en-US"/>
        </w:rPr>
        <w:t>&gt;</w:t>
      </w:r>
    </w:p>
    <w:p w14:paraId="3A5EEBE0" w14:textId="40BC0020" w:rsidR="00C10A67" w:rsidRDefault="00C10A67" w:rsidP="00DB0A2F">
      <w:pPr>
        <w:pStyle w:val="Ln1"/>
        <w:numPr>
          <w:ilvl w:val="0"/>
          <w:numId w:val="40"/>
        </w:numPr>
      </w:pPr>
      <w:r>
        <w:t>Inside the &lt;CommandBar&gt; element</w:t>
      </w:r>
      <w:r w:rsidR="00C40093">
        <w:t>,</w:t>
      </w:r>
      <w:r>
        <w:t xml:space="preserve"> add almost the same &lt;AppBarButton&gt; (Only the x:Name changes):</w:t>
      </w:r>
    </w:p>
    <w:p w14:paraId="004B7469"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&lt;</w:t>
      </w:r>
      <w:r w:rsidRPr="00F93AEE">
        <w:rPr>
          <w:rFonts w:ascii="Consolas" w:hAnsi="Consolas" w:cs="Consolas"/>
          <w:color w:val="A31515"/>
          <w:sz w:val="19"/>
          <w:szCs w:val="19"/>
          <w:highlight w:val="white"/>
          <w:lang w:eastAsia="en-US"/>
        </w:rPr>
        <w:t>AppBarButton</w:t>
      </w:r>
      <w:r w:rsidRPr="00F93AEE">
        <w:rPr>
          <w:rFonts w:ascii="Consolas" w:hAnsi="Consolas" w:cs="Consolas"/>
          <w:color w:val="FF0000"/>
          <w:sz w:val="19"/>
          <w:szCs w:val="19"/>
          <w:highlight w:val="white"/>
          <w:lang w:eastAsia="en-US"/>
        </w:rPr>
        <w:t xml:space="preserve"> x</w:t>
      </w:r>
      <w:r w:rsidRPr="00F93AEE">
        <w:rPr>
          <w:rFonts w:ascii="Consolas" w:hAnsi="Consolas" w:cs="Consolas"/>
          <w:color w:val="0000FF"/>
          <w:sz w:val="19"/>
          <w:szCs w:val="19"/>
          <w:highlight w:val="white"/>
          <w:lang w:eastAsia="en-US"/>
        </w:rPr>
        <w:t>:</w:t>
      </w:r>
      <w:r w:rsidRPr="00F93AEE">
        <w:rPr>
          <w:rFonts w:ascii="Consolas" w:hAnsi="Consolas" w:cs="Consolas"/>
          <w:color w:val="FF0000"/>
          <w:sz w:val="19"/>
          <w:szCs w:val="19"/>
          <w:highlight w:val="white"/>
          <w:lang w:eastAsia="en-US"/>
        </w:rPr>
        <w:t>Name</w:t>
      </w:r>
      <w:r w:rsidRPr="00F93AEE">
        <w:rPr>
          <w:rFonts w:ascii="Consolas" w:hAnsi="Consolas" w:cs="Consolas"/>
          <w:color w:val="0000FF"/>
          <w:sz w:val="19"/>
          <w:szCs w:val="19"/>
          <w:highlight w:val="white"/>
          <w:lang w:eastAsia="en-US"/>
        </w:rPr>
        <w:t>="btnHeaderShare"</w:t>
      </w:r>
      <w:r w:rsidRPr="00F93AEE">
        <w:rPr>
          <w:rFonts w:ascii="Consolas" w:hAnsi="Consolas" w:cs="Consolas"/>
          <w:color w:val="000000"/>
          <w:sz w:val="19"/>
          <w:szCs w:val="19"/>
          <w:highlight w:val="white"/>
          <w:lang w:eastAsia="en-US"/>
        </w:rPr>
        <w:t xml:space="preserve"> </w:t>
      </w:r>
      <w:r w:rsidRPr="00F93AEE">
        <w:rPr>
          <w:rFonts w:ascii="Consolas" w:hAnsi="Consolas" w:cs="Consolas"/>
          <w:color w:val="FF0000"/>
          <w:sz w:val="19"/>
          <w:szCs w:val="19"/>
          <w:highlight w:val="white"/>
          <w:lang w:eastAsia="en-US"/>
        </w:rPr>
        <w:t xml:space="preserve"> Icon</w:t>
      </w:r>
      <w:r w:rsidRPr="00F93AEE">
        <w:rPr>
          <w:rFonts w:ascii="Consolas" w:hAnsi="Consolas" w:cs="Consolas"/>
          <w:color w:val="0000FF"/>
          <w:sz w:val="19"/>
          <w:szCs w:val="19"/>
          <w:highlight w:val="white"/>
          <w:lang w:eastAsia="en-US"/>
        </w:rPr>
        <w:t>="ReShare"</w:t>
      </w:r>
      <w:r w:rsidRPr="00F93AEE">
        <w:rPr>
          <w:rFonts w:ascii="Consolas" w:hAnsi="Consolas" w:cs="Consolas"/>
          <w:color w:val="FF0000"/>
          <w:sz w:val="19"/>
          <w:szCs w:val="19"/>
          <w:highlight w:val="white"/>
          <w:lang w:eastAsia="en-US"/>
        </w:rPr>
        <w:t xml:space="preserve"> Label</w:t>
      </w:r>
      <w:r w:rsidRPr="00F93AEE">
        <w:rPr>
          <w:rFonts w:ascii="Consolas" w:hAnsi="Consolas" w:cs="Consolas"/>
          <w:color w:val="0000FF"/>
          <w:sz w:val="19"/>
          <w:szCs w:val="19"/>
          <w:highlight w:val="white"/>
          <w:lang w:eastAsia="en-US"/>
        </w:rPr>
        <w:t>="Share" /&gt;</w:t>
      </w:r>
    </w:p>
    <w:p w14:paraId="69BD8622" w14:textId="77777777" w:rsid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F93AEE">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val="fr-FR" w:eastAsia="en-US"/>
        </w:rPr>
        <w:t>&lt;/</w:t>
      </w:r>
      <w:r>
        <w:rPr>
          <w:rFonts w:ascii="Consolas" w:hAnsi="Consolas" w:cs="Consolas"/>
          <w:color w:val="A31515"/>
          <w:sz w:val="19"/>
          <w:szCs w:val="19"/>
          <w:highlight w:val="white"/>
          <w:lang w:val="fr-FR" w:eastAsia="en-US"/>
        </w:rPr>
        <w:t>CommandBar</w:t>
      </w:r>
      <w:r>
        <w:rPr>
          <w:rFonts w:ascii="Consolas" w:hAnsi="Consolas" w:cs="Consolas"/>
          <w:color w:val="0000FF"/>
          <w:sz w:val="19"/>
          <w:szCs w:val="19"/>
          <w:highlight w:val="white"/>
          <w:lang w:val="fr-FR" w:eastAsia="en-US"/>
        </w:rPr>
        <w:t>&gt;</w:t>
      </w:r>
    </w:p>
    <w:p w14:paraId="418111F1" w14:textId="26CFA3B7" w:rsidR="00C10A67" w:rsidRDefault="00F93AEE" w:rsidP="00DB0A2F">
      <w:pPr>
        <w:pStyle w:val="Ln1"/>
        <w:numPr>
          <w:ilvl w:val="0"/>
          <w:numId w:val="0"/>
        </w:numPr>
      </w:pPr>
      <w:r>
        <w:rPr>
          <w:color w:val="000000"/>
          <w:highlight w:val="white"/>
          <w:lang w:val="fr-FR" w:eastAsia="en-US"/>
        </w:rPr>
        <w:lastRenderedPageBreak/>
        <w:t xml:space="preserve">            </w:t>
      </w:r>
      <w:r w:rsidRPr="00881F88">
        <w:rPr>
          <w:color w:val="0000FF"/>
          <w:highlight w:val="white"/>
          <w:lang w:val="fr-FR" w:eastAsia="en-US"/>
        </w:rPr>
        <w:t>&lt;/</w:t>
      </w:r>
      <w:r w:rsidRPr="00881F88">
        <w:rPr>
          <w:highlight w:val="white"/>
          <w:lang w:val="fr-FR" w:eastAsia="en-US"/>
        </w:rPr>
        <w:t>ctl</w:t>
      </w:r>
      <w:r w:rsidRPr="00881F88">
        <w:rPr>
          <w:color w:val="0000FF"/>
          <w:highlight w:val="white"/>
          <w:lang w:val="fr-FR" w:eastAsia="en-US"/>
        </w:rPr>
        <w:t>:</w:t>
      </w:r>
      <w:r w:rsidRPr="00881F88">
        <w:rPr>
          <w:highlight w:val="white"/>
          <w:lang w:val="fr-FR" w:eastAsia="en-US"/>
        </w:rPr>
        <w:t>HeaderControl.ButtonsContent</w:t>
      </w:r>
      <w:r w:rsidRPr="00881F88">
        <w:rPr>
          <w:color w:val="0000FF"/>
          <w:highlight w:val="white"/>
          <w:lang w:val="fr-FR" w:eastAsia="en-US"/>
        </w:rPr>
        <w:t>&gt;</w:t>
      </w:r>
    </w:p>
    <w:p w14:paraId="3EF04FB0" w14:textId="53059223" w:rsidR="00C10A67" w:rsidRDefault="00820734" w:rsidP="00DB0A2F">
      <w:pPr>
        <w:pStyle w:val="Ln1"/>
        <w:numPr>
          <w:ilvl w:val="0"/>
          <w:numId w:val="40"/>
        </w:numPr>
      </w:pPr>
      <w:r>
        <w:t>Once the buttons</w:t>
      </w:r>
      <w:r w:rsidR="00B26F18">
        <w:t xml:space="preserve"> are</w:t>
      </w:r>
      <w:r>
        <w:t xml:space="preserve"> added, open the </w:t>
      </w:r>
      <w:r w:rsidRPr="00DB0A2F">
        <w:rPr>
          <w:b/>
        </w:rPr>
        <w:t>ViewProductPage.</w:t>
      </w:r>
      <w:r w:rsidR="00647BCA" w:rsidRPr="00DB0A2F">
        <w:rPr>
          <w:b/>
        </w:rPr>
        <w:t>xaml.cs</w:t>
      </w:r>
      <w:r w:rsidR="00647BCA">
        <w:t xml:space="preserve"> page and add the handler for the buttons’ Click event. You can do this in the class constructor which is the ViewProductPage() function:</w:t>
      </w:r>
    </w:p>
    <w:p w14:paraId="511A54A5"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public</w:t>
      </w:r>
      <w:r w:rsidRPr="00F93AEE">
        <w:rPr>
          <w:rFonts w:ascii="Consolas" w:hAnsi="Consolas" w:cs="Consolas"/>
          <w:color w:val="000000"/>
          <w:sz w:val="19"/>
          <w:szCs w:val="19"/>
          <w:highlight w:val="white"/>
          <w:lang w:eastAsia="en-US"/>
        </w:rPr>
        <w:t xml:space="preserve"> ViewProductPage()</w:t>
      </w:r>
    </w:p>
    <w:p w14:paraId="7A2E2E2E"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base</w:t>
      </w:r>
      <w:r w:rsidRPr="00F93AEE">
        <w:rPr>
          <w:rFonts w:ascii="Consolas" w:hAnsi="Consolas" w:cs="Consolas"/>
          <w:color w:val="000000"/>
          <w:sz w:val="19"/>
          <w:szCs w:val="19"/>
          <w:highlight w:val="white"/>
          <w:lang w:eastAsia="en-US"/>
        </w:rPr>
        <w:t>(</w:t>
      </w:r>
      <w:r w:rsidRPr="00F93AEE">
        <w:rPr>
          <w:rFonts w:ascii="Consolas" w:hAnsi="Consolas" w:cs="Consolas"/>
          <w:color w:val="2B91AF"/>
          <w:sz w:val="19"/>
          <w:szCs w:val="19"/>
          <w:highlight w:val="white"/>
          <w:lang w:eastAsia="en-US"/>
        </w:rPr>
        <w:t>ViewModelType</w:t>
      </w:r>
      <w:r w:rsidRPr="00F93AEE">
        <w:rPr>
          <w:rFonts w:ascii="Consolas" w:hAnsi="Consolas" w:cs="Consolas"/>
          <w:color w:val="000000"/>
          <w:sz w:val="19"/>
          <w:szCs w:val="19"/>
          <w:highlight w:val="white"/>
          <w:lang w:eastAsia="en-US"/>
        </w:rPr>
        <w:t>.ViewProduct)</w:t>
      </w:r>
    </w:p>
    <w:p w14:paraId="58AE9EA9"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p>
    <w:p w14:paraId="3E098E4A"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InitializeComponent();</w:t>
      </w:r>
    </w:p>
    <w:p w14:paraId="106B2055" w14:textId="6BD72A8F"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p>
    <w:p w14:paraId="78C413B9"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8000"/>
          <w:sz w:val="19"/>
          <w:szCs w:val="19"/>
          <w:highlight w:val="white"/>
          <w:lang w:eastAsia="en-US"/>
        </w:rPr>
        <w:t>// ...</w:t>
      </w:r>
    </w:p>
    <w:p w14:paraId="15359EEA"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btnAppBarShare.Click += Share_Click;</w:t>
      </w:r>
    </w:p>
    <w:p w14:paraId="451E307A" w14:textId="77777777" w:rsid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F93AEE">
        <w:rPr>
          <w:rFonts w:ascii="Consolas" w:hAnsi="Consolas" w:cs="Consolas"/>
          <w:color w:val="000000"/>
          <w:sz w:val="19"/>
          <w:szCs w:val="19"/>
          <w:highlight w:val="white"/>
          <w:lang w:eastAsia="en-US"/>
        </w:rPr>
        <w:t xml:space="preserve">            </w:t>
      </w:r>
      <w:r>
        <w:rPr>
          <w:rFonts w:ascii="Consolas" w:hAnsi="Consolas" w:cs="Consolas"/>
          <w:color w:val="000000"/>
          <w:sz w:val="19"/>
          <w:szCs w:val="19"/>
          <w:highlight w:val="white"/>
          <w:lang w:val="fr-FR" w:eastAsia="en-US"/>
        </w:rPr>
        <w:t>btnHeaderShare.Click += Share_Click;</w:t>
      </w:r>
    </w:p>
    <w:p w14:paraId="3956EC37" w14:textId="32369E60" w:rsidR="00647BCA" w:rsidRDefault="00F93AEE" w:rsidP="00881F88">
      <w:pPr>
        <w:autoSpaceDE w:val="0"/>
        <w:autoSpaceDN w:val="0"/>
        <w:adjustRightInd w:val="0"/>
        <w:spacing w:after="0" w:line="240" w:lineRule="auto"/>
        <w:ind w:left="0"/>
      </w:pPr>
      <w:r>
        <w:rPr>
          <w:highlight w:val="white"/>
          <w:lang w:val="fr-FR" w:eastAsia="en-US"/>
        </w:rPr>
        <w:t xml:space="preserve">        </w:t>
      </w:r>
      <w:r w:rsidRPr="00881F88">
        <w:rPr>
          <w:rFonts w:ascii="Consolas" w:hAnsi="Consolas" w:cs="Consolas"/>
          <w:color w:val="000000"/>
          <w:sz w:val="19"/>
          <w:szCs w:val="19"/>
          <w:highlight w:val="white"/>
          <w:lang w:eastAsia="en-US"/>
        </w:rPr>
        <w:t>}</w:t>
      </w:r>
    </w:p>
    <w:p w14:paraId="2E964A9B" w14:textId="48154EF9" w:rsidR="00647BCA" w:rsidRPr="00DB0A2F" w:rsidRDefault="00647BCA" w:rsidP="00DB0A2F">
      <w:pPr>
        <w:pStyle w:val="Ln1"/>
        <w:numPr>
          <w:ilvl w:val="0"/>
          <w:numId w:val="40"/>
        </w:numPr>
        <w:rPr>
          <w:b/>
          <w:bCs/>
          <w:iCs/>
        </w:rPr>
      </w:pPr>
      <w:r w:rsidRPr="00647BCA">
        <w:t xml:space="preserve">Add a DataRequested event handler </w:t>
      </w:r>
      <w:r>
        <w:t xml:space="preserve">on DataTransferManager instance of the page </w:t>
      </w:r>
      <w:r w:rsidRPr="00647BCA">
        <w:t>to fir</w:t>
      </w:r>
      <w:r>
        <w:t>e whenever a user invokes share:</w:t>
      </w:r>
      <w:r w:rsidRPr="00647BCA">
        <w:t xml:space="preserve"> </w:t>
      </w:r>
    </w:p>
    <w:p w14:paraId="57632C79"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private</w:t>
      </w: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void</w:t>
      </w:r>
      <w:r w:rsidRPr="00F93AEE">
        <w:rPr>
          <w:rFonts w:ascii="Consolas" w:hAnsi="Consolas" w:cs="Consolas"/>
          <w:color w:val="000000"/>
          <w:sz w:val="19"/>
          <w:szCs w:val="19"/>
          <w:highlight w:val="white"/>
          <w:lang w:eastAsia="en-US"/>
        </w:rPr>
        <w:t xml:space="preserve"> Share_Click(</w:t>
      </w:r>
      <w:r w:rsidRPr="00F93AEE">
        <w:rPr>
          <w:rFonts w:ascii="Consolas" w:hAnsi="Consolas" w:cs="Consolas"/>
          <w:color w:val="0000FF"/>
          <w:sz w:val="19"/>
          <w:szCs w:val="19"/>
          <w:highlight w:val="white"/>
          <w:lang w:eastAsia="en-US"/>
        </w:rPr>
        <w:t>object</w:t>
      </w:r>
      <w:r w:rsidRPr="00F93AEE">
        <w:rPr>
          <w:rFonts w:ascii="Consolas" w:hAnsi="Consolas" w:cs="Consolas"/>
          <w:color w:val="000000"/>
          <w:sz w:val="19"/>
          <w:szCs w:val="19"/>
          <w:highlight w:val="white"/>
          <w:lang w:eastAsia="en-US"/>
        </w:rPr>
        <w:t xml:space="preserve"> sender, </w:t>
      </w:r>
      <w:r w:rsidRPr="00F93AEE">
        <w:rPr>
          <w:rFonts w:ascii="Consolas" w:hAnsi="Consolas" w:cs="Consolas"/>
          <w:color w:val="2B91AF"/>
          <w:sz w:val="19"/>
          <w:szCs w:val="19"/>
          <w:highlight w:val="white"/>
          <w:lang w:eastAsia="en-US"/>
        </w:rPr>
        <w:t>RoutedEventArgs</w:t>
      </w:r>
      <w:r w:rsidRPr="00F93AEE">
        <w:rPr>
          <w:rFonts w:ascii="Consolas" w:hAnsi="Consolas" w:cs="Consolas"/>
          <w:color w:val="000000"/>
          <w:sz w:val="19"/>
          <w:szCs w:val="19"/>
          <w:highlight w:val="white"/>
          <w:lang w:eastAsia="en-US"/>
        </w:rPr>
        <w:t xml:space="preserve"> e)</w:t>
      </w:r>
    </w:p>
    <w:p w14:paraId="12AE0D87" w14:textId="77777777" w:rsidR="00F93AEE" w:rsidRPr="00472D64"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472D64">
        <w:rPr>
          <w:rFonts w:ascii="Consolas" w:hAnsi="Consolas" w:cs="Consolas"/>
          <w:color w:val="000000"/>
          <w:sz w:val="19"/>
          <w:szCs w:val="19"/>
          <w:highlight w:val="white"/>
          <w:lang w:eastAsia="en-US"/>
        </w:rPr>
        <w:t>{</w:t>
      </w:r>
    </w:p>
    <w:p w14:paraId="3A49B947" w14:textId="77777777" w:rsidR="00F93AEE" w:rsidRPr="00472D64"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472D64">
        <w:rPr>
          <w:rFonts w:ascii="Consolas" w:hAnsi="Consolas" w:cs="Consolas"/>
          <w:color w:val="000000"/>
          <w:sz w:val="19"/>
          <w:szCs w:val="19"/>
          <w:highlight w:val="white"/>
          <w:lang w:eastAsia="en-US"/>
        </w:rPr>
        <w:t xml:space="preserve">            </w:t>
      </w:r>
      <w:r w:rsidRPr="00472D64">
        <w:rPr>
          <w:rFonts w:ascii="Consolas" w:hAnsi="Consolas" w:cs="Consolas"/>
          <w:color w:val="2B91AF"/>
          <w:sz w:val="19"/>
          <w:szCs w:val="19"/>
          <w:highlight w:val="white"/>
          <w:lang w:eastAsia="en-US"/>
        </w:rPr>
        <w:t>DataTransferManager</w:t>
      </w:r>
      <w:r w:rsidRPr="00472D64">
        <w:rPr>
          <w:rFonts w:ascii="Consolas" w:hAnsi="Consolas" w:cs="Consolas"/>
          <w:color w:val="000000"/>
          <w:sz w:val="19"/>
          <w:szCs w:val="19"/>
          <w:highlight w:val="white"/>
          <w:lang w:eastAsia="en-US"/>
        </w:rPr>
        <w:t xml:space="preserve"> dataTransferManager = </w:t>
      </w:r>
      <w:r w:rsidRPr="00472D64">
        <w:rPr>
          <w:rFonts w:ascii="Consolas" w:hAnsi="Consolas" w:cs="Consolas"/>
          <w:color w:val="2B91AF"/>
          <w:sz w:val="19"/>
          <w:szCs w:val="19"/>
          <w:highlight w:val="white"/>
          <w:lang w:eastAsia="en-US"/>
        </w:rPr>
        <w:t>DataTransferManager</w:t>
      </w:r>
      <w:r w:rsidRPr="00472D64">
        <w:rPr>
          <w:rFonts w:ascii="Consolas" w:hAnsi="Consolas" w:cs="Consolas"/>
          <w:color w:val="000000"/>
          <w:sz w:val="19"/>
          <w:szCs w:val="19"/>
          <w:highlight w:val="white"/>
          <w:lang w:eastAsia="en-US"/>
        </w:rPr>
        <w:t>.GetForCurrentView();</w:t>
      </w:r>
    </w:p>
    <w:p w14:paraId="74838C6E" w14:textId="3955AC57" w:rsidR="00F93AEE" w:rsidRPr="00647BCA" w:rsidRDefault="00F93AEE" w:rsidP="00DB0A2F">
      <w:pPr>
        <w:pStyle w:val="Ln1"/>
        <w:numPr>
          <w:ilvl w:val="0"/>
          <w:numId w:val="0"/>
        </w:numPr>
        <w:rPr>
          <w:b/>
          <w:bCs/>
          <w:iCs/>
        </w:rPr>
      </w:pPr>
      <w:r w:rsidRPr="00472D64">
        <w:rPr>
          <w:highlight w:val="white"/>
          <w:lang w:eastAsia="en-US"/>
        </w:rPr>
        <w:t xml:space="preserve">            dataTransferManager.DataRequested += DataTransferManager_DataRequested;</w:t>
      </w:r>
    </w:p>
    <w:p w14:paraId="070A8ECB" w14:textId="15A58497" w:rsidR="00647BCA" w:rsidRDefault="00647BCA" w:rsidP="00DB0A2F">
      <w:pPr>
        <w:pStyle w:val="Ln1"/>
        <w:numPr>
          <w:ilvl w:val="0"/>
          <w:numId w:val="40"/>
        </w:numPr>
      </w:pPr>
      <w:r>
        <w:t>Finally, still in the Share_Click function, immediately invoke the action of Sharing:</w:t>
      </w:r>
    </w:p>
    <w:p w14:paraId="17A72DE2"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2B91AF"/>
          <w:sz w:val="19"/>
          <w:szCs w:val="19"/>
          <w:highlight w:val="white"/>
          <w:lang w:eastAsia="en-US"/>
        </w:rPr>
        <w:t>DataTransferManager</w:t>
      </w:r>
      <w:r w:rsidRPr="00F93AEE">
        <w:rPr>
          <w:rFonts w:ascii="Consolas" w:hAnsi="Consolas" w:cs="Consolas"/>
          <w:color w:val="000000"/>
          <w:sz w:val="19"/>
          <w:szCs w:val="19"/>
          <w:highlight w:val="white"/>
          <w:lang w:eastAsia="en-US"/>
        </w:rPr>
        <w:t>.ShowShareUI();</w:t>
      </w:r>
    </w:p>
    <w:p w14:paraId="652DA5AE" w14:textId="0397E75C" w:rsidR="00F93AEE" w:rsidRPr="00F93AEE" w:rsidRDefault="00F93AEE" w:rsidP="00881F88">
      <w:pPr>
        <w:autoSpaceDE w:val="0"/>
        <w:autoSpaceDN w:val="0"/>
        <w:adjustRightInd w:val="0"/>
        <w:spacing w:after="0" w:line="240" w:lineRule="auto"/>
        <w:ind w:left="0"/>
      </w:pPr>
      <w:r w:rsidRPr="00F93AEE">
        <w:rPr>
          <w:highlight w:val="white"/>
          <w:lang w:eastAsia="en-US"/>
        </w:rPr>
        <w:t xml:space="preserve">        </w:t>
      </w:r>
      <w:r w:rsidRPr="00881F88">
        <w:rPr>
          <w:rFonts w:ascii="Consolas" w:hAnsi="Consolas" w:cs="Consolas"/>
          <w:color w:val="000000"/>
          <w:sz w:val="19"/>
          <w:szCs w:val="19"/>
          <w:highlight w:val="white"/>
          <w:lang w:eastAsia="en-US"/>
        </w:rPr>
        <w:t>}</w:t>
      </w:r>
    </w:p>
    <w:p w14:paraId="2D21D18E" w14:textId="6A2E179B" w:rsidR="00FD2DD2" w:rsidRPr="00CF2121" w:rsidRDefault="00680F99" w:rsidP="00DB0A2F">
      <w:pPr>
        <w:pStyle w:val="Ln1"/>
        <w:numPr>
          <w:ilvl w:val="0"/>
          <w:numId w:val="40"/>
        </w:numPr>
      </w:pPr>
      <w:r w:rsidRPr="00CF2121">
        <w:t>When a DataRequested event occurs, your app receives a DataRequest object. This contains a DataPackage that you can use to provide the content that the user wants to share.</w:t>
      </w:r>
    </w:p>
    <w:p w14:paraId="7DB79D4E" w14:textId="580B7B9D" w:rsidR="00CF2121" w:rsidRDefault="00680F99" w:rsidP="00881F88">
      <w:r>
        <w:t xml:space="preserve">Implement the </w:t>
      </w:r>
      <w:r w:rsidRPr="00680F99">
        <w:t>DataTransferManager_DataRequested</w:t>
      </w:r>
      <w:r>
        <w:t xml:space="preserve"> event handler in order to get called and fill the DataRequest obje</w:t>
      </w:r>
      <w:r w:rsidR="00FD2DD2">
        <w:t>c</w:t>
      </w:r>
      <w:r>
        <w:t>t</w:t>
      </w:r>
      <w:r w:rsidR="00CF2121">
        <w:t>:</w:t>
      </w:r>
    </w:p>
    <w:p w14:paraId="36BE2DD8" w14:textId="53EEC8BE" w:rsidR="00CF2121" w:rsidRDefault="00680F99" w:rsidP="00881F88">
      <w:pPr>
        <w:pStyle w:val="Lb1"/>
        <w:spacing w:after="120" w:line="276" w:lineRule="auto"/>
      </w:pPr>
      <w:r>
        <w:t>We get the data for the displayed product through the DataContext</w:t>
      </w:r>
      <w:r w:rsidR="00CF2121">
        <w:t xml:space="preserve"> property.</w:t>
      </w:r>
    </w:p>
    <w:p w14:paraId="0DCA8089" w14:textId="36D059B9" w:rsidR="00971AC4" w:rsidRDefault="00680F99" w:rsidP="00881F88">
      <w:pPr>
        <w:pStyle w:val="Lb1"/>
        <w:spacing w:after="120" w:line="276" w:lineRule="auto"/>
      </w:pPr>
      <w:r>
        <w:t>We create a string with the Name/Id of the product and reference the application using #ContosoElectronics.</w:t>
      </w:r>
    </w:p>
    <w:p w14:paraId="70B0F757" w14:textId="4B70969A" w:rsidR="00CF2121" w:rsidRDefault="00680F99" w:rsidP="00881F88">
      <w:pPr>
        <w:pStyle w:val="Lb1"/>
        <w:spacing w:after="120" w:line="276" w:lineRule="auto"/>
      </w:pPr>
      <w:r>
        <w:t xml:space="preserve">We use the </w:t>
      </w:r>
      <w:r w:rsidRPr="002153C5">
        <w:rPr>
          <w:i/>
        </w:rPr>
        <w:t>SetText()</w:t>
      </w:r>
      <w:r>
        <w:t xml:space="preserve"> method from the Data property of the DataRequest in order to inform that we want to share the string previously created.</w:t>
      </w:r>
    </w:p>
    <w:p w14:paraId="3A40188F" w14:textId="20CCAF2E" w:rsidR="00647BCA" w:rsidRDefault="00680F99" w:rsidP="00881F88">
      <w:pPr>
        <w:pStyle w:val="Lb1"/>
        <w:spacing w:after="120" w:line="276" w:lineRule="auto"/>
      </w:pPr>
      <w:r w:rsidRPr="00680F99">
        <w:t>Lastly</w:t>
      </w:r>
      <w:r>
        <w:t>, we add a Title and Description to the DataRequest we are about to share.</w:t>
      </w:r>
    </w:p>
    <w:p w14:paraId="11C39C01"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private</w:t>
      </w: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void</w:t>
      </w:r>
      <w:r w:rsidRPr="00F93AEE">
        <w:rPr>
          <w:rFonts w:ascii="Consolas" w:hAnsi="Consolas" w:cs="Consolas"/>
          <w:color w:val="000000"/>
          <w:sz w:val="19"/>
          <w:szCs w:val="19"/>
          <w:highlight w:val="white"/>
          <w:lang w:eastAsia="en-US"/>
        </w:rPr>
        <w:t xml:space="preserve"> DataTransferManager_DataRequested(</w:t>
      </w:r>
      <w:r w:rsidRPr="00F93AEE">
        <w:rPr>
          <w:rFonts w:ascii="Consolas" w:hAnsi="Consolas" w:cs="Consolas"/>
          <w:color w:val="2B91AF"/>
          <w:sz w:val="19"/>
          <w:szCs w:val="19"/>
          <w:highlight w:val="white"/>
          <w:lang w:eastAsia="en-US"/>
        </w:rPr>
        <w:t>DataTransferManager</w:t>
      </w:r>
      <w:r w:rsidRPr="00F93AEE">
        <w:rPr>
          <w:rFonts w:ascii="Consolas" w:hAnsi="Consolas" w:cs="Consolas"/>
          <w:color w:val="000000"/>
          <w:sz w:val="19"/>
          <w:szCs w:val="19"/>
          <w:highlight w:val="white"/>
          <w:lang w:eastAsia="en-US"/>
        </w:rPr>
        <w:t xml:space="preserve"> sender, </w:t>
      </w:r>
      <w:r w:rsidRPr="00F93AEE">
        <w:rPr>
          <w:rFonts w:ascii="Consolas" w:hAnsi="Consolas" w:cs="Consolas"/>
          <w:color w:val="2B91AF"/>
          <w:sz w:val="19"/>
          <w:szCs w:val="19"/>
          <w:highlight w:val="white"/>
          <w:lang w:eastAsia="en-US"/>
        </w:rPr>
        <w:t>DataRequestedEventArgs</w:t>
      </w:r>
      <w:r w:rsidRPr="00F93AEE">
        <w:rPr>
          <w:rFonts w:ascii="Consolas" w:hAnsi="Consolas" w:cs="Consolas"/>
          <w:color w:val="000000"/>
          <w:sz w:val="19"/>
          <w:szCs w:val="19"/>
          <w:highlight w:val="white"/>
          <w:lang w:eastAsia="en-US"/>
        </w:rPr>
        <w:t xml:space="preserve"> args)</w:t>
      </w:r>
    </w:p>
    <w:p w14:paraId="18449A4C"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p>
    <w:p w14:paraId="1AE01779"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2B91AF"/>
          <w:sz w:val="19"/>
          <w:szCs w:val="19"/>
          <w:highlight w:val="white"/>
          <w:lang w:eastAsia="en-US"/>
        </w:rPr>
        <w:t>DataRequest</w:t>
      </w:r>
      <w:r w:rsidRPr="00F93AEE">
        <w:rPr>
          <w:rFonts w:ascii="Consolas" w:hAnsi="Consolas" w:cs="Consolas"/>
          <w:color w:val="000000"/>
          <w:sz w:val="19"/>
          <w:szCs w:val="19"/>
          <w:highlight w:val="white"/>
          <w:lang w:eastAsia="en-US"/>
        </w:rPr>
        <w:t xml:space="preserve"> request = args.Request;</w:t>
      </w:r>
    </w:p>
    <w:p w14:paraId="21F149D6"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w:t>
      </w:r>
      <w:r w:rsidRPr="00F93AEE">
        <w:rPr>
          <w:rFonts w:ascii="Consolas" w:hAnsi="Consolas" w:cs="Consolas"/>
          <w:color w:val="0000FF"/>
          <w:sz w:val="19"/>
          <w:szCs w:val="19"/>
          <w:highlight w:val="white"/>
          <w:lang w:eastAsia="en-US"/>
        </w:rPr>
        <w:t>var</w:t>
      </w:r>
      <w:r w:rsidRPr="00F93AEE">
        <w:rPr>
          <w:rFonts w:ascii="Consolas" w:hAnsi="Consolas" w:cs="Consolas"/>
          <w:color w:val="000000"/>
          <w:sz w:val="19"/>
          <w:szCs w:val="19"/>
          <w:highlight w:val="white"/>
          <w:lang w:eastAsia="en-US"/>
        </w:rPr>
        <w:t xml:space="preserve"> vm = DataContext </w:t>
      </w:r>
      <w:r w:rsidRPr="00F93AEE">
        <w:rPr>
          <w:rFonts w:ascii="Consolas" w:hAnsi="Consolas" w:cs="Consolas"/>
          <w:color w:val="0000FF"/>
          <w:sz w:val="19"/>
          <w:szCs w:val="19"/>
          <w:highlight w:val="white"/>
          <w:lang w:eastAsia="en-US"/>
        </w:rPr>
        <w:t>as</w:t>
      </w:r>
      <w:r w:rsidRPr="00F93AEE">
        <w:rPr>
          <w:rFonts w:ascii="Consolas" w:hAnsi="Consolas" w:cs="Consolas"/>
          <w:color w:val="000000"/>
          <w:sz w:val="19"/>
          <w:szCs w:val="19"/>
          <w:highlight w:val="white"/>
          <w:lang w:eastAsia="en-US"/>
        </w:rPr>
        <w:t xml:space="preserve"> </w:t>
      </w:r>
      <w:r w:rsidRPr="00F93AEE">
        <w:rPr>
          <w:rFonts w:ascii="Consolas" w:hAnsi="Consolas" w:cs="Consolas"/>
          <w:color w:val="2B91AF"/>
          <w:sz w:val="19"/>
          <w:szCs w:val="19"/>
          <w:highlight w:val="white"/>
          <w:lang w:eastAsia="en-US"/>
        </w:rPr>
        <w:t>ViewProductViewModel</w:t>
      </w:r>
      <w:r w:rsidRPr="00F93AEE">
        <w:rPr>
          <w:rFonts w:ascii="Consolas" w:hAnsi="Consolas" w:cs="Consolas"/>
          <w:color w:val="000000"/>
          <w:sz w:val="19"/>
          <w:szCs w:val="19"/>
          <w:highlight w:val="white"/>
          <w:lang w:eastAsia="en-US"/>
        </w:rPr>
        <w:t>;</w:t>
      </w:r>
    </w:p>
    <w:p w14:paraId="40AA5828"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request.Data.SetText(</w:t>
      </w:r>
      <w:r w:rsidRPr="00F93AEE">
        <w:rPr>
          <w:rFonts w:ascii="Consolas" w:hAnsi="Consolas" w:cs="Consolas"/>
          <w:color w:val="2B91AF"/>
          <w:sz w:val="19"/>
          <w:szCs w:val="19"/>
          <w:highlight w:val="white"/>
          <w:lang w:eastAsia="en-US"/>
        </w:rPr>
        <w:t>String</w:t>
      </w:r>
      <w:r w:rsidRPr="00F93AEE">
        <w:rPr>
          <w:rFonts w:ascii="Consolas" w:hAnsi="Consolas" w:cs="Consolas"/>
          <w:color w:val="000000"/>
          <w:sz w:val="19"/>
          <w:szCs w:val="19"/>
          <w:highlight w:val="white"/>
          <w:lang w:eastAsia="en-US"/>
        </w:rPr>
        <w:t>.Format(</w:t>
      </w:r>
      <w:r w:rsidRPr="00F93AEE">
        <w:rPr>
          <w:rFonts w:ascii="Consolas" w:hAnsi="Consolas" w:cs="Consolas"/>
          <w:color w:val="A31515"/>
          <w:sz w:val="19"/>
          <w:szCs w:val="19"/>
          <w:highlight w:val="white"/>
          <w:lang w:eastAsia="en-US"/>
        </w:rPr>
        <w:t>"Check out {0} (#Id{1}) #ContosoElectronics"</w:t>
      </w:r>
      <w:r w:rsidRPr="00F93AEE">
        <w:rPr>
          <w:rFonts w:ascii="Consolas" w:hAnsi="Consolas" w:cs="Consolas"/>
          <w:color w:val="000000"/>
          <w:sz w:val="19"/>
          <w:szCs w:val="19"/>
          <w:highlight w:val="white"/>
          <w:lang w:eastAsia="en-US"/>
        </w:rPr>
        <w:t xml:space="preserve">, </w:t>
      </w:r>
    </w:p>
    <w:p w14:paraId="6204BFF6"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vm.ProductDetails.Name,</w:t>
      </w:r>
    </w:p>
    <w:p w14:paraId="6B451A81"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vm.ProductDetails.Id));</w:t>
      </w:r>
    </w:p>
    <w:p w14:paraId="5516B468"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313E933"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request.Data.Properties.Title = </w:t>
      </w:r>
      <w:r w:rsidRPr="00F93AEE">
        <w:rPr>
          <w:rFonts w:ascii="Consolas" w:hAnsi="Consolas" w:cs="Consolas"/>
          <w:color w:val="A31515"/>
          <w:sz w:val="19"/>
          <w:szCs w:val="19"/>
          <w:highlight w:val="white"/>
          <w:lang w:eastAsia="en-US"/>
        </w:rPr>
        <w:t>"Share this product to Twitter"</w:t>
      </w:r>
      <w:r w:rsidRPr="00F93AEE">
        <w:rPr>
          <w:rFonts w:ascii="Consolas" w:hAnsi="Consolas" w:cs="Consolas"/>
          <w:color w:val="000000"/>
          <w:sz w:val="19"/>
          <w:szCs w:val="19"/>
          <w:highlight w:val="white"/>
          <w:lang w:eastAsia="en-US"/>
        </w:rPr>
        <w:t>;</w:t>
      </w:r>
    </w:p>
    <w:p w14:paraId="0DE62731" w14:textId="77777777" w:rsidR="00F93AEE" w:rsidRPr="00F93AEE" w:rsidRDefault="00F93AEE" w:rsidP="00F93AE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93AEE">
        <w:rPr>
          <w:rFonts w:ascii="Consolas" w:hAnsi="Consolas" w:cs="Consolas"/>
          <w:color w:val="000000"/>
          <w:sz w:val="19"/>
          <w:szCs w:val="19"/>
          <w:highlight w:val="white"/>
          <w:lang w:eastAsia="en-US"/>
        </w:rPr>
        <w:t xml:space="preserve">            request.Data.Properties.Description = </w:t>
      </w:r>
      <w:r w:rsidRPr="00F93AEE">
        <w:rPr>
          <w:rFonts w:ascii="Consolas" w:hAnsi="Consolas" w:cs="Consolas"/>
          <w:color w:val="A31515"/>
          <w:sz w:val="19"/>
          <w:szCs w:val="19"/>
          <w:highlight w:val="white"/>
          <w:lang w:eastAsia="en-US"/>
        </w:rPr>
        <w:t>"Please select the Twitter App in order say what you think about this product."</w:t>
      </w:r>
      <w:r w:rsidRPr="00F93AEE">
        <w:rPr>
          <w:rFonts w:ascii="Consolas" w:hAnsi="Consolas" w:cs="Consolas"/>
          <w:color w:val="000000"/>
          <w:sz w:val="19"/>
          <w:szCs w:val="19"/>
          <w:highlight w:val="white"/>
          <w:lang w:eastAsia="en-US"/>
        </w:rPr>
        <w:t>;</w:t>
      </w:r>
    </w:p>
    <w:p w14:paraId="30BAAE9D" w14:textId="62925021" w:rsidR="00F93AEE" w:rsidRDefault="00F93AEE" w:rsidP="00881F88">
      <w:pPr>
        <w:autoSpaceDE w:val="0"/>
        <w:autoSpaceDN w:val="0"/>
        <w:adjustRightInd w:val="0"/>
        <w:spacing w:after="0" w:line="240" w:lineRule="auto"/>
        <w:ind w:left="0"/>
      </w:pPr>
      <w:r w:rsidRPr="00F93AEE">
        <w:rPr>
          <w:highlight w:val="white"/>
          <w:lang w:eastAsia="en-US"/>
        </w:rPr>
        <w:t xml:space="preserve">        </w:t>
      </w:r>
      <w:r w:rsidR="002153C5">
        <w:rPr>
          <w:highlight w:val="white"/>
          <w:lang w:eastAsia="en-US"/>
        </w:rPr>
        <w:tab/>
        <w:t xml:space="preserve">  </w:t>
      </w:r>
      <w:r w:rsidRPr="00881F88">
        <w:rPr>
          <w:rFonts w:ascii="Consolas" w:hAnsi="Consolas" w:cs="Consolas"/>
          <w:color w:val="000000"/>
          <w:sz w:val="19"/>
          <w:szCs w:val="19"/>
          <w:highlight w:val="white"/>
          <w:lang w:eastAsia="en-US"/>
        </w:rPr>
        <w:t>}</w:t>
      </w:r>
    </w:p>
    <w:p w14:paraId="1D8BDB56" w14:textId="456D65B8" w:rsidR="00647BCA" w:rsidRPr="00647BCA" w:rsidRDefault="00647BCA" w:rsidP="00DB0A2F">
      <w:pPr>
        <w:pStyle w:val="Ln1"/>
        <w:numPr>
          <w:ilvl w:val="0"/>
          <w:numId w:val="0"/>
        </w:numPr>
        <w:ind w:left="720"/>
      </w:pPr>
    </w:p>
    <w:p w14:paraId="0F23F0D1" w14:textId="4FA555D8" w:rsidR="001E618E" w:rsidRDefault="001E618E" w:rsidP="001E618E">
      <w:pPr>
        <w:pStyle w:val="Heading3"/>
      </w:pPr>
      <w:bookmarkStart w:id="35" w:name="_Toc432793733"/>
      <w:r>
        <w:t xml:space="preserve">Task 2: </w:t>
      </w:r>
      <w:r w:rsidR="00CF2121">
        <w:t>Install the Twitter App from the Windows Store</w:t>
      </w:r>
      <w:bookmarkEnd w:id="35"/>
    </w:p>
    <w:p w14:paraId="14DB27C6" w14:textId="197DAF2B" w:rsidR="00CF2121" w:rsidRDefault="00CF2121" w:rsidP="00CF2121">
      <w:pPr>
        <w:pStyle w:val="ListParagraph"/>
        <w:numPr>
          <w:ilvl w:val="0"/>
          <w:numId w:val="44"/>
        </w:numPr>
      </w:pPr>
      <w:r>
        <w:t xml:space="preserve">Click or </w:t>
      </w:r>
      <w:r w:rsidR="009E0DF0">
        <w:t xml:space="preserve">tap </w:t>
      </w:r>
      <w:r>
        <w:t xml:space="preserve">the </w:t>
      </w:r>
      <w:r w:rsidRPr="00881F88">
        <w:rPr>
          <w:b/>
        </w:rPr>
        <w:t>Store</w:t>
      </w:r>
      <w:r>
        <w:t xml:space="preserve"> tile and search for </w:t>
      </w:r>
      <w:r w:rsidRPr="00881F88">
        <w:rPr>
          <w:b/>
        </w:rPr>
        <w:t>Twitter</w:t>
      </w:r>
      <w:r w:rsidR="009E0DF0">
        <w:t>.</w:t>
      </w:r>
    </w:p>
    <w:p w14:paraId="1EBBF21F" w14:textId="31785A32" w:rsidR="00C8580F" w:rsidRDefault="001E618E" w:rsidP="00CC6373">
      <w:pPr>
        <w:pStyle w:val="Art"/>
        <w:numPr>
          <w:ilvl w:val="0"/>
          <w:numId w:val="0"/>
        </w:numPr>
        <w:ind w:left="1440"/>
        <w:rPr>
          <w:rFonts w:ascii="Arial" w:hAnsi="Arial" w:cs="Tahoma"/>
          <w:kern w:val="32"/>
          <w:sz w:val="34"/>
          <w:szCs w:val="20"/>
        </w:rPr>
      </w:pPr>
      <w:r w:rsidRPr="006F3E9E">
        <w:rPr>
          <w:noProof/>
          <w:lang w:val="fr-FR" w:eastAsia="fr-FR"/>
        </w:rPr>
        <w:drawing>
          <wp:inline distT="0" distB="0" distL="0" distR="0" wp14:anchorId="0068AC80" wp14:editId="03214BAC">
            <wp:extent cx="3625215" cy="2336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25215" cy="2336800"/>
                    </a:xfrm>
                    <a:prstGeom prst="rect">
                      <a:avLst/>
                    </a:prstGeom>
                  </pic:spPr>
                </pic:pic>
              </a:graphicData>
            </a:graphic>
          </wp:inline>
        </w:drawing>
      </w:r>
    </w:p>
    <w:p w14:paraId="71291098" w14:textId="3966FDD9" w:rsidR="00CF2121" w:rsidRDefault="00CF2121" w:rsidP="00DB0A2F">
      <w:pPr>
        <w:pStyle w:val="Ln1"/>
        <w:numPr>
          <w:ilvl w:val="0"/>
          <w:numId w:val="44"/>
        </w:numPr>
      </w:pPr>
      <w:r>
        <w:t>The Tw</w:t>
      </w:r>
      <w:r w:rsidR="00ED10F3">
        <w:t>itter App will be listed first. Install it and configure your Twitter account in the app. If you do not have a Twitter account</w:t>
      </w:r>
      <w:r w:rsidR="000235DD">
        <w:t xml:space="preserve">, you </w:t>
      </w:r>
      <w:r w:rsidR="00FB0CAC">
        <w:t xml:space="preserve">can create one at </w:t>
      </w:r>
      <w:hyperlink r:id="rId57" w:history="1">
        <w:r w:rsidR="00FB0CAC" w:rsidRPr="000C2C94">
          <w:rPr>
            <w:rStyle w:val="Hyperlink"/>
          </w:rPr>
          <w:t>http://twitter.com/</w:t>
        </w:r>
      </w:hyperlink>
      <w:r w:rsidR="00992524" w:rsidRPr="00881F88">
        <w:rPr>
          <w:color w:val="auto"/>
        </w:rPr>
        <w:t>.</w:t>
      </w:r>
    </w:p>
    <w:p w14:paraId="3B5AC716" w14:textId="3FE33EE0" w:rsidR="00992524" w:rsidRDefault="00992524" w:rsidP="00CC6373">
      <w:pPr>
        <w:pStyle w:val="Art"/>
        <w:numPr>
          <w:ilvl w:val="0"/>
          <w:numId w:val="0"/>
        </w:numPr>
        <w:ind w:left="1440"/>
      </w:pPr>
      <w:r w:rsidRPr="00240929">
        <w:rPr>
          <w:noProof/>
          <w:lang w:val="fr-FR" w:eastAsia="fr-FR"/>
        </w:rPr>
        <w:drawing>
          <wp:inline distT="0" distB="0" distL="0" distR="0" wp14:anchorId="0BEFDE09" wp14:editId="21FCFC6A">
            <wp:extent cx="24765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76500" cy="914400"/>
                    </a:xfrm>
                    <a:prstGeom prst="rect">
                      <a:avLst/>
                    </a:prstGeom>
                  </pic:spPr>
                </pic:pic>
              </a:graphicData>
            </a:graphic>
          </wp:inline>
        </w:drawing>
      </w:r>
    </w:p>
    <w:p w14:paraId="52C06C3D" w14:textId="4FC19E67" w:rsidR="00CF2121" w:rsidRDefault="00FB0CAC" w:rsidP="00FB0CAC">
      <w:pPr>
        <w:pStyle w:val="ListParagraph"/>
        <w:numPr>
          <w:ilvl w:val="0"/>
          <w:numId w:val="44"/>
        </w:numPr>
      </w:pPr>
      <w:r>
        <w:t xml:space="preserve">The Twitter app is now available and can receive text or/and </w:t>
      </w:r>
      <w:r w:rsidR="009E69F0">
        <w:t xml:space="preserve">URL </w:t>
      </w:r>
      <w:r>
        <w:t>that any Store Apps would like to share. Let</w:t>
      </w:r>
      <w:r w:rsidR="009E69F0">
        <w:t>'</w:t>
      </w:r>
      <w:r>
        <w:t>s try it.</w:t>
      </w:r>
    </w:p>
    <w:p w14:paraId="67D0A3B6" w14:textId="77777777" w:rsidR="00F93AEE" w:rsidRDefault="00F93AEE" w:rsidP="00F93AEE">
      <w:pPr>
        <w:pStyle w:val="ListParagraph"/>
      </w:pPr>
    </w:p>
    <w:p w14:paraId="17A4F4ED" w14:textId="2A305F04" w:rsidR="00FB0CAC" w:rsidRDefault="00FB0CAC" w:rsidP="00FB0CAC">
      <w:pPr>
        <w:pStyle w:val="Heading3"/>
      </w:pPr>
      <w:bookmarkStart w:id="36" w:name="_Toc432793734"/>
      <w:r>
        <w:t xml:space="preserve">Task 3: Use the Client </w:t>
      </w:r>
      <w:r w:rsidR="009E69F0">
        <w:t xml:space="preserve">App </w:t>
      </w:r>
      <w:r>
        <w:t xml:space="preserve">and </w:t>
      </w:r>
      <w:r w:rsidR="009E69F0">
        <w:t>Tweet About Some Products</w:t>
      </w:r>
      <w:bookmarkEnd w:id="36"/>
    </w:p>
    <w:p w14:paraId="688FA035" w14:textId="03C812F6" w:rsidR="00FB0CAC" w:rsidRDefault="00FB0CAC" w:rsidP="00DB0A2F">
      <w:pPr>
        <w:pStyle w:val="Ln1"/>
        <w:numPr>
          <w:ilvl w:val="0"/>
          <w:numId w:val="46"/>
        </w:numPr>
      </w:pPr>
      <w:r>
        <w:t xml:space="preserve">Get back to the solution we worked on in the folder </w:t>
      </w:r>
      <w:r w:rsidRPr="00DB0A2F">
        <w:rPr>
          <w:b/>
        </w:rPr>
        <w:t>\Module07-Logic Apps\Lab3\Exercice0\Start</w:t>
      </w:r>
      <w:r>
        <w:t xml:space="preserve"> and double</w:t>
      </w:r>
      <w:r w:rsidR="00E6516D">
        <w:t>-</w:t>
      </w:r>
      <w:r>
        <w:t xml:space="preserve">click </w:t>
      </w:r>
      <w:r w:rsidRPr="00DB0A2F">
        <w:rPr>
          <w:b/>
        </w:rPr>
        <w:t>WAAD.PoC.ProductCatalog.sln</w:t>
      </w:r>
      <w:r>
        <w:t xml:space="preserve"> to open the app in Visual Studio (</w:t>
      </w:r>
      <w:r w:rsidR="00E6516D">
        <w:t xml:space="preserve">if </w:t>
      </w:r>
      <w:r>
        <w:t>the solution was not still opened)</w:t>
      </w:r>
      <w:r w:rsidR="00AF62ED">
        <w:t>.</w:t>
      </w:r>
    </w:p>
    <w:p w14:paraId="6901F44F" w14:textId="77777777" w:rsidR="00FB0CAC" w:rsidRDefault="00FB0CAC" w:rsidP="00CC6373">
      <w:pPr>
        <w:pStyle w:val="Art"/>
        <w:numPr>
          <w:ilvl w:val="0"/>
          <w:numId w:val="0"/>
        </w:numPr>
        <w:ind w:left="1440"/>
      </w:pPr>
      <w:r w:rsidRPr="006F3E9E">
        <w:rPr>
          <w:noProof/>
          <w:lang w:val="fr-FR" w:eastAsia="fr-FR"/>
        </w:rPr>
        <w:drawing>
          <wp:inline distT="0" distB="0" distL="0" distR="0" wp14:anchorId="0B06597D" wp14:editId="7155B003">
            <wp:extent cx="2559182" cy="94619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9182" cy="946199"/>
                    </a:xfrm>
                    <a:prstGeom prst="rect">
                      <a:avLst/>
                    </a:prstGeom>
                  </pic:spPr>
                </pic:pic>
              </a:graphicData>
            </a:graphic>
          </wp:inline>
        </w:drawing>
      </w:r>
    </w:p>
    <w:p w14:paraId="7755ECF4" w14:textId="07BE4244" w:rsidR="00CF2121" w:rsidRDefault="0031517B" w:rsidP="00DB0A2F">
      <w:pPr>
        <w:pStyle w:val="Ln1"/>
        <w:numPr>
          <w:ilvl w:val="0"/>
          <w:numId w:val="46"/>
        </w:numPr>
      </w:pPr>
      <w:r>
        <w:t>Execute the application</w:t>
      </w:r>
    </w:p>
    <w:p w14:paraId="5056DCE3" w14:textId="0FAAD6B1" w:rsidR="001A09B7" w:rsidRDefault="001A09B7" w:rsidP="00CC6373">
      <w:pPr>
        <w:pStyle w:val="Art"/>
        <w:numPr>
          <w:ilvl w:val="0"/>
          <w:numId w:val="0"/>
        </w:numPr>
        <w:ind w:left="1440"/>
      </w:pPr>
    </w:p>
    <w:p w14:paraId="149478F5" w14:textId="45D419E8" w:rsidR="000E0DB1" w:rsidRDefault="000E0DB1" w:rsidP="00DB0A2F">
      <w:pPr>
        <w:pStyle w:val="Ln1"/>
        <w:numPr>
          <w:ilvl w:val="0"/>
          <w:numId w:val="46"/>
        </w:numPr>
      </w:pPr>
      <w:r>
        <w:t xml:space="preserve">In the application, navigate to </w:t>
      </w:r>
      <w:r w:rsidR="003503B8">
        <w:t xml:space="preserve">the Product </w:t>
      </w:r>
      <w:r>
        <w:t>pag</w:t>
      </w:r>
      <w:r w:rsidR="003503B8">
        <w:t xml:space="preserve">e and on the page, click the </w:t>
      </w:r>
      <w:r w:rsidRPr="00DB0A2F">
        <w:rPr>
          <w:b/>
        </w:rPr>
        <w:t>Share</w:t>
      </w:r>
      <w:r>
        <w:t xml:space="preserve"> button.</w:t>
      </w:r>
    </w:p>
    <w:p w14:paraId="27FB051E" w14:textId="521A1645" w:rsidR="0031517B" w:rsidRDefault="0031517B" w:rsidP="0031517B">
      <w:pPr>
        <w:pStyle w:val="Ln1"/>
        <w:numPr>
          <w:ilvl w:val="0"/>
          <w:numId w:val="0"/>
        </w:numPr>
        <w:ind w:left="1170"/>
      </w:pPr>
      <w:r w:rsidRPr="00C44AE8">
        <w:rPr>
          <w:noProof/>
          <w:lang w:val="fr-FR" w:eastAsia="fr-FR"/>
        </w:rPr>
        <w:drawing>
          <wp:inline distT="0" distB="0" distL="0" distR="0" wp14:anchorId="4DD54682" wp14:editId="09FEC338">
            <wp:extent cx="4153535" cy="850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53535" cy="850900"/>
                    </a:xfrm>
                    <a:prstGeom prst="rect">
                      <a:avLst/>
                    </a:prstGeom>
                  </pic:spPr>
                </pic:pic>
              </a:graphicData>
            </a:graphic>
          </wp:inline>
        </w:drawing>
      </w:r>
    </w:p>
    <w:p w14:paraId="0D93F498" w14:textId="77777777" w:rsidR="0031517B" w:rsidRDefault="0031517B" w:rsidP="0031517B">
      <w:pPr>
        <w:pStyle w:val="Ln1"/>
        <w:numPr>
          <w:ilvl w:val="0"/>
          <w:numId w:val="0"/>
        </w:numPr>
        <w:ind w:left="1170"/>
      </w:pPr>
    </w:p>
    <w:p w14:paraId="4DDEF85D" w14:textId="06315B37" w:rsidR="00FB0CAC" w:rsidRDefault="000E0DB1" w:rsidP="00DB0A2F">
      <w:pPr>
        <w:pStyle w:val="Ln1"/>
        <w:numPr>
          <w:ilvl w:val="0"/>
          <w:numId w:val="46"/>
        </w:numPr>
      </w:pPr>
      <w:r>
        <w:t xml:space="preserve">The </w:t>
      </w:r>
      <w:r w:rsidRPr="00DB0A2F">
        <w:rPr>
          <w:b/>
        </w:rPr>
        <w:t>Share</w:t>
      </w:r>
      <w:r w:rsidR="003503B8" w:rsidRPr="00DB0A2F">
        <w:rPr>
          <w:b/>
        </w:rPr>
        <w:t xml:space="preserve"> </w:t>
      </w:r>
      <w:r w:rsidR="003503B8">
        <w:t>p</w:t>
      </w:r>
      <w:r>
        <w:t>ane is displayed</w:t>
      </w:r>
      <w:r w:rsidR="003503B8">
        <w:t xml:space="preserve">, which </w:t>
      </w:r>
      <w:r>
        <w:t>lists all</w:t>
      </w:r>
      <w:r w:rsidR="003503B8">
        <w:t xml:space="preserve"> the</w:t>
      </w:r>
      <w:r>
        <w:t xml:space="preserve"> Store </w:t>
      </w:r>
      <w:r w:rsidR="003503B8">
        <w:t xml:space="preserve">apps </w:t>
      </w:r>
      <w:r>
        <w:t>that can receive text</w:t>
      </w:r>
      <w:r w:rsidR="003503B8">
        <w:t xml:space="preserve">. Click </w:t>
      </w:r>
      <w:r>
        <w:t xml:space="preserve">the </w:t>
      </w:r>
      <w:r w:rsidRPr="00DB0A2F">
        <w:rPr>
          <w:b/>
        </w:rPr>
        <w:t>Twitter</w:t>
      </w:r>
      <w:r>
        <w:t xml:space="preserve"> </w:t>
      </w:r>
      <w:r w:rsidR="003503B8">
        <w:t>app.</w:t>
      </w:r>
    </w:p>
    <w:p w14:paraId="058FC8B9" w14:textId="2E850986" w:rsidR="000E0DB1" w:rsidRDefault="000E0DB1" w:rsidP="00DB0A2F">
      <w:pPr>
        <w:pStyle w:val="Ln1"/>
        <w:numPr>
          <w:ilvl w:val="0"/>
          <w:numId w:val="46"/>
        </w:numPr>
      </w:pPr>
      <w:r>
        <w:t>The tweet is now public and we can work on using Azure</w:t>
      </w:r>
      <w:r w:rsidR="003503B8">
        <w:t>.</w:t>
      </w:r>
    </w:p>
    <w:p w14:paraId="7039ECAB" w14:textId="5E0CB01D" w:rsidR="00B1490E" w:rsidRDefault="00B1490E" w:rsidP="00CC6373">
      <w:pPr>
        <w:pStyle w:val="Art"/>
        <w:numPr>
          <w:ilvl w:val="0"/>
          <w:numId w:val="0"/>
        </w:numPr>
        <w:ind w:left="1440"/>
      </w:pPr>
      <w:r w:rsidRPr="008D0A6C">
        <w:rPr>
          <w:noProof/>
          <w:lang w:val="fr-FR" w:eastAsia="fr-FR"/>
        </w:rPr>
        <w:drawing>
          <wp:inline distT="0" distB="0" distL="0" distR="0" wp14:anchorId="27CD399B" wp14:editId="21CA1381">
            <wp:extent cx="3575050" cy="21215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75050" cy="2121535"/>
                    </a:xfrm>
                    <a:prstGeom prst="rect">
                      <a:avLst/>
                    </a:prstGeom>
                  </pic:spPr>
                </pic:pic>
              </a:graphicData>
            </a:graphic>
          </wp:inline>
        </w:drawing>
      </w:r>
    </w:p>
    <w:p w14:paraId="79394FF5" w14:textId="3AC8F752" w:rsidR="00B1490E" w:rsidRDefault="00605482" w:rsidP="00CC6373">
      <w:pPr>
        <w:pStyle w:val="Art"/>
        <w:numPr>
          <w:ilvl w:val="0"/>
          <w:numId w:val="0"/>
        </w:numPr>
        <w:ind w:left="1440"/>
      </w:pPr>
      <w:r w:rsidRPr="00496E37">
        <w:rPr>
          <w:noProof/>
          <w:lang w:val="fr-FR" w:eastAsia="fr-FR"/>
        </w:rPr>
        <w:drawing>
          <wp:inline distT="0" distB="0" distL="0" distR="0" wp14:anchorId="4AC4CF31" wp14:editId="43D1E656">
            <wp:extent cx="5486400" cy="2422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2422525"/>
                    </a:xfrm>
                    <a:prstGeom prst="rect">
                      <a:avLst/>
                    </a:prstGeom>
                  </pic:spPr>
                </pic:pic>
              </a:graphicData>
            </a:graphic>
          </wp:inline>
        </w:drawing>
      </w:r>
    </w:p>
    <w:p w14:paraId="5BE51D73" w14:textId="77777777" w:rsidR="00EA2016" w:rsidRDefault="00EA2016">
      <w:pPr>
        <w:spacing w:after="0" w:line="240" w:lineRule="auto"/>
        <w:ind w:left="0"/>
        <w:contextualSpacing w:val="0"/>
        <w:rPr>
          <w:rFonts w:ascii="Segoe UI Semibold" w:hAnsi="Segoe UI Semibold" w:cs="Tahoma"/>
          <w:iCs/>
          <w:color w:val="auto"/>
          <w:kern w:val="32"/>
          <w:sz w:val="34"/>
          <w:szCs w:val="20"/>
        </w:rPr>
      </w:pPr>
      <w:r>
        <w:br w:type="page"/>
      </w:r>
    </w:p>
    <w:p w14:paraId="2ED1741F" w14:textId="013E8CDF" w:rsidR="00A7420D" w:rsidRPr="007F78F2" w:rsidRDefault="00A7420D" w:rsidP="007F78F2">
      <w:pPr>
        <w:pStyle w:val="Heading2"/>
      </w:pPr>
      <w:bookmarkStart w:id="37" w:name="_Toc432793735"/>
      <w:r w:rsidRPr="007F78F2">
        <w:lastRenderedPageBreak/>
        <w:t xml:space="preserve">Exercise </w:t>
      </w:r>
      <w:r w:rsidR="00737529">
        <w:t>2</w:t>
      </w:r>
      <w:r w:rsidR="00D432AA" w:rsidRPr="007F78F2">
        <w:t xml:space="preserve">: </w:t>
      </w:r>
      <w:r w:rsidR="00A36738" w:rsidRPr="007F78F2">
        <w:t xml:space="preserve">Prepare the </w:t>
      </w:r>
      <w:r w:rsidR="00B54200">
        <w:t>L</w:t>
      </w:r>
      <w:r w:rsidR="00970577" w:rsidRPr="007F78F2">
        <w:t xml:space="preserve">ogic </w:t>
      </w:r>
      <w:r w:rsidR="00B54200">
        <w:t>A</w:t>
      </w:r>
      <w:r w:rsidR="00970577" w:rsidRPr="007F78F2">
        <w:t>pp</w:t>
      </w:r>
      <w:bookmarkEnd w:id="37"/>
    </w:p>
    <w:p w14:paraId="34609BD5" w14:textId="77777777" w:rsidR="00A7420D" w:rsidRPr="005F2AFE" w:rsidRDefault="00A7420D" w:rsidP="007F78F2">
      <w:pPr>
        <w:pStyle w:val="Heading4"/>
        <w:rPr>
          <w:color w:val="A6A6A6" w:themeColor="background1" w:themeShade="A6"/>
        </w:rPr>
      </w:pPr>
      <w:r w:rsidRPr="007F78F2">
        <w:t>Objectives</w:t>
      </w:r>
      <w:r>
        <w:t xml:space="preserve"> </w:t>
      </w:r>
    </w:p>
    <w:p w14:paraId="57C92E78" w14:textId="77777777" w:rsidR="00363000" w:rsidRPr="009C5E83" w:rsidRDefault="00363000" w:rsidP="00363000">
      <w:r w:rsidRPr="009C5E83">
        <w:t>In this exercise, you will:</w:t>
      </w:r>
    </w:p>
    <w:p w14:paraId="5C08855D" w14:textId="597161EC" w:rsidR="00363000" w:rsidRPr="009C5E83" w:rsidRDefault="00363000" w:rsidP="00363000">
      <w:pPr>
        <w:pStyle w:val="Lb1"/>
        <w:spacing w:after="120" w:line="276" w:lineRule="auto"/>
      </w:pPr>
      <w:r w:rsidRPr="009C5E83">
        <w:t xml:space="preserve">Create a </w:t>
      </w:r>
      <w:r>
        <w:t xml:space="preserve">Twitter </w:t>
      </w:r>
      <w:r w:rsidR="00EA2016">
        <w:t xml:space="preserve">app </w:t>
      </w:r>
      <w:r>
        <w:t xml:space="preserve">to use its keys in the Twitter </w:t>
      </w:r>
      <w:r w:rsidR="00EA2016">
        <w:t>connector</w:t>
      </w:r>
      <w:r w:rsidR="00970577">
        <w:t>.</w:t>
      </w:r>
    </w:p>
    <w:p w14:paraId="4DF11D79" w14:textId="6DC68EDF" w:rsidR="00363000" w:rsidRPr="009C5E83" w:rsidRDefault="00363000" w:rsidP="00363000">
      <w:pPr>
        <w:pStyle w:val="Lb1"/>
        <w:spacing w:after="120" w:line="276" w:lineRule="auto"/>
      </w:pPr>
      <w:r>
        <w:t xml:space="preserve">Create a Twitter </w:t>
      </w:r>
      <w:r w:rsidR="00EA2016">
        <w:t>connector</w:t>
      </w:r>
      <w:r w:rsidR="00970577">
        <w:t>.</w:t>
      </w:r>
    </w:p>
    <w:p w14:paraId="7ECBF354" w14:textId="1FF69AA1" w:rsidR="00A7420D" w:rsidRDefault="00A7420D" w:rsidP="00A7420D">
      <w:pPr>
        <w:rPr>
          <w:rFonts w:eastAsiaTheme="minorHAnsi"/>
        </w:rPr>
      </w:pPr>
    </w:p>
    <w:p w14:paraId="59C7D866" w14:textId="15EECAFE" w:rsidR="00246BAD" w:rsidRPr="00246BAD" w:rsidRDefault="002F684C" w:rsidP="00246BAD">
      <w:pPr>
        <w:pStyle w:val="Heading3"/>
        <w:rPr>
          <w:sz w:val="24"/>
          <w:szCs w:val="24"/>
        </w:rPr>
      </w:pPr>
      <w:bookmarkStart w:id="38" w:name="_Toc432793736"/>
      <w:r w:rsidRPr="00246BAD">
        <w:rPr>
          <w:sz w:val="24"/>
          <w:szCs w:val="24"/>
        </w:rPr>
        <w:t xml:space="preserve">Task 1: Create a Twitter </w:t>
      </w:r>
      <w:r w:rsidR="00EA2016">
        <w:rPr>
          <w:sz w:val="24"/>
          <w:szCs w:val="24"/>
        </w:rPr>
        <w:t>A</w:t>
      </w:r>
      <w:r w:rsidR="00EA2016" w:rsidRPr="00246BAD">
        <w:rPr>
          <w:sz w:val="24"/>
          <w:szCs w:val="24"/>
        </w:rPr>
        <w:t xml:space="preserve">pp </w:t>
      </w:r>
      <w:r w:rsidRPr="00246BAD">
        <w:rPr>
          <w:sz w:val="24"/>
          <w:szCs w:val="24"/>
        </w:rPr>
        <w:t xml:space="preserve">to be </w:t>
      </w:r>
      <w:r w:rsidR="00EA2016">
        <w:rPr>
          <w:sz w:val="24"/>
          <w:szCs w:val="24"/>
        </w:rPr>
        <w:t>U</w:t>
      </w:r>
      <w:r w:rsidR="00EA2016" w:rsidRPr="00246BAD">
        <w:rPr>
          <w:sz w:val="24"/>
          <w:szCs w:val="24"/>
        </w:rPr>
        <w:t xml:space="preserve">sed </w:t>
      </w:r>
      <w:r w:rsidRPr="00246BAD">
        <w:rPr>
          <w:sz w:val="24"/>
          <w:szCs w:val="24"/>
        </w:rPr>
        <w:t xml:space="preserve">by the Twitter Connector </w:t>
      </w:r>
      <w:bookmarkEnd w:id="38"/>
    </w:p>
    <w:p w14:paraId="00B3594B" w14:textId="2F0E6C2C" w:rsidR="002F684C" w:rsidRDefault="002F684C" w:rsidP="00DB0A2F">
      <w:pPr>
        <w:pStyle w:val="Ln1"/>
        <w:numPr>
          <w:ilvl w:val="0"/>
          <w:numId w:val="29"/>
        </w:numPr>
      </w:pPr>
      <w:r>
        <w:t xml:space="preserve">Go to </w:t>
      </w:r>
      <w:hyperlink r:id="rId62" w:history="1">
        <w:r w:rsidRPr="00957D2F">
          <w:rPr>
            <w:rStyle w:val="Hyperlink"/>
          </w:rPr>
          <w:t>https://apps.twitter.com</w:t>
        </w:r>
      </w:hyperlink>
      <w:r>
        <w:t>.</w:t>
      </w:r>
    </w:p>
    <w:p w14:paraId="1D302B51" w14:textId="3B773792" w:rsidR="002F684C" w:rsidRDefault="002F684C" w:rsidP="00DB0A2F">
      <w:pPr>
        <w:pStyle w:val="Ln1"/>
        <w:numPr>
          <w:ilvl w:val="0"/>
          <w:numId w:val="29"/>
        </w:numPr>
      </w:pPr>
      <w:r>
        <w:t xml:space="preserve">Create a new </w:t>
      </w:r>
      <w:r w:rsidR="00EA2016">
        <w:t>app</w:t>
      </w:r>
      <w:r>
        <w:t>.</w:t>
      </w:r>
    </w:p>
    <w:p w14:paraId="13A755A5" w14:textId="3F010798" w:rsidR="00AB740E" w:rsidRDefault="00AB740E" w:rsidP="00DB0A2F">
      <w:pPr>
        <w:pStyle w:val="Ln1"/>
        <w:numPr>
          <w:ilvl w:val="0"/>
          <w:numId w:val="29"/>
        </w:numPr>
      </w:pPr>
      <w:r>
        <w:t xml:space="preserve">Fill the </w:t>
      </w:r>
      <w:r w:rsidRPr="00DB0A2F">
        <w:rPr>
          <w:b/>
        </w:rPr>
        <w:t>Name</w:t>
      </w:r>
      <w:r>
        <w:t xml:space="preserve">, </w:t>
      </w:r>
      <w:r w:rsidRPr="00DB0A2F">
        <w:rPr>
          <w:b/>
        </w:rPr>
        <w:t>Description</w:t>
      </w:r>
      <w:r w:rsidR="00EA2016">
        <w:t>,</w:t>
      </w:r>
      <w:r>
        <w:t xml:space="preserve"> and </w:t>
      </w:r>
      <w:r w:rsidRPr="00DB0A2F">
        <w:rPr>
          <w:b/>
        </w:rPr>
        <w:t>Website</w:t>
      </w:r>
      <w:r>
        <w:t xml:space="preserve"> fields</w:t>
      </w:r>
      <w:r w:rsidR="00EA2016">
        <w:t>.</w:t>
      </w:r>
    </w:p>
    <w:p w14:paraId="259B0B75" w14:textId="3705A519" w:rsidR="00AB740E" w:rsidRPr="00AB740E" w:rsidRDefault="00AB740E" w:rsidP="00DB0A2F">
      <w:pPr>
        <w:pStyle w:val="Ln1"/>
        <w:numPr>
          <w:ilvl w:val="0"/>
          <w:numId w:val="29"/>
        </w:numPr>
      </w:pPr>
      <w:r>
        <w:t xml:space="preserve">In the field </w:t>
      </w:r>
      <w:r w:rsidRPr="00DB0A2F">
        <w:rPr>
          <w:i/>
        </w:rPr>
        <w:t>Callback URL</w:t>
      </w:r>
      <w:r>
        <w:t xml:space="preserve">, enter </w:t>
      </w:r>
      <w:hyperlink r:id="rId63" w:history="1">
        <w:r w:rsidRPr="00DB0A2F">
          <w:rPr>
            <w:rStyle w:val="Hyperlink"/>
            <w:rFonts w:ascii="Helvetica" w:hAnsi="Helvetica"/>
            <w:szCs w:val="21"/>
          </w:rPr>
          <w:t>https://api.twitter.com/1.1/</w:t>
        </w:r>
      </w:hyperlink>
    </w:p>
    <w:p w14:paraId="1A32AAD5" w14:textId="59FC7D29" w:rsidR="00AB740E" w:rsidRDefault="00AB740E" w:rsidP="00DB0A2F">
      <w:pPr>
        <w:pStyle w:val="Ln1"/>
        <w:numPr>
          <w:ilvl w:val="0"/>
          <w:numId w:val="29"/>
        </w:numPr>
      </w:pPr>
      <w:r>
        <w:t xml:space="preserve">Click </w:t>
      </w:r>
      <w:r w:rsidRPr="00DB0A2F">
        <w:rPr>
          <w:b/>
        </w:rPr>
        <w:t>Create</w:t>
      </w:r>
      <w:r>
        <w:t>.</w:t>
      </w:r>
    </w:p>
    <w:p w14:paraId="7F506D52" w14:textId="5C759603" w:rsidR="005D5CCD" w:rsidRDefault="00EA2016" w:rsidP="00DB0A2F">
      <w:pPr>
        <w:pStyle w:val="Ln1"/>
        <w:numPr>
          <w:ilvl w:val="0"/>
          <w:numId w:val="29"/>
        </w:numPr>
      </w:pPr>
      <w:r>
        <w:t>On the</w:t>
      </w:r>
      <w:r w:rsidR="00F04D5B">
        <w:t xml:space="preserve"> </w:t>
      </w:r>
      <w:r w:rsidR="00F04D5B" w:rsidRPr="00DB0A2F">
        <w:rPr>
          <w:b/>
        </w:rPr>
        <w:t>Keys and Access Tokens</w:t>
      </w:r>
      <w:r w:rsidR="00F04D5B">
        <w:t xml:space="preserve"> </w:t>
      </w:r>
      <w:r>
        <w:t xml:space="preserve">tab, </w:t>
      </w:r>
      <w:r w:rsidR="00F04D5B">
        <w:t>c</w:t>
      </w:r>
      <w:r w:rsidR="002F684C">
        <w:t xml:space="preserve">opy the </w:t>
      </w:r>
      <w:r w:rsidR="002F684C" w:rsidRPr="00DB0A2F">
        <w:rPr>
          <w:b/>
        </w:rPr>
        <w:t xml:space="preserve">Consumer </w:t>
      </w:r>
      <w:r w:rsidRPr="00DB0A2F">
        <w:rPr>
          <w:b/>
        </w:rPr>
        <w:t>K</w:t>
      </w:r>
      <w:r w:rsidR="002F684C" w:rsidRPr="00DB0A2F">
        <w:rPr>
          <w:b/>
        </w:rPr>
        <w:t>ey</w:t>
      </w:r>
      <w:r w:rsidR="002F684C">
        <w:t xml:space="preserve"> and </w:t>
      </w:r>
      <w:r w:rsidR="002F684C" w:rsidRPr="002F684C">
        <w:t>the</w:t>
      </w:r>
      <w:r w:rsidR="002F684C" w:rsidRPr="00DB0A2F">
        <w:rPr>
          <w:i/>
        </w:rPr>
        <w:t xml:space="preserve"> </w:t>
      </w:r>
      <w:r w:rsidR="002F684C" w:rsidRPr="00DB0A2F">
        <w:rPr>
          <w:b/>
        </w:rPr>
        <w:t>Consumer Secret</w:t>
      </w:r>
      <w:r w:rsidR="002F684C" w:rsidRPr="002F684C">
        <w:t xml:space="preserve"> to be configured </w:t>
      </w:r>
      <w:r w:rsidR="00B831A6">
        <w:t xml:space="preserve">later </w:t>
      </w:r>
      <w:r w:rsidR="00EA1B81">
        <w:t xml:space="preserve">in the </w:t>
      </w:r>
      <w:r>
        <w:t>connector.</w:t>
      </w:r>
    </w:p>
    <w:p w14:paraId="362D6749" w14:textId="403B111C" w:rsidR="002F684C" w:rsidRPr="002F684C" w:rsidRDefault="00EA1B81" w:rsidP="00CC6373">
      <w:pPr>
        <w:pStyle w:val="Art"/>
        <w:numPr>
          <w:ilvl w:val="0"/>
          <w:numId w:val="0"/>
        </w:numPr>
        <w:ind w:left="1440"/>
      </w:pPr>
      <w:r w:rsidRPr="006F3E9E">
        <w:rPr>
          <w:noProof/>
          <w:lang w:val="fr-FR" w:eastAsia="fr-FR"/>
        </w:rPr>
        <w:drawing>
          <wp:inline distT="0" distB="0" distL="0" distR="0" wp14:anchorId="60FA8FB8" wp14:editId="68D9901C">
            <wp:extent cx="4447478" cy="2397211"/>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47478" cy="2397211"/>
                    </a:xfrm>
                    <a:prstGeom prst="rect">
                      <a:avLst/>
                    </a:prstGeom>
                    <a:noFill/>
                    <a:ln>
                      <a:noFill/>
                    </a:ln>
                  </pic:spPr>
                </pic:pic>
              </a:graphicData>
            </a:graphic>
          </wp:inline>
        </w:drawing>
      </w:r>
      <w:r w:rsidR="00C56C18">
        <w:br/>
      </w:r>
    </w:p>
    <w:p w14:paraId="1F36429B" w14:textId="2608D63F" w:rsidR="006525DD" w:rsidRPr="00246BAD" w:rsidRDefault="006525DD" w:rsidP="007F78F2">
      <w:pPr>
        <w:pStyle w:val="Heading3"/>
        <w:rPr>
          <w:sz w:val="24"/>
          <w:szCs w:val="24"/>
        </w:rPr>
      </w:pPr>
      <w:bookmarkStart w:id="39" w:name="_Toc432793737"/>
      <w:r w:rsidRPr="00246BAD">
        <w:rPr>
          <w:sz w:val="24"/>
          <w:szCs w:val="24"/>
        </w:rPr>
        <w:t xml:space="preserve">Task </w:t>
      </w:r>
      <w:r w:rsidR="002F684C" w:rsidRPr="00246BAD">
        <w:rPr>
          <w:sz w:val="24"/>
          <w:szCs w:val="24"/>
        </w:rPr>
        <w:t>2</w:t>
      </w:r>
      <w:r w:rsidRPr="00246BAD">
        <w:rPr>
          <w:sz w:val="24"/>
          <w:szCs w:val="24"/>
        </w:rPr>
        <w:t xml:space="preserve">: Create </w:t>
      </w:r>
      <w:r w:rsidR="008C4DC4" w:rsidRPr="00246BAD">
        <w:rPr>
          <w:sz w:val="24"/>
          <w:szCs w:val="24"/>
        </w:rPr>
        <w:t xml:space="preserve">a </w:t>
      </w:r>
      <w:r w:rsidRPr="00246BAD">
        <w:rPr>
          <w:sz w:val="24"/>
          <w:szCs w:val="24"/>
        </w:rPr>
        <w:t xml:space="preserve">Twitter </w:t>
      </w:r>
      <w:r w:rsidR="00413703">
        <w:rPr>
          <w:sz w:val="24"/>
          <w:szCs w:val="24"/>
        </w:rPr>
        <w:t>C</w:t>
      </w:r>
      <w:r w:rsidR="00413703" w:rsidRPr="00246BAD">
        <w:rPr>
          <w:sz w:val="24"/>
          <w:szCs w:val="24"/>
        </w:rPr>
        <w:t xml:space="preserve">onnector </w:t>
      </w:r>
      <w:bookmarkEnd w:id="39"/>
    </w:p>
    <w:p w14:paraId="65444E45" w14:textId="084656AD" w:rsidR="00A014E9" w:rsidRDefault="00A014E9" w:rsidP="00DB0A2F">
      <w:pPr>
        <w:pStyle w:val="Ln1"/>
        <w:numPr>
          <w:ilvl w:val="0"/>
          <w:numId w:val="37"/>
        </w:numPr>
      </w:pPr>
      <w:r>
        <w:t xml:space="preserve">On </w:t>
      </w:r>
      <w:r w:rsidR="00413703">
        <w:t xml:space="preserve">the </w:t>
      </w:r>
      <w:r>
        <w:t xml:space="preserve">home page of the Azure Preview portal, click </w:t>
      </w:r>
      <w:r w:rsidRPr="00DB0A2F">
        <w:rPr>
          <w:b/>
        </w:rPr>
        <w:t>New</w:t>
      </w:r>
      <w:r>
        <w:t>.</w:t>
      </w:r>
    </w:p>
    <w:p w14:paraId="7D78FD3B" w14:textId="4D4DBFA6" w:rsidR="006525DD" w:rsidRPr="00DB0A2F" w:rsidRDefault="0080599B" w:rsidP="00DB0A2F">
      <w:pPr>
        <w:pStyle w:val="Ln1"/>
        <w:numPr>
          <w:ilvl w:val="0"/>
          <w:numId w:val="37"/>
        </w:numPr>
        <w:rPr>
          <w:lang w:val="en"/>
        </w:rPr>
      </w:pPr>
      <w:r w:rsidRPr="00DB0A2F">
        <w:rPr>
          <w:lang w:val="en"/>
        </w:rPr>
        <w:t xml:space="preserve">Click </w:t>
      </w:r>
      <w:r w:rsidR="00A014E9" w:rsidRPr="00DB0A2F">
        <w:rPr>
          <w:lang w:val="en"/>
        </w:rPr>
        <w:t>Marketp</w:t>
      </w:r>
      <w:r w:rsidR="002F684C" w:rsidRPr="00DB0A2F">
        <w:rPr>
          <w:lang w:val="en"/>
        </w:rPr>
        <w:t>lace.</w:t>
      </w:r>
    </w:p>
    <w:p w14:paraId="124825F0" w14:textId="3ABE2F04" w:rsidR="00AC68BB" w:rsidRPr="00AC68BB" w:rsidRDefault="00D432AA" w:rsidP="00DB0A2F">
      <w:pPr>
        <w:pStyle w:val="Ln1"/>
        <w:numPr>
          <w:ilvl w:val="0"/>
          <w:numId w:val="37"/>
        </w:numPr>
      </w:pPr>
      <w:r w:rsidRPr="00DB0A2F">
        <w:rPr>
          <w:lang w:val="en"/>
        </w:rPr>
        <w:t>Se</w:t>
      </w:r>
      <w:r w:rsidR="00B92BB6" w:rsidRPr="00DB0A2F">
        <w:rPr>
          <w:lang w:val="en"/>
        </w:rPr>
        <w:t>arch for</w:t>
      </w:r>
      <w:r w:rsidR="0080599B" w:rsidRPr="00DB0A2F">
        <w:rPr>
          <w:lang w:val="en"/>
        </w:rPr>
        <w:t xml:space="preserve"> the</w:t>
      </w:r>
      <w:r w:rsidR="00B92BB6" w:rsidRPr="00DB0A2F">
        <w:rPr>
          <w:lang w:val="en"/>
        </w:rPr>
        <w:t xml:space="preserve"> word</w:t>
      </w:r>
      <w:r w:rsidR="0080599B" w:rsidRPr="00DB0A2F">
        <w:rPr>
          <w:lang w:val="en"/>
        </w:rPr>
        <w:t xml:space="preserve"> </w:t>
      </w:r>
      <w:r w:rsidR="0080599B" w:rsidRPr="00DB0A2F">
        <w:rPr>
          <w:b/>
          <w:lang w:val="en"/>
        </w:rPr>
        <w:t>Twitter</w:t>
      </w:r>
      <w:r w:rsidR="002F684C" w:rsidRPr="00DB0A2F">
        <w:rPr>
          <w:lang w:val="en"/>
        </w:rPr>
        <w:t>.</w:t>
      </w:r>
    </w:p>
    <w:p w14:paraId="3A24D0AB" w14:textId="04D0F6EB" w:rsidR="00AC68BB" w:rsidRPr="00AC68BB" w:rsidRDefault="0080599B" w:rsidP="00DB0A2F">
      <w:pPr>
        <w:pStyle w:val="Ln1"/>
        <w:numPr>
          <w:ilvl w:val="0"/>
          <w:numId w:val="37"/>
        </w:numPr>
      </w:pPr>
      <w:r w:rsidRPr="00DB0A2F">
        <w:rPr>
          <w:lang w:val="en"/>
        </w:rPr>
        <w:t>In the search result, select</w:t>
      </w:r>
      <w:r w:rsidR="00B92BB6" w:rsidRPr="00DB0A2F">
        <w:rPr>
          <w:lang w:val="en"/>
        </w:rPr>
        <w:t xml:space="preserve"> </w:t>
      </w:r>
      <w:r w:rsidR="00B92BB6" w:rsidRPr="00DB0A2F">
        <w:rPr>
          <w:b/>
          <w:lang w:val="en"/>
        </w:rPr>
        <w:t>T</w:t>
      </w:r>
      <w:r w:rsidR="006B57DB" w:rsidRPr="00DB0A2F">
        <w:rPr>
          <w:b/>
          <w:lang w:val="en"/>
        </w:rPr>
        <w:t>witter Connector</w:t>
      </w:r>
      <w:r w:rsidR="002F684C" w:rsidRPr="00DB0A2F">
        <w:rPr>
          <w:i/>
          <w:lang w:val="en"/>
        </w:rPr>
        <w:t>.</w:t>
      </w:r>
    </w:p>
    <w:p w14:paraId="076DDBD8" w14:textId="00DF05C4" w:rsidR="006525DD" w:rsidRPr="002F684C" w:rsidRDefault="00AC68BB" w:rsidP="00DB0A2F">
      <w:pPr>
        <w:pStyle w:val="Ln1"/>
        <w:numPr>
          <w:ilvl w:val="0"/>
          <w:numId w:val="37"/>
        </w:numPr>
      </w:pPr>
      <w:r>
        <w:t xml:space="preserve">Click </w:t>
      </w:r>
      <w:r w:rsidR="00374686" w:rsidRPr="00DB0A2F">
        <w:rPr>
          <w:b/>
        </w:rPr>
        <w:t>Create</w:t>
      </w:r>
      <w:r w:rsidR="00F76E6D" w:rsidRPr="00DB0A2F">
        <w:rPr>
          <w:lang w:val="en"/>
        </w:rPr>
        <w:t>.</w:t>
      </w:r>
      <w:r w:rsidR="00A62D1B" w:rsidRPr="00DB0A2F">
        <w:rPr>
          <w:lang w:val="en"/>
        </w:rPr>
        <w:t xml:space="preserve"> </w:t>
      </w:r>
      <w:r w:rsidR="00F76E6D" w:rsidRPr="00DB0A2F">
        <w:rPr>
          <w:lang w:val="en"/>
        </w:rPr>
        <w:t>T</w:t>
      </w:r>
      <w:r w:rsidR="00B92BB6" w:rsidRPr="00DB0A2F">
        <w:rPr>
          <w:lang w:val="en"/>
        </w:rPr>
        <w:t>he Twitter Connector page</w:t>
      </w:r>
      <w:r w:rsidR="00F76E6D" w:rsidRPr="00DB0A2F">
        <w:rPr>
          <w:lang w:val="en"/>
        </w:rPr>
        <w:t xml:space="preserve"> will be displayed</w:t>
      </w:r>
      <w:r w:rsidR="002F684C" w:rsidRPr="00DB0A2F">
        <w:rPr>
          <w:lang w:val="en"/>
        </w:rPr>
        <w:t>.</w:t>
      </w:r>
    </w:p>
    <w:p w14:paraId="322DBFB2" w14:textId="46973686" w:rsidR="002F684C" w:rsidRDefault="00F76E6D" w:rsidP="00DB0A2F">
      <w:pPr>
        <w:pStyle w:val="Ln1"/>
        <w:numPr>
          <w:ilvl w:val="0"/>
          <w:numId w:val="37"/>
        </w:numPr>
      </w:pPr>
      <w:r>
        <w:t xml:space="preserve">On the </w:t>
      </w:r>
      <w:r w:rsidRPr="00DB0A2F">
        <w:rPr>
          <w:b/>
          <w:lang w:val="en"/>
        </w:rPr>
        <w:t>Twitter Connector</w:t>
      </w:r>
      <w:r w:rsidRPr="00DB0A2F">
        <w:rPr>
          <w:lang w:val="en"/>
        </w:rPr>
        <w:t xml:space="preserve"> page</w:t>
      </w:r>
      <w:r>
        <w:t xml:space="preserve">, enter </w:t>
      </w:r>
      <w:r w:rsidR="002F684C">
        <w:t xml:space="preserve">a name for </w:t>
      </w:r>
      <w:r>
        <w:t xml:space="preserve">the </w:t>
      </w:r>
      <w:r w:rsidR="002F684C">
        <w:t>connector.</w:t>
      </w:r>
    </w:p>
    <w:p w14:paraId="6BEEA08F" w14:textId="5B3DFA6F" w:rsidR="007C4B83" w:rsidRDefault="00EF6D25" w:rsidP="00DB0A2F">
      <w:pPr>
        <w:pStyle w:val="Ln1"/>
        <w:numPr>
          <w:ilvl w:val="0"/>
          <w:numId w:val="37"/>
        </w:numPr>
      </w:pPr>
      <w:r>
        <w:t xml:space="preserve">Click </w:t>
      </w:r>
      <w:r w:rsidR="002F684C" w:rsidRPr="00DB0A2F">
        <w:rPr>
          <w:b/>
        </w:rPr>
        <w:t xml:space="preserve">Package </w:t>
      </w:r>
      <w:r w:rsidRPr="00DB0A2F">
        <w:rPr>
          <w:b/>
        </w:rPr>
        <w:t>s</w:t>
      </w:r>
      <w:r w:rsidR="002F684C" w:rsidRPr="00DB0A2F">
        <w:rPr>
          <w:b/>
        </w:rPr>
        <w:t>ettings</w:t>
      </w:r>
      <w:r w:rsidR="00EA527E">
        <w:t xml:space="preserve"> and enter the </w:t>
      </w:r>
      <w:r w:rsidR="00EA527E" w:rsidRPr="00DB0A2F">
        <w:rPr>
          <w:b/>
        </w:rPr>
        <w:t>Consumer Key</w:t>
      </w:r>
      <w:r w:rsidR="00EA527E">
        <w:t xml:space="preserve"> and </w:t>
      </w:r>
      <w:r w:rsidR="00EA527E" w:rsidRPr="00DB0A2F">
        <w:rPr>
          <w:b/>
        </w:rPr>
        <w:t>Consu</w:t>
      </w:r>
      <w:r w:rsidR="00374686" w:rsidRPr="00DB0A2F">
        <w:rPr>
          <w:b/>
        </w:rPr>
        <w:t>mer Secret</w:t>
      </w:r>
      <w:r w:rsidR="00374686">
        <w:t xml:space="preserve"> retrieved previously</w:t>
      </w:r>
      <w:r>
        <w:t>.</w:t>
      </w:r>
    </w:p>
    <w:p w14:paraId="41199F19" w14:textId="2BC52442" w:rsidR="002F684C" w:rsidRDefault="00374686" w:rsidP="00CC6373">
      <w:pPr>
        <w:pStyle w:val="Art"/>
        <w:numPr>
          <w:ilvl w:val="0"/>
          <w:numId w:val="0"/>
        </w:numPr>
        <w:ind w:left="1440"/>
      </w:pPr>
      <w:r w:rsidRPr="006F3E9E">
        <w:rPr>
          <w:noProof/>
          <w:lang w:val="fr-FR" w:eastAsia="fr-FR"/>
        </w:rPr>
        <w:lastRenderedPageBreak/>
        <w:drawing>
          <wp:inline distT="0" distB="0" distL="0" distR="0" wp14:anchorId="16CCF7E8" wp14:editId="537DA1CD">
            <wp:extent cx="3056238" cy="35063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6238" cy="3506347"/>
                    </a:xfrm>
                    <a:prstGeom prst="rect">
                      <a:avLst/>
                    </a:prstGeom>
                    <a:noFill/>
                    <a:ln>
                      <a:noFill/>
                    </a:ln>
                  </pic:spPr>
                </pic:pic>
              </a:graphicData>
            </a:graphic>
          </wp:inline>
        </w:drawing>
      </w:r>
    </w:p>
    <w:p w14:paraId="1170808B" w14:textId="73B1AC25" w:rsidR="00CB6B94" w:rsidRDefault="00CB6B94" w:rsidP="00DB0A2F">
      <w:pPr>
        <w:pStyle w:val="Ln1"/>
        <w:numPr>
          <w:ilvl w:val="0"/>
          <w:numId w:val="37"/>
        </w:numPr>
      </w:pPr>
      <w:r>
        <w:t xml:space="preserve">Click </w:t>
      </w:r>
      <w:r w:rsidR="00EF6D25" w:rsidRPr="00DB0A2F">
        <w:rPr>
          <w:b/>
        </w:rPr>
        <w:t>OK</w:t>
      </w:r>
      <w:r w:rsidR="00EF6D25">
        <w:t xml:space="preserve"> </w:t>
      </w:r>
      <w:r>
        <w:t>and the</w:t>
      </w:r>
      <w:r w:rsidR="00EF6D25">
        <w:t xml:space="preserve">n click </w:t>
      </w:r>
      <w:r w:rsidR="00EF6D25" w:rsidRPr="00DB0A2F">
        <w:rPr>
          <w:b/>
        </w:rPr>
        <w:t>Create</w:t>
      </w:r>
      <w:r w:rsidR="00EF6D25">
        <w:t xml:space="preserve"> </w:t>
      </w:r>
      <w:r>
        <w:t xml:space="preserve">to complete the creation of the </w:t>
      </w:r>
      <w:r w:rsidR="00EF6D25">
        <w:t>connector</w:t>
      </w:r>
      <w:r>
        <w:t>.</w:t>
      </w:r>
      <w:r w:rsidR="00A36738">
        <w:br/>
      </w:r>
    </w:p>
    <w:p w14:paraId="5D48FC72" w14:textId="2BB25252" w:rsidR="00A36738" w:rsidRPr="00246BAD" w:rsidRDefault="00A36738" w:rsidP="007F78F2">
      <w:pPr>
        <w:pStyle w:val="Heading3"/>
        <w:rPr>
          <w:sz w:val="24"/>
          <w:szCs w:val="24"/>
        </w:rPr>
      </w:pPr>
      <w:bookmarkStart w:id="40" w:name="_Toc432793738"/>
      <w:r w:rsidRPr="00246BAD">
        <w:rPr>
          <w:sz w:val="24"/>
          <w:szCs w:val="24"/>
        </w:rPr>
        <w:t xml:space="preserve">Task 3: Create an empty Logic App </w:t>
      </w:r>
      <w:bookmarkEnd w:id="40"/>
    </w:p>
    <w:p w14:paraId="54097675" w14:textId="009C9522" w:rsidR="00A36738" w:rsidRDefault="00A36738" w:rsidP="00DB0A2F">
      <w:pPr>
        <w:pStyle w:val="Ln1"/>
        <w:numPr>
          <w:ilvl w:val="0"/>
          <w:numId w:val="31"/>
        </w:numPr>
      </w:pPr>
      <w:r>
        <w:t xml:space="preserve">On </w:t>
      </w:r>
      <w:r w:rsidR="00EF6D25">
        <w:t xml:space="preserve">the </w:t>
      </w:r>
      <w:r>
        <w:t xml:space="preserve">home page of the </w:t>
      </w:r>
      <w:r w:rsidR="00EF6D25">
        <w:t xml:space="preserve">Azure </w:t>
      </w:r>
      <w:r>
        <w:t xml:space="preserve">Preview portal, click </w:t>
      </w:r>
      <w:r w:rsidRPr="00DB0A2F">
        <w:rPr>
          <w:b/>
        </w:rPr>
        <w:t>New</w:t>
      </w:r>
      <w:r>
        <w:t>.</w:t>
      </w:r>
    </w:p>
    <w:p w14:paraId="0A124691" w14:textId="66CF3278" w:rsidR="00A36738" w:rsidRDefault="00EF6D25" w:rsidP="00DB0A2F">
      <w:pPr>
        <w:pStyle w:val="Ln1"/>
        <w:numPr>
          <w:ilvl w:val="0"/>
          <w:numId w:val="31"/>
        </w:numPr>
      </w:pPr>
      <w:r>
        <w:t xml:space="preserve">Click </w:t>
      </w:r>
      <w:r w:rsidR="00A36738">
        <w:t xml:space="preserve">the </w:t>
      </w:r>
      <w:r w:rsidRPr="00DB0A2F">
        <w:rPr>
          <w:b/>
        </w:rPr>
        <w:t>Web + Mobile</w:t>
      </w:r>
      <w:r w:rsidRPr="00EF6D25">
        <w:t xml:space="preserve"> </w:t>
      </w:r>
      <w:r w:rsidR="00A36738">
        <w:t>category</w:t>
      </w:r>
      <w:r w:rsidR="00A36738" w:rsidRPr="00DB0A2F">
        <w:rPr>
          <w:i/>
        </w:rPr>
        <w:t>.</w:t>
      </w:r>
    </w:p>
    <w:p w14:paraId="7A29D6E7" w14:textId="6207986D" w:rsidR="00A36738" w:rsidRDefault="00EF6D25" w:rsidP="00DB0A2F">
      <w:pPr>
        <w:pStyle w:val="Ln1"/>
        <w:numPr>
          <w:ilvl w:val="0"/>
          <w:numId w:val="31"/>
        </w:numPr>
      </w:pPr>
      <w:r>
        <w:t xml:space="preserve">Click </w:t>
      </w:r>
      <w:r w:rsidR="00A36738">
        <w:t xml:space="preserve">the </w:t>
      </w:r>
      <w:r w:rsidRPr="00DB0A2F">
        <w:rPr>
          <w:b/>
        </w:rPr>
        <w:t>Logic App</w:t>
      </w:r>
      <w:r>
        <w:t xml:space="preserve"> </w:t>
      </w:r>
      <w:r w:rsidR="00A36738">
        <w:t>tile</w:t>
      </w:r>
      <w:r w:rsidR="00A36738" w:rsidRPr="00DB0A2F">
        <w:rPr>
          <w:i/>
        </w:rPr>
        <w:t>.</w:t>
      </w:r>
    </w:p>
    <w:p w14:paraId="32265EE5" w14:textId="77777777" w:rsidR="00A36738" w:rsidRDefault="00A36738" w:rsidP="00DB0A2F">
      <w:pPr>
        <w:pStyle w:val="Ln1"/>
        <w:numPr>
          <w:ilvl w:val="0"/>
          <w:numId w:val="31"/>
        </w:numPr>
      </w:pPr>
      <w:r>
        <w:t>Enter a name of the new Logic App.</w:t>
      </w:r>
    </w:p>
    <w:p w14:paraId="05133E27" w14:textId="47DCA2F5" w:rsidR="00A36738" w:rsidRDefault="00A36738" w:rsidP="00DB0A2F">
      <w:pPr>
        <w:pStyle w:val="Ln1"/>
        <w:numPr>
          <w:ilvl w:val="0"/>
          <w:numId w:val="31"/>
        </w:numPr>
      </w:pPr>
      <w:r>
        <w:t xml:space="preserve">Click </w:t>
      </w:r>
      <w:r w:rsidRPr="00DB0A2F">
        <w:rPr>
          <w:b/>
        </w:rPr>
        <w:t>Create</w:t>
      </w:r>
      <w:r>
        <w:t xml:space="preserve"> and let Azure create the Logic App.</w:t>
      </w:r>
      <w:r>
        <w:br/>
      </w:r>
    </w:p>
    <w:p w14:paraId="2479D7B6" w14:textId="0F73A9E8" w:rsidR="00A36738" w:rsidRPr="00246BAD" w:rsidRDefault="00A36738" w:rsidP="007F78F2">
      <w:pPr>
        <w:pStyle w:val="Heading3"/>
        <w:rPr>
          <w:sz w:val="24"/>
          <w:szCs w:val="24"/>
        </w:rPr>
      </w:pPr>
      <w:bookmarkStart w:id="41" w:name="_Toc432793739"/>
      <w:r w:rsidRPr="00246BAD">
        <w:rPr>
          <w:sz w:val="24"/>
          <w:szCs w:val="24"/>
        </w:rPr>
        <w:t xml:space="preserve">Task 4: Add a Trigger (Recurrence) </w:t>
      </w:r>
      <w:bookmarkEnd w:id="41"/>
    </w:p>
    <w:p w14:paraId="71551DA8" w14:textId="100B9F0E" w:rsidR="00A36738" w:rsidRDefault="00441BC5" w:rsidP="00DB0A2F">
      <w:pPr>
        <w:pStyle w:val="Ln1"/>
        <w:numPr>
          <w:ilvl w:val="0"/>
          <w:numId w:val="33"/>
        </w:numPr>
      </w:pPr>
      <w:r w:rsidRPr="00DB0A2F">
        <w:rPr>
          <w:lang w:val="en"/>
        </w:rPr>
        <w:t xml:space="preserve">On the </w:t>
      </w:r>
      <w:r w:rsidR="00A36738" w:rsidRPr="00DB0A2F">
        <w:rPr>
          <w:b/>
          <w:lang w:val="en"/>
        </w:rPr>
        <w:t>Logic App</w:t>
      </w:r>
      <w:r w:rsidR="00A36738" w:rsidRPr="00DB0A2F">
        <w:rPr>
          <w:lang w:val="en"/>
        </w:rPr>
        <w:t xml:space="preserve"> page, click the </w:t>
      </w:r>
      <w:r w:rsidRPr="00DB0A2F">
        <w:rPr>
          <w:rFonts w:hint="eastAsia"/>
          <w:b/>
          <w:lang w:val="en"/>
        </w:rPr>
        <w:t>Triggers and actions</w:t>
      </w:r>
      <w:r w:rsidRPr="00DB0A2F">
        <w:rPr>
          <w:lang w:val="en"/>
        </w:rPr>
        <w:t xml:space="preserve"> tile</w:t>
      </w:r>
      <w:r w:rsidRPr="00DB0A2F">
        <w:rPr>
          <w:rFonts w:hint="eastAsia"/>
          <w:lang w:val="en"/>
        </w:rPr>
        <w:t>.</w:t>
      </w:r>
      <w:r w:rsidR="00A36738" w:rsidRPr="00DB0A2F">
        <w:rPr>
          <w:lang w:val="en"/>
        </w:rPr>
        <w:t xml:space="preserve"> </w:t>
      </w:r>
    </w:p>
    <w:p w14:paraId="695FAD3D" w14:textId="77777777" w:rsidR="00A36738" w:rsidRDefault="00A36738" w:rsidP="00DB0A2F">
      <w:pPr>
        <w:pStyle w:val="Ln1"/>
        <w:numPr>
          <w:ilvl w:val="0"/>
          <w:numId w:val="31"/>
        </w:numPr>
      </w:pPr>
      <w:r>
        <w:t xml:space="preserve">In the list of Logic App Templates, click the tile </w:t>
      </w:r>
      <w:r w:rsidRPr="00DB0A2F">
        <w:rPr>
          <w:i/>
        </w:rPr>
        <w:t>Create from Scratch.</w:t>
      </w:r>
    </w:p>
    <w:p w14:paraId="1685FD11" w14:textId="6F19C6D2" w:rsidR="00A36738" w:rsidRDefault="00170E49" w:rsidP="00DB0A2F">
      <w:pPr>
        <w:pStyle w:val="Ln1"/>
        <w:numPr>
          <w:ilvl w:val="0"/>
          <w:numId w:val="31"/>
        </w:numPr>
      </w:pPr>
      <w:r>
        <w:t xml:space="preserve">To add a trigger in the designer view, in </w:t>
      </w:r>
      <w:r w:rsidR="00A36738">
        <w:t xml:space="preserve">the </w:t>
      </w:r>
      <w:r w:rsidR="00A36738" w:rsidRPr="00DB0A2F">
        <w:rPr>
          <w:b/>
        </w:rPr>
        <w:t>API Apps</w:t>
      </w:r>
      <w:r w:rsidR="00A36738">
        <w:t xml:space="preserve"> list, click </w:t>
      </w:r>
      <w:r w:rsidR="00A36738" w:rsidRPr="00DB0A2F">
        <w:rPr>
          <w:b/>
        </w:rPr>
        <w:t>Recurrence</w:t>
      </w:r>
      <w:r w:rsidR="00A36738">
        <w:t>.</w:t>
      </w:r>
    </w:p>
    <w:p w14:paraId="2D4A2AFA" w14:textId="3010076F" w:rsidR="00A36738" w:rsidRDefault="00170E49" w:rsidP="00DB0A2F">
      <w:pPr>
        <w:pStyle w:val="Ln1"/>
        <w:numPr>
          <w:ilvl w:val="0"/>
          <w:numId w:val="31"/>
        </w:numPr>
      </w:pPr>
      <w:r>
        <w:t>I</w:t>
      </w:r>
      <w:r w:rsidR="00A36738">
        <w:t xml:space="preserve">n the </w:t>
      </w:r>
      <w:r w:rsidRPr="00DB0A2F">
        <w:rPr>
          <w:b/>
        </w:rPr>
        <w:t>Frequency</w:t>
      </w:r>
      <w:r>
        <w:t xml:space="preserve"> and </w:t>
      </w:r>
      <w:r w:rsidRPr="00DB0A2F">
        <w:rPr>
          <w:b/>
        </w:rPr>
        <w:t>Interval</w:t>
      </w:r>
      <w:r>
        <w:t xml:space="preserve"> </w:t>
      </w:r>
      <w:r w:rsidR="00A36738">
        <w:t>fields</w:t>
      </w:r>
      <w:r>
        <w:t>, enter</w:t>
      </w:r>
      <w:r w:rsidR="00A36738">
        <w:t xml:space="preserve"> the values you want for the </w:t>
      </w:r>
      <w:r>
        <w:t>trigger</w:t>
      </w:r>
      <w:r w:rsidR="00A36738">
        <w:t>.</w:t>
      </w:r>
    </w:p>
    <w:p w14:paraId="4F21BBAD" w14:textId="71F9F76D" w:rsidR="00A36738" w:rsidRDefault="00A36738" w:rsidP="00DB0A2F">
      <w:pPr>
        <w:pStyle w:val="Ln1"/>
        <w:numPr>
          <w:ilvl w:val="0"/>
          <w:numId w:val="31"/>
        </w:numPr>
      </w:pPr>
      <w:r>
        <w:t xml:space="preserve">Validate </w:t>
      </w:r>
      <w:r w:rsidR="00170E49">
        <w:t xml:space="preserve">the </w:t>
      </w:r>
      <w:r>
        <w:t>changes by clicking the green check mark.</w:t>
      </w:r>
    </w:p>
    <w:p w14:paraId="2689B456" w14:textId="27357E2C" w:rsidR="006525DD" w:rsidRDefault="006525DD" w:rsidP="006525DD">
      <w:pPr>
        <w:spacing w:line="276" w:lineRule="auto"/>
        <w:ind w:left="0"/>
        <w:rPr>
          <w:rFonts w:ascii="Arial" w:hAnsi="Arial"/>
          <w:b/>
          <w:bCs/>
          <w:sz w:val="24"/>
          <w:szCs w:val="24"/>
        </w:rPr>
      </w:pPr>
    </w:p>
    <w:p w14:paraId="7038F3B6" w14:textId="40A56280" w:rsidR="00F071F4" w:rsidRPr="007F78F2" w:rsidRDefault="00F071F4" w:rsidP="007F78F2">
      <w:pPr>
        <w:pStyle w:val="Heading2"/>
      </w:pPr>
      <w:bookmarkStart w:id="42" w:name="_Toc432793740"/>
      <w:r w:rsidRPr="007F78F2">
        <w:lastRenderedPageBreak/>
        <w:t xml:space="preserve">Exercise </w:t>
      </w:r>
      <w:r w:rsidR="00737529">
        <w:t>3</w:t>
      </w:r>
      <w:r w:rsidRPr="007F78F2">
        <w:t xml:space="preserve">: </w:t>
      </w:r>
      <w:r w:rsidR="00A36738" w:rsidRPr="007F78F2">
        <w:t>D</w:t>
      </w:r>
      <w:r w:rsidRPr="007F78F2">
        <w:t xml:space="preserve">esign the </w:t>
      </w:r>
      <w:r w:rsidR="00B54200">
        <w:t>L</w:t>
      </w:r>
      <w:r w:rsidR="004232B5" w:rsidRPr="007F78F2">
        <w:t xml:space="preserve">ogic </w:t>
      </w:r>
      <w:r w:rsidR="00B54200">
        <w:t>A</w:t>
      </w:r>
      <w:r w:rsidR="004232B5" w:rsidRPr="007F78F2">
        <w:t xml:space="preserve">pp </w:t>
      </w:r>
      <w:bookmarkEnd w:id="42"/>
    </w:p>
    <w:p w14:paraId="53EA77F7" w14:textId="702625CB" w:rsidR="00F071F4" w:rsidRPr="007F78F2" w:rsidRDefault="00F071F4" w:rsidP="007F78F2">
      <w:pPr>
        <w:pStyle w:val="Heading4"/>
      </w:pPr>
      <w:r w:rsidRPr="007F78F2">
        <w:t>Objectives</w:t>
      </w:r>
    </w:p>
    <w:p w14:paraId="49ED32F3" w14:textId="77777777" w:rsidR="00843FDE" w:rsidRPr="009C5E83" w:rsidRDefault="00843FDE" w:rsidP="00843FDE">
      <w:r w:rsidRPr="009C5E83">
        <w:t>In this exercise, you will:</w:t>
      </w:r>
    </w:p>
    <w:p w14:paraId="48A63541" w14:textId="0284C6EC" w:rsidR="00843FDE" w:rsidRPr="009C5E83" w:rsidRDefault="002878F1" w:rsidP="00843FDE">
      <w:pPr>
        <w:pStyle w:val="Lb1"/>
        <w:spacing w:after="120" w:line="276" w:lineRule="auto"/>
      </w:pPr>
      <w:r>
        <w:t xml:space="preserve">Use </w:t>
      </w:r>
      <w:r w:rsidR="00843FDE" w:rsidRPr="009C5E83">
        <w:t xml:space="preserve">a </w:t>
      </w:r>
      <w:r w:rsidR="00843FDE">
        <w:t xml:space="preserve">Twitter </w:t>
      </w:r>
      <w:r w:rsidR="00211B16">
        <w:t>c</w:t>
      </w:r>
      <w:r w:rsidR="00211B16" w:rsidRPr="009C5E83">
        <w:t>onnector</w:t>
      </w:r>
      <w:r w:rsidR="004232B5">
        <w:t>.</w:t>
      </w:r>
    </w:p>
    <w:p w14:paraId="2921C597" w14:textId="3AD00E0C" w:rsidR="0065177E" w:rsidRDefault="002878F1" w:rsidP="005264BC">
      <w:pPr>
        <w:pStyle w:val="Lb1"/>
        <w:spacing w:after="120" w:line="276" w:lineRule="auto"/>
      </w:pPr>
      <w:r>
        <w:t xml:space="preserve">Use </w:t>
      </w:r>
      <w:r w:rsidR="00843FDE" w:rsidRPr="00843FDE">
        <w:t>a</w:t>
      </w:r>
      <w:r w:rsidR="00826AA2">
        <w:t>n</w:t>
      </w:r>
      <w:r w:rsidR="00843FDE" w:rsidRPr="00843FDE">
        <w:t xml:space="preserve"> </w:t>
      </w:r>
      <w:r w:rsidR="00843FDE">
        <w:t xml:space="preserve">Azure Storage Blob </w:t>
      </w:r>
      <w:r w:rsidR="00211B16">
        <w:t>connector</w:t>
      </w:r>
      <w:r w:rsidR="004232B5">
        <w:t>.</w:t>
      </w:r>
    </w:p>
    <w:p w14:paraId="0FA605C7" w14:textId="5BD74044" w:rsidR="0065177E" w:rsidRDefault="0065177E" w:rsidP="00DB0A2F">
      <w:pPr>
        <w:pStyle w:val="Ln1"/>
        <w:numPr>
          <w:ilvl w:val="0"/>
          <w:numId w:val="0"/>
        </w:numPr>
        <w:ind w:left="720"/>
      </w:pPr>
    </w:p>
    <w:p w14:paraId="437348F9" w14:textId="097D7B64" w:rsidR="00A7420D" w:rsidRPr="00246BAD" w:rsidRDefault="00A7420D" w:rsidP="007F78F2">
      <w:pPr>
        <w:pStyle w:val="Heading2"/>
        <w:rPr>
          <w:sz w:val="24"/>
          <w:szCs w:val="24"/>
        </w:rPr>
      </w:pPr>
      <w:bookmarkStart w:id="43" w:name="_Toc432793741"/>
      <w:r w:rsidRPr="00246BAD">
        <w:rPr>
          <w:sz w:val="24"/>
          <w:szCs w:val="24"/>
        </w:rPr>
        <w:t xml:space="preserve">Task </w:t>
      </w:r>
      <w:r w:rsidR="005264BC" w:rsidRPr="00246BAD">
        <w:rPr>
          <w:sz w:val="24"/>
          <w:szCs w:val="24"/>
        </w:rPr>
        <w:t>1</w:t>
      </w:r>
      <w:r w:rsidRPr="00246BAD">
        <w:rPr>
          <w:sz w:val="24"/>
          <w:szCs w:val="24"/>
        </w:rPr>
        <w:t xml:space="preserve">: </w:t>
      </w:r>
      <w:r w:rsidR="00B80437" w:rsidRPr="00246BAD">
        <w:rPr>
          <w:sz w:val="24"/>
          <w:szCs w:val="24"/>
        </w:rPr>
        <w:t xml:space="preserve">Add </w:t>
      </w:r>
      <w:r w:rsidR="005264BC" w:rsidRPr="00246BAD">
        <w:rPr>
          <w:sz w:val="24"/>
          <w:szCs w:val="24"/>
        </w:rPr>
        <w:t>a</w:t>
      </w:r>
      <w:r w:rsidR="00584B95" w:rsidRPr="00246BAD">
        <w:rPr>
          <w:sz w:val="24"/>
          <w:szCs w:val="24"/>
        </w:rPr>
        <w:t xml:space="preserve"> </w:t>
      </w:r>
      <w:r w:rsidR="00B80437" w:rsidRPr="00246BAD">
        <w:rPr>
          <w:sz w:val="24"/>
          <w:szCs w:val="24"/>
        </w:rPr>
        <w:t>Twitter Connector</w:t>
      </w:r>
      <w:r w:rsidRPr="00246BAD">
        <w:rPr>
          <w:sz w:val="24"/>
          <w:szCs w:val="24"/>
        </w:rPr>
        <w:t xml:space="preserve"> </w:t>
      </w:r>
      <w:bookmarkEnd w:id="43"/>
    </w:p>
    <w:p w14:paraId="721DD10E" w14:textId="544EC9A0" w:rsidR="00A7420D" w:rsidRDefault="00A7420D" w:rsidP="00DB0A2F">
      <w:pPr>
        <w:pStyle w:val="Ln1"/>
        <w:numPr>
          <w:ilvl w:val="0"/>
          <w:numId w:val="39"/>
        </w:numPr>
      </w:pPr>
      <w:r>
        <w:t xml:space="preserve">In the </w:t>
      </w:r>
      <w:r w:rsidRPr="00DB0A2F">
        <w:rPr>
          <w:b/>
        </w:rPr>
        <w:t>API Apps</w:t>
      </w:r>
      <w:r>
        <w:t xml:space="preserve"> list</w:t>
      </w:r>
      <w:r w:rsidR="00B80437">
        <w:t xml:space="preserve"> of the designer </w:t>
      </w:r>
      <w:r w:rsidR="00E75155">
        <w:t>view,</w:t>
      </w:r>
      <w:r>
        <w:t xml:space="preserve"> </w:t>
      </w:r>
      <w:r w:rsidR="0028147D">
        <w:t xml:space="preserve">select the </w:t>
      </w:r>
      <w:r w:rsidR="00B80437" w:rsidRPr="0028147D">
        <w:t xml:space="preserve">Twitter </w:t>
      </w:r>
      <w:r w:rsidR="00211B16">
        <w:t>c</w:t>
      </w:r>
      <w:r w:rsidR="00211B16" w:rsidRPr="0028147D">
        <w:t>onnector</w:t>
      </w:r>
      <w:r w:rsidR="00211B16">
        <w:t xml:space="preserve"> </w:t>
      </w:r>
      <w:r w:rsidR="0028147D">
        <w:t xml:space="preserve">that you created in </w:t>
      </w:r>
      <w:r w:rsidR="0028147D" w:rsidRPr="00DB0A2F">
        <w:rPr>
          <w:b/>
        </w:rPr>
        <w:t>Task 2</w:t>
      </w:r>
      <w:r w:rsidR="00B80437">
        <w:t>.</w:t>
      </w:r>
    </w:p>
    <w:p w14:paraId="34880A1A" w14:textId="1661A523" w:rsidR="00A7420D" w:rsidRDefault="00211B16" w:rsidP="00DB0A2F">
      <w:pPr>
        <w:pStyle w:val="Ln1"/>
        <w:numPr>
          <w:ilvl w:val="0"/>
          <w:numId w:val="31"/>
        </w:numPr>
      </w:pPr>
      <w:r>
        <w:t xml:space="preserve">To validate the access, click </w:t>
      </w:r>
      <w:r w:rsidR="009E4645" w:rsidRPr="00DB0A2F">
        <w:rPr>
          <w:b/>
        </w:rPr>
        <w:t>Authorize</w:t>
      </w:r>
      <w:r w:rsidR="00A7420D">
        <w:t>.</w:t>
      </w:r>
    </w:p>
    <w:p w14:paraId="680108A3" w14:textId="615C4550" w:rsidR="00E94B68" w:rsidRPr="00E94B68" w:rsidRDefault="00E94B68" w:rsidP="00DB0A2F">
      <w:pPr>
        <w:pStyle w:val="Ln1"/>
        <w:numPr>
          <w:ilvl w:val="0"/>
          <w:numId w:val="31"/>
        </w:numPr>
      </w:pPr>
      <w:r>
        <w:t xml:space="preserve">Select the </w:t>
      </w:r>
      <w:r w:rsidR="00026DB4" w:rsidRPr="00DB0A2F">
        <w:rPr>
          <w:b/>
        </w:rPr>
        <w:t>Search Tweet</w:t>
      </w:r>
      <w:r w:rsidR="00026DB4">
        <w:t xml:space="preserve"> </w:t>
      </w:r>
      <w:r>
        <w:t>action</w:t>
      </w:r>
      <w:r w:rsidR="00E74E29" w:rsidRPr="00DB0A2F">
        <w:rPr>
          <w:i/>
        </w:rPr>
        <w:t>.</w:t>
      </w:r>
    </w:p>
    <w:p w14:paraId="06FAE73E" w14:textId="3F72445F" w:rsidR="00E74E29" w:rsidRDefault="00E74E29" w:rsidP="00DB0A2F">
      <w:pPr>
        <w:pStyle w:val="Ln1"/>
        <w:numPr>
          <w:ilvl w:val="0"/>
          <w:numId w:val="31"/>
        </w:numPr>
      </w:pPr>
      <w:r>
        <w:t xml:space="preserve">Enter </w:t>
      </w:r>
      <w:r w:rsidR="008F5C14">
        <w:t xml:space="preserve">a </w:t>
      </w:r>
      <w:r>
        <w:t>brand name to search for.</w:t>
      </w:r>
    </w:p>
    <w:p w14:paraId="5C4D673C" w14:textId="6C8F2C30" w:rsidR="00BA7EF7" w:rsidRDefault="00A7420D" w:rsidP="00DB0A2F">
      <w:pPr>
        <w:pStyle w:val="Ln1"/>
        <w:numPr>
          <w:ilvl w:val="0"/>
          <w:numId w:val="31"/>
        </w:numPr>
      </w:pPr>
      <w:r>
        <w:t xml:space="preserve">Validate </w:t>
      </w:r>
      <w:r w:rsidR="00026DB4">
        <w:t xml:space="preserve">the </w:t>
      </w:r>
      <w:r>
        <w:t xml:space="preserve">changes by clicking the </w:t>
      </w:r>
      <w:r w:rsidR="00991D9D">
        <w:t>green check mark of the Trigger</w:t>
      </w:r>
      <w:r w:rsidR="00026DB4">
        <w:t>.</w:t>
      </w:r>
    </w:p>
    <w:p w14:paraId="61F85E6F" w14:textId="7B4DB07E" w:rsidR="00A7420D" w:rsidRDefault="00991D9D" w:rsidP="00CC6373">
      <w:pPr>
        <w:pStyle w:val="Art"/>
        <w:numPr>
          <w:ilvl w:val="0"/>
          <w:numId w:val="0"/>
        </w:numPr>
        <w:ind w:left="1440"/>
      </w:pPr>
      <w:r w:rsidRPr="006F3E9E">
        <w:rPr>
          <w:noProof/>
          <w:lang w:val="fr-FR" w:eastAsia="fr-FR"/>
        </w:rPr>
        <w:drawing>
          <wp:inline distT="0" distB="0" distL="0" distR="0" wp14:anchorId="1CD120F4" wp14:editId="496758E6">
            <wp:extent cx="1382282" cy="2413686"/>
            <wp:effectExtent l="0" t="0" r="889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82282" cy="2413686"/>
                    </a:xfrm>
                    <a:prstGeom prst="rect">
                      <a:avLst/>
                    </a:prstGeom>
                    <a:noFill/>
                    <a:ln>
                      <a:noFill/>
                    </a:ln>
                  </pic:spPr>
                </pic:pic>
              </a:graphicData>
            </a:graphic>
          </wp:inline>
        </w:drawing>
      </w:r>
      <w:r w:rsidR="00C04C4A">
        <w:br/>
      </w:r>
    </w:p>
    <w:p w14:paraId="24EC000B" w14:textId="112FFE7A" w:rsidR="00C04C4A" w:rsidRPr="00246BAD" w:rsidRDefault="00C04C4A" w:rsidP="007F78F2">
      <w:pPr>
        <w:pStyle w:val="Heading3"/>
        <w:rPr>
          <w:sz w:val="24"/>
          <w:szCs w:val="24"/>
        </w:rPr>
      </w:pPr>
      <w:bookmarkStart w:id="44" w:name="_Toc432793742"/>
      <w:r w:rsidRPr="00246BAD">
        <w:rPr>
          <w:sz w:val="24"/>
          <w:szCs w:val="24"/>
        </w:rPr>
        <w:t xml:space="preserve">Task </w:t>
      </w:r>
      <w:r w:rsidR="005264BC" w:rsidRPr="00246BAD">
        <w:rPr>
          <w:sz w:val="24"/>
          <w:szCs w:val="24"/>
        </w:rPr>
        <w:t>2</w:t>
      </w:r>
      <w:r w:rsidRPr="00246BAD">
        <w:rPr>
          <w:sz w:val="24"/>
          <w:szCs w:val="24"/>
        </w:rPr>
        <w:t xml:space="preserve">: Add an Azure Storage Blob Connector to </w:t>
      </w:r>
      <w:r w:rsidR="00700F02">
        <w:rPr>
          <w:sz w:val="24"/>
          <w:szCs w:val="24"/>
        </w:rPr>
        <w:t>U</w:t>
      </w:r>
      <w:r w:rsidR="00700F02" w:rsidRPr="00246BAD">
        <w:rPr>
          <w:sz w:val="24"/>
          <w:szCs w:val="24"/>
        </w:rPr>
        <w:t xml:space="preserve">pload </w:t>
      </w:r>
      <w:r w:rsidRPr="00246BAD">
        <w:rPr>
          <w:sz w:val="24"/>
          <w:szCs w:val="24"/>
        </w:rPr>
        <w:t xml:space="preserve">the </w:t>
      </w:r>
      <w:r w:rsidR="00700F02">
        <w:rPr>
          <w:sz w:val="24"/>
          <w:szCs w:val="24"/>
        </w:rPr>
        <w:t>C</w:t>
      </w:r>
      <w:r w:rsidR="00700F02" w:rsidRPr="00246BAD">
        <w:rPr>
          <w:sz w:val="24"/>
          <w:szCs w:val="24"/>
        </w:rPr>
        <w:t xml:space="preserve">ontent </w:t>
      </w:r>
      <w:r w:rsidRPr="00246BAD">
        <w:rPr>
          <w:sz w:val="24"/>
          <w:szCs w:val="24"/>
        </w:rPr>
        <w:t xml:space="preserve">of </w:t>
      </w:r>
      <w:r w:rsidR="00700F02" w:rsidRPr="00246BAD">
        <w:rPr>
          <w:sz w:val="24"/>
          <w:szCs w:val="24"/>
        </w:rPr>
        <w:t>Tweets</w:t>
      </w:r>
      <w:r w:rsidR="00700F02" w:rsidRPr="00246BAD" w:rsidDel="00700F02">
        <w:rPr>
          <w:sz w:val="24"/>
          <w:szCs w:val="24"/>
        </w:rPr>
        <w:t xml:space="preserve"> </w:t>
      </w:r>
      <w:r w:rsidR="00700F02">
        <w:rPr>
          <w:sz w:val="24"/>
          <w:szCs w:val="24"/>
        </w:rPr>
        <w:t>F</w:t>
      </w:r>
      <w:r w:rsidR="00700F02" w:rsidRPr="00246BAD">
        <w:rPr>
          <w:sz w:val="24"/>
          <w:szCs w:val="24"/>
        </w:rPr>
        <w:t>ound</w:t>
      </w:r>
      <w:bookmarkEnd w:id="44"/>
      <w:r w:rsidR="00700F02" w:rsidRPr="00246BAD">
        <w:rPr>
          <w:sz w:val="24"/>
          <w:szCs w:val="24"/>
        </w:rPr>
        <w:t xml:space="preserve"> </w:t>
      </w:r>
    </w:p>
    <w:p w14:paraId="0CCA6713" w14:textId="7870542B" w:rsidR="00C04C4A" w:rsidRPr="007A129F" w:rsidRDefault="00C04C4A" w:rsidP="00DB0A2F">
      <w:pPr>
        <w:pStyle w:val="Ln1"/>
        <w:numPr>
          <w:ilvl w:val="0"/>
          <w:numId w:val="34"/>
        </w:numPr>
      </w:pPr>
      <w:r w:rsidRPr="00DB0A2F">
        <w:rPr>
          <w:lang w:val="en"/>
        </w:rPr>
        <w:t xml:space="preserve">In the </w:t>
      </w:r>
      <w:r w:rsidRPr="00DB0A2F">
        <w:rPr>
          <w:b/>
          <w:lang w:val="en"/>
        </w:rPr>
        <w:t>API Apps</w:t>
      </w:r>
      <w:r w:rsidRPr="00DB0A2F">
        <w:rPr>
          <w:lang w:val="en"/>
        </w:rPr>
        <w:t xml:space="preserve"> list, click the Azure Storage Blob Connector </w:t>
      </w:r>
      <w:r w:rsidR="00220D63" w:rsidRPr="00DB0A2F">
        <w:rPr>
          <w:lang w:val="en"/>
        </w:rPr>
        <w:t xml:space="preserve">created in </w:t>
      </w:r>
      <w:r w:rsidR="00220D63" w:rsidRPr="00DB0A2F">
        <w:rPr>
          <w:b/>
          <w:lang w:val="en"/>
        </w:rPr>
        <w:t>Lab 1</w:t>
      </w:r>
      <w:r w:rsidRPr="00DB0A2F">
        <w:rPr>
          <w:lang w:val="en"/>
        </w:rPr>
        <w:t>.</w:t>
      </w:r>
    </w:p>
    <w:p w14:paraId="4BE10128" w14:textId="09B50145" w:rsidR="00C04C4A" w:rsidRPr="007A129F" w:rsidRDefault="00C04C4A" w:rsidP="00DB0A2F">
      <w:pPr>
        <w:pStyle w:val="Ln1"/>
        <w:numPr>
          <w:ilvl w:val="0"/>
          <w:numId w:val="16"/>
        </w:numPr>
      </w:pPr>
      <w:r w:rsidRPr="00DB0A2F">
        <w:rPr>
          <w:lang w:val="en"/>
        </w:rPr>
        <w:t xml:space="preserve">In the Azure Storage Connector, </w:t>
      </w:r>
      <w:r w:rsidR="002803DB" w:rsidRPr="00DB0A2F">
        <w:rPr>
          <w:lang w:val="en"/>
        </w:rPr>
        <w:t>click</w:t>
      </w:r>
      <w:r w:rsidR="002803DB">
        <w:t xml:space="preserve"> </w:t>
      </w:r>
      <w:r w:rsidRPr="00DB0A2F">
        <w:rPr>
          <w:lang w:val="en"/>
        </w:rPr>
        <w:t xml:space="preserve">the </w:t>
      </w:r>
      <w:r w:rsidR="002803DB" w:rsidRPr="00DB0A2F">
        <w:rPr>
          <w:b/>
          <w:lang w:val="en"/>
        </w:rPr>
        <w:t>Upload Blo</w:t>
      </w:r>
      <w:r w:rsidR="002803DB" w:rsidRPr="00DB0A2F">
        <w:rPr>
          <w:rFonts w:hint="eastAsia"/>
          <w:b/>
          <w:lang w:val="en"/>
        </w:rPr>
        <w:t>b</w:t>
      </w:r>
      <w:r w:rsidR="002803DB" w:rsidRPr="00DB0A2F">
        <w:rPr>
          <w:lang w:val="en"/>
        </w:rPr>
        <w:t xml:space="preserve"> </w:t>
      </w:r>
      <w:r w:rsidRPr="00DB0A2F">
        <w:rPr>
          <w:lang w:val="en"/>
        </w:rPr>
        <w:t>act</w:t>
      </w:r>
      <w:r>
        <w:t>ion</w:t>
      </w:r>
      <w:r w:rsidRPr="00DB0A2F">
        <w:rPr>
          <w:rFonts w:ascii="wf_segoe-ui_semibold" w:hAnsi="wf_segoe-ui_semibold"/>
          <w:lang w:val="en"/>
        </w:rPr>
        <w:t>.</w:t>
      </w:r>
    </w:p>
    <w:p w14:paraId="11F63509" w14:textId="01C31E1C" w:rsidR="00C04C4A" w:rsidRDefault="00C04C4A" w:rsidP="00DB0A2F">
      <w:pPr>
        <w:pStyle w:val="Ln1"/>
        <w:numPr>
          <w:ilvl w:val="0"/>
          <w:numId w:val="16"/>
        </w:numPr>
      </w:pPr>
      <w:r>
        <w:t>Expand the connector menu and select</w:t>
      </w:r>
      <w:r w:rsidRPr="00DB0A2F">
        <w:rPr>
          <w:i/>
        </w:rPr>
        <w:t xml:space="preserve"> </w:t>
      </w:r>
      <w:r w:rsidRPr="00DB0A2F">
        <w:rPr>
          <w:b/>
        </w:rPr>
        <w:t>Repeat over a list</w:t>
      </w:r>
      <w:r>
        <w:t>.</w:t>
      </w:r>
    </w:p>
    <w:p w14:paraId="2D5D5FCE" w14:textId="7FFE77F3" w:rsidR="00C04C4A" w:rsidRDefault="00C04C4A" w:rsidP="00DB0A2F">
      <w:pPr>
        <w:pStyle w:val="Ln1"/>
        <w:numPr>
          <w:ilvl w:val="0"/>
          <w:numId w:val="16"/>
        </w:numPr>
      </w:pPr>
      <w:r>
        <w:t>In the</w:t>
      </w:r>
      <w:r w:rsidRPr="00DB0A2F">
        <w:rPr>
          <w:i/>
        </w:rPr>
        <w:t xml:space="preserve"> </w:t>
      </w:r>
      <w:r w:rsidRPr="00DB0A2F">
        <w:rPr>
          <w:b/>
        </w:rPr>
        <w:t>Repeat</w:t>
      </w:r>
      <w:r>
        <w:t xml:space="preserve"> field, click </w:t>
      </w:r>
      <w:r w:rsidR="009F34C2">
        <w:t xml:space="preserve">the </w:t>
      </w:r>
      <w:r>
        <w:t xml:space="preserve">browse button and select </w:t>
      </w:r>
      <w:r w:rsidR="001E7AD2" w:rsidRPr="00DB0A2F">
        <w:rPr>
          <w:b/>
        </w:rPr>
        <w:t>Search Tweets Body</w:t>
      </w:r>
      <w:r>
        <w:t>.</w:t>
      </w:r>
    </w:p>
    <w:p w14:paraId="72312AE3" w14:textId="74F70E23" w:rsidR="00C04C4A" w:rsidRPr="00BC70A2" w:rsidRDefault="00C04C4A" w:rsidP="00DB0A2F">
      <w:pPr>
        <w:pStyle w:val="Ln1"/>
        <w:numPr>
          <w:ilvl w:val="0"/>
          <w:numId w:val="16"/>
        </w:numPr>
      </w:pPr>
      <w:r>
        <w:t>In the</w:t>
      </w:r>
      <w:r w:rsidRPr="00DB0A2F">
        <w:rPr>
          <w:i/>
        </w:rPr>
        <w:t xml:space="preserve"> </w:t>
      </w:r>
      <w:r w:rsidRPr="00DB0A2F">
        <w:rPr>
          <w:b/>
        </w:rPr>
        <w:t>Blob Path</w:t>
      </w:r>
      <w:r>
        <w:t xml:space="preserve"> field, click </w:t>
      </w:r>
      <w:r w:rsidR="009F34C2">
        <w:t xml:space="preserve">the </w:t>
      </w:r>
      <w:r>
        <w:t>browse button and select</w:t>
      </w:r>
      <w:r w:rsidRPr="00DB0A2F">
        <w:rPr>
          <w:i/>
        </w:rPr>
        <w:t xml:space="preserve"> </w:t>
      </w:r>
      <w:r w:rsidR="001E7AD2" w:rsidRPr="00DB0A2F">
        <w:rPr>
          <w:b/>
        </w:rPr>
        <w:t>Search Tweets Tweeted By</w:t>
      </w:r>
      <w:r w:rsidRPr="00DB0A2F">
        <w:rPr>
          <w:lang w:val="en"/>
        </w:rPr>
        <w:t>.</w:t>
      </w:r>
    </w:p>
    <w:p w14:paraId="63474A7D" w14:textId="536E6BE1" w:rsidR="00C04C4A" w:rsidRPr="007A129F" w:rsidRDefault="00C04C4A" w:rsidP="00DB0A2F">
      <w:pPr>
        <w:pStyle w:val="Ln1"/>
        <w:numPr>
          <w:ilvl w:val="0"/>
          <w:numId w:val="16"/>
        </w:numPr>
      </w:pPr>
      <w:r>
        <w:lastRenderedPageBreak/>
        <w:t>In the</w:t>
      </w:r>
      <w:r w:rsidRPr="00DB0A2F">
        <w:rPr>
          <w:i/>
        </w:rPr>
        <w:t xml:space="preserve"> </w:t>
      </w:r>
      <w:r w:rsidRPr="00DB0A2F">
        <w:rPr>
          <w:b/>
        </w:rPr>
        <w:t>Content</w:t>
      </w:r>
      <w:r w:rsidRPr="00DB0A2F">
        <w:rPr>
          <w:i/>
        </w:rPr>
        <w:t xml:space="preserve"> </w:t>
      </w:r>
      <w:r>
        <w:t xml:space="preserve">field, click </w:t>
      </w:r>
      <w:r w:rsidR="009F34C2">
        <w:t xml:space="preserve">the </w:t>
      </w:r>
      <w:r>
        <w:t>browse button and select</w:t>
      </w:r>
      <w:r w:rsidRPr="00DB0A2F">
        <w:rPr>
          <w:i/>
        </w:rPr>
        <w:t xml:space="preserve"> </w:t>
      </w:r>
      <w:r w:rsidR="001E7AD2" w:rsidRPr="00DB0A2F">
        <w:rPr>
          <w:b/>
        </w:rPr>
        <w:t>Search Tweets Tweet Text</w:t>
      </w:r>
      <w:r w:rsidR="00FF184E" w:rsidRPr="00881F88">
        <w:t>.</w:t>
      </w:r>
      <w:r w:rsidR="00991D9D" w:rsidRPr="00DB0A2F">
        <w:rPr>
          <w:i/>
        </w:rPr>
        <w:br/>
      </w:r>
    </w:p>
    <w:p w14:paraId="7099204C" w14:textId="5D02CC1B" w:rsidR="00C04C4A" w:rsidRDefault="00C04C4A" w:rsidP="00DB0A2F">
      <w:pPr>
        <w:pStyle w:val="Ln1"/>
        <w:numPr>
          <w:ilvl w:val="0"/>
          <w:numId w:val="0"/>
        </w:numPr>
        <w:ind w:left="1080"/>
      </w:pPr>
    </w:p>
    <w:p w14:paraId="3484C70E" w14:textId="5116BDFE" w:rsidR="00BC70A2" w:rsidRPr="007C3D34" w:rsidRDefault="00BC70A2" w:rsidP="007F78F2">
      <w:pPr>
        <w:pStyle w:val="Heading3"/>
        <w:rPr>
          <w:sz w:val="24"/>
          <w:szCs w:val="24"/>
        </w:rPr>
      </w:pPr>
      <w:bookmarkStart w:id="45" w:name="_Toc432793743"/>
      <w:r w:rsidRPr="007C3D34">
        <w:rPr>
          <w:sz w:val="24"/>
          <w:szCs w:val="24"/>
        </w:rPr>
        <w:t xml:space="preserve">Task </w:t>
      </w:r>
      <w:r w:rsidR="005264BC" w:rsidRPr="007C3D34">
        <w:rPr>
          <w:sz w:val="24"/>
          <w:szCs w:val="24"/>
        </w:rPr>
        <w:t>3</w:t>
      </w:r>
      <w:r w:rsidRPr="007C3D34">
        <w:rPr>
          <w:sz w:val="24"/>
          <w:szCs w:val="24"/>
        </w:rPr>
        <w:t xml:space="preserve">: Use </w:t>
      </w:r>
      <w:r w:rsidR="00FF184E">
        <w:rPr>
          <w:sz w:val="24"/>
          <w:szCs w:val="24"/>
        </w:rPr>
        <w:t>the</w:t>
      </w:r>
      <w:r w:rsidR="00FF184E" w:rsidRPr="007C3D34">
        <w:rPr>
          <w:sz w:val="24"/>
          <w:szCs w:val="24"/>
        </w:rPr>
        <w:t xml:space="preserve"> </w:t>
      </w:r>
      <w:r w:rsidRPr="007C3D34">
        <w:rPr>
          <w:i/>
          <w:sz w:val="24"/>
          <w:szCs w:val="24"/>
        </w:rPr>
        <w:t>guid</w:t>
      </w:r>
      <w:r w:rsidRPr="007C3D34">
        <w:rPr>
          <w:sz w:val="24"/>
          <w:szCs w:val="24"/>
        </w:rPr>
        <w:t xml:space="preserve"> </w:t>
      </w:r>
      <w:r w:rsidR="00FF184E">
        <w:rPr>
          <w:sz w:val="24"/>
          <w:szCs w:val="24"/>
        </w:rPr>
        <w:t>M</w:t>
      </w:r>
      <w:r w:rsidR="00FF184E" w:rsidRPr="007C3D34">
        <w:rPr>
          <w:sz w:val="24"/>
          <w:szCs w:val="24"/>
        </w:rPr>
        <w:t xml:space="preserve">ethod </w:t>
      </w:r>
      <w:r w:rsidRPr="007C3D34">
        <w:rPr>
          <w:sz w:val="24"/>
          <w:szCs w:val="24"/>
        </w:rPr>
        <w:t xml:space="preserve">to </w:t>
      </w:r>
      <w:r w:rsidR="00FF184E">
        <w:rPr>
          <w:sz w:val="24"/>
          <w:szCs w:val="24"/>
        </w:rPr>
        <w:t>U</w:t>
      </w:r>
      <w:r w:rsidRPr="007C3D34">
        <w:rPr>
          <w:sz w:val="24"/>
          <w:szCs w:val="24"/>
        </w:rPr>
        <w:t xml:space="preserve">pload </w:t>
      </w:r>
      <w:r w:rsidR="00FF184E">
        <w:rPr>
          <w:sz w:val="24"/>
          <w:szCs w:val="24"/>
        </w:rPr>
        <w:t>U</w:t>
      </w:r>
      <w:r w:rsidR="00FF184E" w:rsidRPr="007C3D34">
        <w:rPr>
          <w:sz w:val="24"/>
          <w:szCs w:val="24"/>
        </w:rPr>
        <w:t xml:space="preserve">nique </w:t>
      </w:r>
      <w:r w:rsidR="00FF184E">
        <w:rPr>
          <w:sz w:val="24"/>
          <w:szCs w:val="24"/>
        </w:rPr>
        <w:t>F</w:t>
      </w:r>
      <w:r w:rsidR="00FF184E" w:rsidRPr="007C3D34">
        <w:rPr>
          <w:sz w:val="24"/>
          <w:szCs w:val="24"/>
        </w:rPr>
        <w:t>iles</w:t>
      </w:r>
      <w:bookmarkEnd w:id="45"/>
    </w:p>
    <w:p w14:paraId="3CC2D487" w14:textId="7F86F589" w:rsidR="00BC70A2" w:rsidRDefault="00BC70A2" w:rsidP="00DB0A2F">
      <w:pPr>
        <w:pStyle w:val="Ln1"/>
        <w:numPr>
          <w:ilvl w:val="0"/>
          <w:numId w:val="0"/>
        </w:numPr>
        <w:ind w:left="720"/>
      </w:pPr>
      <w:r>
        <w:t xml:space="preserve">To be sure to have one file uploaded per Tweet found to the Azure Storage blob, use the </w:t>
      </w:r>
      <w:r w:rsidRPr="00881F88">
        <w:rPr>
          <w:i/>
        </w:rPr>
        <w:t>guid()</w:t>
      </w:r>
      <w:r>
        <w:t xml:space="preserve"> method to make the file name unique.</w:t>
      </w:r>
    </w:p>
    <w:p w14:paraId="69FDAB4A" w14:textId="7E7E12FF" w:rsidR="00144E59" w:rsidRPr="00881F88" w:rsidRDefault="00BC70A2" w:rsidP="00DB0A2F">
      <w:pPr>
        <w:pStyle w:val="Ln1"/>
        <w:numPr>
          <w:ilvl w:val="0"/>
          <w:numId w:val="36"/>
        </w:numPr>
      </w:pPr>
      <w:r>
        <w:t xml:space="preserve">Replace the value </w:t>
      </w:r>
      <w:r w:rsidR="00FF184E">
        <w:t xml:space="preserve">in </w:t>
      </w:r>
      <w:r>
        <w:t xml:space="preserve">the </w:t>
      </w:r>
      <w:r w:rsidRPr="00DB0A2F">
        <w:rPr>
          <w:b/>
        </w:rPr>
        <w:t>Blob Path</w:t>
      </w:r>
      <w:r>
        <w:t xml:space="preserve"> field of the Azure Storage Blob Connector </w:t>
      </w:r>
      <w:r w:rsidR="00FF184E">
        <w:t xml:space="preserve">with </w:t>
      </w:r>
      <w:r>
        <w:t>the following line :</w:t>
      </w:r>
      <w:r>
        <w:br/>
      </w:r>
      <w:r w:rsidRPr="00DB0A2F">
        <w:rPr>
          <w:i/>
        </w:rPr>
        <w:t>@concat(repeatItem().Tweeted_By,guid())</w:t>
      </w:r>
    </w:p>
    <w:p w14:paraId="3A1FE7C9" w14:textId="6DF9F5FB" w:rsidR="00BC70A2" w:rsidRDefault="00144E59" w:rsidP="00CC6373">
      <w:pPr>
        <w:pStyle w:val="Art"/>
        <w:numPr>
          <w:ilvl w:val="0"/>
          <w:numId w:val="0"/>
        </w:numPr>
        <w:ind w:left="1440"/>
      </w:pPr>
      <w:r w:rsidRPr="006F3E9E">
        <w:rPr>
          <w:noProof/>
          <w:lang w:val="fr-FR" w:eastAsia="fr-FR"/>
        </w:rPr>
        <w:drawing>
          <wp:inline distT="0" distB="0" distL="0" distR="0" wp14:anchorId="238BF93F" wp14:editId="4FB4368D">
            <wp:extent cx="1497828" cy="2636108"/>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97828" cy="2636108"/>
                    </a:xfrm>
                    <a:prstGeom prst="rect">
                      <a:avLst/>
                    </a:prstGeom>
                    <a:noFill/>
                    <a:ln>
                      <a:noFill/>
                    </a:ln>
                  </pic:spPr>
                </pic:pic>
              </a:graphicData>
            </a:graphic>
          </wp:inline>
        </w:drawing>
      </w:r>
      <w:r w:rsidR="00BC70A2">
        <w:rPr>
          <w:i/>
        </w:rPr>
        <w:br/>
      </w:r>
    </w:p>
    <w:p w14:paraId="6DE9E2E5" w14:textId="77777777" w:rsidR="00FF184E" w:rsidRDefault="00BC70A2" w:rsidP="00DB0A2F">
      <w:pPr>
        <w:pStyle w:val="Ln1"/>
        <w:numPr>
          <w:ilvl w:val="0"/>
          <w:numId w:val="36"/>
        </w:numPr>
      </w:pPr>
      <w:r>
        <w:t>Validate all the changes of the connector by clicking on the green check mark</w:t>
      </w:r>
      <w:r w:rsidR="00F7640B">
        <w:t>.</w:t>
      </w:r>
    </w:p>
    <w:p w14:paraId="3BB5193F" w14:textId="45ABACC2" w:rsidR="00467A88" w:rsidRDefault="00F7640B" w:rsidP="00DB0A2F">
      <w:pPr>
        <w:pStyle w:val="Ln1"/>
        <w:numPr>
          <w:ilvl w:val="0"/>
          <w:numId w:val="36"/>
        </w:numPr>
      </w:pPr>
      <w:r>
        <w:t>This is the resulting Logic App workflow you should have:</w:t>
      </w:r>
    </w:p>
    <w:p w14:paraId="01145208" w14:textId="162F5C39" w:rsidR="00F7640B" w:rsidRDefault="00467A88" w:rsidP="007175B1">
      <w:pPr>
        <w:pStyle w:val="Art"/>
        <w:numPr>
          <w:ilvl w:val="0"/>
          <w:numId w:val="0"/>
        </w:numPr>
        <w:ind w:left="1440"/>
      </w:pPr>
      <w:r w:rsidRPr="009522A5">
        <w:rPr>
          <w:noProof/>
          <w:lang w:val="fr-FR" w:eastAsia="fr-FR"/>
        </w:rPr>
        <w:lastRenderedPageBreak/>
        <w:drawing>
          <wp:inline distT="0" distB="0" distL="0" distR="0" wp14:anchorId="13BDA793" wp14:editId="6DD2668D">
            <wp:extent cx="5479415" cy="3153410"/>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9415" cy="3153410"/>
                    </a:xfrm>
                    <a:prstGeom prst="rect">
                      <a:avLst/>
                    </a:prstGeom>
                    <a:noFill/>
                    <a:ln>
                      <a:noFill/>
                    </a:ln>
                  </pic:spPr>
                </pic:pic>
              </a:graphicData>
            </a:graphic>
          </wp:inline>
        </w:drawing>
      </w:r>
    </w:p>
    <w:p w14:paraId="281F3B37" w14:textId="03F34B74" w:rsidR="00BC70A2" w:rsidRDefault="00BC70A2" w:rsidP="007175B1">
      <w:pPr>
        <w:pStyle w:val="Art"/>
        <w:numPr>
          <w:ilvl w:val="0"/>
          <w:numId w:val="0"/>
        </w:numPr>
        <w:ind w:left="1440"/>
      </w:pPr>
    </w:p>
    <w:p w14:paraId="22E6C875" w14:textId="77777777" w:rsidR="00FF184E" w:rsidRDefault="00FF184E">
      <w:pPr>
        <w:spacing w:after="0" w:line="240" w:lineRule="auto"/>
        <w:ind w:left="0"/>
        <w:contextualSpacing w:val="0"/>
        <w:rPr>
          <w:rFonts w:ascii="Segoe UI Semibold" w:hAnsi="Segoe UI Semibold" w:cs="Tahoma"/>
          <w:iCs/>
          <w:color w:val="auto"/>
          <w:kern w:val="32"/>
          <w:sz w:val="34"/>
          <w:szCs w:val="20"/>
        </w:rPr>
      </w:pPr>
      <w:r>
        <w:br w:type="page"/>
      </w:r>
    </w:p>
    <w:p w14:paraId="3886BE6E" w14:textId="660F6C82" w:rsidR="00760245" w:rsidRPr="005F2AFE" w:rsidRDefault="00760245" w:rsidP="007F78F2">
      <w:pPr>
        <w:pStyle w:val="Heading2"/>
        <w:rPr>
          <w:color w:val="A6A6A6" w:themeColor="background1" w:themeShade="A6"/>
        </w:rPr>
      </w:pPr>
      <w:bookmarkStart w:id="46" w:name="_Toc432793744"/>
      <w:r>
        <w:lastRenderedPageBreak/>
        <w:t xml:space="preserve">Exercise </w:t>
      </w:r>
      <w:r w:rsidR="00737529">
        <w:t>4</w:t>
      </w:r>
      <w:r>
        <w:t xml:space="preserve">: Test your Logic App and analyze the result </w:t>
      </w:r>
      <w:bookmarkEnd w:id="46"/>
    </w:p>
    <w:p w14:paraId="24444C24" w14:textId="0DF3661E" w:rsidR="00760245" w:rsidRPr="007F78F2" w:rsidRDefault="00760245" w:rsidP="007F78F2">
      <w:pPr>
        <w:pStyle w:val="Heading4"/>
      </w:pPr>
      <w:r w:rsidRPr="007F78F2">
        <w:t>Objectives</w:t>
      </w:r>
    </w:p>
    <w:p w14:paraId="6B29D42C" w14:textId="77777777" w:rsidR="00760245" w:rsidRDefault="00760245" w:rsidP="00760245">
      <w:r>
        <w:t>In this exercise, you will:</w:t>
      </w:r>
    </w:p>
    <w:p w14:paraId="3EBD86AF" w14:textId="587B8CD9" w:rsidR="00760245" w:rsidRPr="003F4B8D" w:rsidRDefault="00760245" w:rsidP="00760245">
      <w:pPr>
        <w:pStyle w:val="Lb1"/>
        <w:spacing w:after="120" w:line="276" w:lineRule="auto"/>
      </w:pPr>
      <w:r w:rsidRPr="003F4B8D">
        <w:t>Test the Logic App</w:t>
      </w:r>
      <w:r w:rsidR="00973D64">
        <w:t>.</w:t>
      </w:r>
    </w:p>
    <w:p w14:paraId="07E4B43B" w14:textId="3DF8D701" w:rsidR="00760245" w:rsidRPr="003F4B8D" w:rsidRDefault="00760245" w:rsidP="00760245">
      <w:pPr>
        <w:pStyle w:val="Lb1"/>
        <w:spacing w:after="120" w:line="276" w:lineRule="auto"/>
      </w:pPr>
      <w:r w:rsidRPr="003F4B8D">
        <w:t xml:space="preserve">Analyze the test result </w:t>
      </w:r>
      <w:r w:rsidR="00973D64">
        <w:t>o</w:t>
      </w:r>
      <w:r w:rsidRPr="003F4B8D">
        <w:t>n the Logic App Run page</w:t>
      </w:r>
      <w:r w:rsidR="00973D64">
        <w:t>.</w:t>
      </w:r>
    </w:p>
    <w:p w14:paraId="6BE2E7F0" w14:textId="17834F6A" w:rsidR="00760245" w:rsidRPr="003F4B8D" w:rsidRDefault="00760245" w:rsidP="00760245">
      <w:pPr>
        <w:pStyle w:val="Lb1"/>
        <w:spacing w:after="120" w:line="276" w:lineRule="auto"/>
      </w:pPr>
      <w:r w:rsidRPr="003F4B8D">
        <w:t xml:space="preserve">Verify the test result in the </w:t>
      </w:r>
      <w:r>
        <w:t>Azure Storage Blob</w:t>
      </w:r>
      <w:r w:rsidRPr="003F4B8D">
        <w:t>.</w:t>
      </w:r>
      <w:r>
        <w:br/>
      </w:r>
    </w:p>
    <w:p w14:paraId="7AE8DE57" w14:textId="1FF08110" w:rsidR="00760245" w:rsidRPr="00246BAD" w:rsidRDefault="00760245" w:rsidP="007F78F2">
      <w:pPr>
        <w:pStyle w:val="Heading3"/>
        <w:rPr>
          <w:sz w:val="24"/>
          <w:szCs w:val="24"/>
        </w:rPr>
      </w:pPr>
      <w:bookmarkStart w:id="47" w:name="_Toc432793745"/>
      <w:r w:rsidRPr="00246BAD">
        <w:rPr>
          <w:sz w:val="24"/>
          <w:szCs w:val="24"/>
        </w:rPr>
        <w:t xml:space="preserve">Task 1: Test </w:t>
      </w:r>
      <w:r w:rsidR="00973D64">
        <w:rPr>
          <w:sz w:val="24"/>
          <w:szCs w:val="24"/>
        </w:rPr>
        <w:t>Y</w:t>
      </w:r>
      <w:r w:rsidR="00973D64" w:rsidRPr="00246BAD">
        <w:rPr>
          <w:sz w:val="24"/>
          <w:szCs w:val="24"/>
        </w:rPr>
        <w:t xml:space="preserve">our </w:t>
      </w:r>
      <w:r w:rsidRPr="00246BAD">
        <w:rPr>
          <w:sz w:val="24"/>
          <w:szCs w:val="24"/>
        </w:rPr>
        <w:t>Logic App</w:t>
      </w:r>
      <w:r w:rsidR="00150EF0" w:rsidRPr="00246BAD">
        <w:rPr>
          <w:sz w:val="24"/>
          <w:szCs w:val="24"/>
        </w:rPr>
        <w:t xml:space="preserve"> and </w:t>
      </w:r>
      <w:r w:rsidR="00973D64">
        <w:rPr>
          <w:sz w:val="24"/>
          <w:szCs w:val="24"/>
        </w:rPr>
        <w:t>A</w:t>
      </w:r>
      <w:r w:rsidR="00973D64" w:rsidRPr="00246BAD">
        <w:rPr>
          <w:sz w:val="24"/>
          <w:szCs w:val="24"/>
        </w:rPr>
        <w:t xml:space="preserve">nalyze </w:t>
      </w:r>
      <w:r w:rsidR="00150EF0" w:rsidRPr="00246BAD">
        <w:rPr>
          <w:sz w:val="24"/>
          <w:szCs w:val="24"/>
        </w:rPr>
        <w:t xml:space="preserve">the </w:t>
      </w:r>
      <w:r w:rsidR="00973D64">
        <w:rPr>
          <w:sz w:val="24"/>
          <w:szCs w:val="24"/>
        </w:rPr>
        <w:t>R</w:t>
      </w:r>
      <w:r w:rsidR="00973D64" w:rsidRPr="00246BAD">
        <w:rPr>
          <w:sz w:val="24"/>
          <w:szCs w:val="24"/>
        </w:rPr>
        <w:t>esult</w:t>
      </w:r>
      <w:bookmarkEnd w:id="47"/>
    </w:p>
    <w:p w14:paraId="7864DB44" w14:textId="134197E3" w:rsidR="00150EF0" w:rsidRPr="00150EF0" w:rsidRDefault="00150EF0" w:rsidP="00DB0A2F">
      <w:pPr>
        <w:pStyle w:val="Ln1"/>
        <w:numPr>
          <w:ilvl w:val="0"/>
          <w:numId w:val="38"/>
        </w:numPr>
      </w:pPr>
      <w:r w:rsidRPr="00DB0A2F">
        <w:rPr>
          <w:lang w:val="en"/>
        </w:rPr>
        <w:t>Create Tweets containing the product brand name you configured in the Twitter Connector.</w:t>
      </w:r>
    </w:p>
    <w:p w14:paraId="5F96AB3D" w14:textId="1C713B61" w:rsidR="00760245" w:rsidRPr="00CD7F7C" w:rsidRDefault="00973D64" w:rsidP="00DB0A2F">
      <w:pPr>
        <w:pStyle w:val="Ln1"/>
        <w:numPr>
          <w:ilvl w:val="0"/>
          <w:numId w:val="28"/>
        </w:numPr>
      </w:pPr>
      <w:r w:rsidRPr="00DB0A2F">
        <w:rPr>
          <w:lang w:val="en"/>
        </w:rPr>
        <w:t xml:space="preserve">To display the Logic App page, in the navigation bar of the designer view, click </w:t>
      </w:r>
      <w:r w:rsidR="00760245" w:rsidRPr="00DB0A2F">
        <w:rPr>
          <w:lang w:val="en"/>
        </w:rPr>
        <w:t>the Logic App name.</w:t>
      </w:r>
    </w:p>
    <w:p w14:paraId="3234265E" w14:textId="19684D2C" w:rsidR="00760245" w:rsidRDefault="00973D64" w:rsidP="00DB0A2F">
      <w:pPr>
        <w:pStyle w:val="Ln1"/>
        <w:numPr>
          <w:ilvl w:val="0"/>
          <w:numId w:val="19"/>
        </w:numPr>
      </w:pPr>
      <w:r>
        <w:t>O</w:t>
      </w:r>
      <w:r w:rsidR="00760245">
        <w:t xml:space="preserve">n the </w:t>
      </w:r>
      <w:r>
        <w:t>top bar of the</w:t>
      </w:r>
      <w:r w:rsidRPr="00DB0A2F">
        <w:rPr>
          <w:b/>
        </w:rPr>
        <w:t xml:space="preserve"> </w:t>
      </w:r>
      <w:r w:rsidR="00760245" w:rsidRPr="00DB0A2F">
        <w:rPr>
          <w:b/>
        </w:rPr>
        <w:t>Logic App</w:t>
      </w:r>
      <w:r w:rsidR="00760245">
        <w:t xml:space="preserve"> page, click the </w:t>
      </w:r>
      <w:r w:rsidR="00760245" w:rsidRPr="00DB0A2F">
        <w:rPr>
          <w:b/>
        </w:rPr>
        <w:t>Run Now</w:t>
      </w:r>
      <w:r w:rsidR="00760245">
        <w:t xml:space="preserve"> link</w:t>
      </w:r>
      <w:r w:rsidR="00760245" w:rsidRPr="00DB0A2F">
        <w:rPr>
          <w:i/>
        </w:rPr>
        <w:t>.</w:t>
      </w:r>
    </w:p>
    <w:p w14:paraId="15B0AA82" w14:textId="77777777" w:rsidR="00760245" w:rsidRDefault="00760245" w:rsidP="00DB0A2F">
      <w:pPr>
        <w:pStyle w:val="Ln1"/>
        <w:numPr>
          <w:ilvl w:val="0"/>
          <w:numId w:val="19"/>
        </w:numPr>
      </w:pPr>
      <w:r>
        <w:t xml:space="preserve">Select the corresponding entry in the </w:t>
      </w:r>
      <w:r w:rsidRPr="00DB0A2F">
        <w:rPr>
          <w:b/>
        </w:rPr>
        <w:t>Operations</w:t>
      </w:r>
      <w:r>
        <w:t xml:space="preserve"> list and review the corresponding </w:t>
      </w:r>
      <w:r w:rsidRPr="00DB0A2F">
        <w:rPr>
          <w:b/>
        </w:rPr>
        <w:t>Logic App run</w:t>
      </w:r>
      <w:r>
        <w:t xml:space="preserve"> page on the right side.</w:t>
      </w:r>
    </w:p>
    <w:p w14:paraId="358A0635" w14:textId="3500348A" w:rsidR="00760245" w:rsidRDefault="00760245" w:rsidP="00DB0A2F">
      <w:pPr>
        <w:pStyle w:val="Ln1"/>
        <w:numPr>
          <w:ilvl w:val="0"/>
          <w:numId w:val="19"/>
        </w:numPr>
      </w:pPr>
      <w:r>
        <w:t xml:space="preserve">Wait for the </w:t>
      </w:r>
      <w:r w:rsidR="00C92296">
        <w:t xml:space="preserve">test </w:t>
      </w:r>
      <w:r>
        <w:t xml:space="preserve">result and notice the status of each action </w:t>
      </w:r>
      <w:r w:rsidR="00C92296">
        <w:t>o</w:t>
      </w:r>
      <w:r>
        <w:t>n the Run page.</w:t>
      </w:r>
    </w:p>
    <w:p w14:paraId="0E4BEB57" w14:textId="63EC6B85" w:rsidR="00150EF0" w:rsidRDefault="00760245" w:rsidP="00DB0A2F">
      <w:pPr>
        <w:pStyle w:val="Ln1"/>
        <w:numPr>
          <w:ilvl w:val="0"/>
          <w:numId w:val="16"/>
        </w:numPr>
      </w:pPr>
      <w:r>
        <w:t>Click each action line to display its details and open its input and output links.</w:t>
      </w:r>
    </w:p>
    <w:p w14:paraId="6E22067D" w14:textId="675F4B1B" w:rsidR="008E55D1" w:rsidRDefault="00150EF0" w:rsidP="00DB0A2F">
      <w:pPr>
        <w:pStyle w:val="Ln1"/>
        <w:numPr>
          <w:ilvl w:val="0"/>
          <w:numId w:val="16"/>
        </w:numPr>
      </w:pPr>
      <w:r>
        <w:t xml:space="preserve">Check in the Azure </w:t>
      </w:r>
      <w:r w:rsidR="00C92296">
        <w:t xml:space="preserve">Blob Container </w:t>
      </w:r>
      <w:r w:rsidR="00BA119C">
        <w:t xml:space="preserve">(used by </w:t>
      </w:r>
      <w:r>
        <w:t xml:space="preserve">the </w:t>
      </w:r>
      <w:r w:rsidR="00BA119C">
        <w:t xml:space="preserve">Azure Storage Blob </w:t>
      </w:r>
      <w:r>
        <w:t>Connector</w:t>
      </w:r>
      <w:r w:rsidR="00BA119C">
        <w:t>)</w:t>
      </w:r>
      <w:r>
        <w:t xml:space="preserve"> that </w:t>
      </w:r>
      <w:r w:rsidR="00790CE7">
        <w:t>the</w:t>
      </w:r>
      <w:r>
        <w:t xml:space="preserve"> files</w:t>
      </w:r>
      <w:r w:rsidR="00790CE7">
        <w:t>, which have been uploaded, contain</w:t>
      </w:r>
      <w:r>
        <w:t xml:space="preserve"> the text of the Tweets found.</w:t>
      </w:r>
    </w:p>
    <w:p w14:paraId="43F36AB5" w14:textId="6AE85811" w:rsidR="00760245" w:rsidRDefault="002E7DCC" w:rsidP="007175B1">
      <w:pPr>
        <w:pStyle w:val="Art"/>
        <w:numPr>
          <w:ilvl w:val="0"/>
          <w:numId w:val="0"/>
        </w:numPr>
        <w:ind w:left="1440"/>
      </w:pPr>
      <w:r w:rsidRPr="006F3E9E">
        <w:rPr>
          <w:noProof/>
          <w:lang w:val="fr-FR" w:eastAsia="fr-FR"/>
        </w:rPr>
        <w:drawing>
          <wp:inline distT="0" distB="0" distL="0" distR="0" wp14:anchorId="4FCD0D18" wp14:editId="0FF009A9">
            <wp:extent cx="5479415" cy="146177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79415" cy="1461770"/>
                    </a:xfrm>
                    <a:prstGeom prst="rect">
                      <a:avLst/>
                    </a:prstGeom>
                    <a:noFill/>
                    <a:ln>
                      <a:noFill/>
                    </a:ln>
                  </pic:spPr>
                </pic:pic>
              </a:graphicData>
            </a:graphic>
          </wp:inline>
        </w:drawing>
      </w:r>
      <w:r w:rsidR="00760245">
        <w:br/>
      </w:r>
    </w:p>
    <w:sectPr w:rsidR="00760245" w:rsidSect="00881F88">
      <w:headerReference w:type="even" r:id="rId70"/>
      <w:headerReference w:type="default" r:id="rId71"/>
      <w:type w:val="oddPage"/>
      <w:pgSz w:w="12240" w:h="15840" w:code="1"/>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Sen, Arnab" w:date="2015-10-16T21:27:00Z" w:initials="AS">
    <w:p w14:paraId="1C4E783E" w14:textId="0967B699" w:rsidR="00D54A1A" w:rsidRDefault="00D54A1A">
      <w:pPr>
        <w:pStyle w:val="CommentText"/>
      </w:pPr>
      <w:r>
        <w:rPr>
          <w:rStyle w:val="CommentReference"/>
        </w:rPr>
        <w:annotationRef/>
      </w:r>
      <w:r>
        <w:t>Select 'Web + Mobile' category from where? What is the name of the flyout from where the user has to select this category? Pls advise.</w:t>
      </w:r>
    </w:p>
  </w:comment>
  <w:comment w:id="9" w:author="Guy Northee" w:date="2015-10-27T15:06:00Z" w:initials="GN">
    <w:p w14:paraId="76474530" w14:textId="67204554" w:rsidR="00DB0A2F" w:rsidRDefault="00DB0A2F">
      <w:pPr>
        <w:pStyle w:val="CommentText"/>
      </w:pPr>
      <w:r>
        <w:rPr>
          <w:rStyle w:val="CommentReference"/>
        </w:rPr>
        <w:annotationRef/>
      </w:r>
      <w:r>
        <w:t>Correction done</w:t>
      </w:r>
    </w:p>
  </w:comment>
  <w:comment w:id="15" w:author="Sen, Arnab" w:date="2015-10-16T21:27:00Z" w:initials="AS">
    <w:p w14:paraId="4A75E651" w14:textId="28117E61" w:rsidR="00D54A1A" w:rsidRDefault="00D54A1A">
      <w:pPr>
        <w:pStyle w:val="CommentText"/>
      </w:pPr>
      <w:r>
        <w:rPr>
          <w:rStyle w:val="CommentReference"/>
        </w:rPr>
        <w:annotationRef/>
      </w:r>
      <w:r>
        <w:t>last part of the bullet sounds ambiguous. Pls confirm.</w:t>
      </w:r>
    </w:p>
  </w:comment>
  <w:comment w:id="16" w:author="Guy Northee" w:date="2015-10-27T15:19:00Z" w:initials="GN">
    <w:p w14:paraId="148181BB" w14:textId="0ECCD3D7" w:rsidR="003F3393" w:rsidRDefault="003F3393">
      <w:pPr>
        <w:pStyle w:val="CommentText"/>
      </w:pPr>
      <w:r>
        <w:rPr>
          <w:rStyle w:val="CommentReference"/>
        </w:rPr>
        <w:annotationRef/>
      </w:r>
      <w:r>
        <w:t>Add clarification</w:t>
      </w:r>
    </w:p>
  </w:comment>
  <w:comment w:id="17" w:author="Sen, Arnab" w:date="2015-10-16T21:27:00Z" w:initials="AS">
    <w:p w14:paraId="2A5EC4AD" w14:textId="109CE36C" w:rsidR="00D54A1A" w:rsidRDefault="00D54A1A">
      <w:pPr>
        <w:pStyle w:val="CommentText"/>
      </w:pPr>
      <w:r>
        <w:rPr>
          <w:rStyle w:val="CommentReference"/>
        </w:rPr>
        <w:annotationRef/>
      </w:r>
      <w:r>
        <w:t>Screen shot quality is very blur</w:t>
      </w:r>
    </w:p>
  </w:comment>
  <w:comment w:id="18" w:author="Guy Northee" w:date="2015-10-27T15:21:00Z" w:initials="GN">
    <w:p w14:paraId="6711F8AA" w14:textId="342A172A" w:rsidR="005F08E1" w:rsidRDefault="005F08E1">
      <w:pPr>
        <w:pStyle w:val="CommentText"/>
      </w:pPr>
      <w:r>
        <w:rPr>
          <w:rStyle w:val="CommentReference"/>
        </w:rPr>
        <w:annotationRef/>
      </w:r>
      <w:r>
        <w:t>Screenshot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4E783E" w15:done="0"/>
  <w15:commentEx w15:paraId="76474530" w15:paraIdParent="1C4E783E" w15:done="0"/>
  <w15:commentEx w15:paraId="4A75E651" w15:done="0"/>
  <w15:commentEx w15:paraId="148181BB" w15:paraIdParent="4A75E651" w15:done="0"/>
  <w15:commentEx w15:paraId="2A5EC4AD" w15:done="0"/>
  <w15:commentEx w15:paraId="6711F8AA" w15:paraIdParent="2A5EC4A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C22A3" w14:textId="77777777" w:rsidR="004E688C" w:rsidRDefault="004E688C">
      <w:r>
        <w:separator/>
      </w:r>
    </w:p>
    <w:p w14:paraId="53498661" w14:textId="77777777" w:rsidR="004E688C" w:rsidRDefault="004E688C"/>
  </w:endnote>
  <w:endnote w:type="continuationSeparator" w:id="0">
    <w:p w14:paraId="2C1215CB" w14:textId="77777777" w:rsidR="004E688C" w:rsidRDefault="004E688C">
      <w:r>
        <w:continuationSeparator/>
      </w:r>
    </w:p>
    <w:p w14:paraId="4CDAC8B0" w14:textId="77777777" w:rsidR="004E688C" w:rsidRDefault="004E6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wf_segoe-ui_semibold">
    <w:altName w:val="Times New Roman"/>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FA6F0" w14:textId="77777777" w:rsidR="00D54A1A" w:rsidRPr="00EB2DD3" w:rsidRDefault="00D54A1A"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3C04295E" w14:textId="77777777" w:rsidR="00D54A1A" w:rsidRPr="006B4D91" w:rsidRDefault="00D54A1A"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72948" w14:textId="77777777" w:rsidR="00D54A1A" w:rsidRPr="00EB2DD3" w:rsidRDefault="00D54A1A"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68678AB7" w14:textId="77777777" w:rsidR="00D54A1A" w:rsidRPr="006B4D91" w:rsidRDefault="00D54A1A" w:rsidP="00A17AA4">
    <w:pPr>
      <w:pStyle w:val="Footer"/>
      <w:tabs>
        <w:tab w:val="clear" w:pos="4320"/>
      </w:tabs>
      <w:spacing w:after="0"/>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A7200" w14:textId="77777777" w:rsidR="004E688C" w:rsidRDefault="004E688C">
      <w:r>
        <w:separator/>
      </w:r>
    </w:p>
    <w:p w14:paraId="65B41C20" w14:textId="77777777" w:rsidR="004E688C" w:rsidRDefault="004E688C"/>
  </w:footnote>
  <w:footnote w:type="continuationSeparator" w:id="0">
    <w:p w14:paraId="491551A1" w14:textId="77777777" w:rsidR="004E688C" w:rsidRDefault="004E688C">
      <w:r>
        <w:continuationSeparator/>
      </w:r>
    </w:p>
    <w:p w14:paraId="51E97B55" w14:textId="77777777" w:rsidR="004E688C" w:rsidRDefault="004E688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91E99" w14:textId="77777777" w:rsidR="00D54A1A" w:rsidRDefault="00D54A1A">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246A8" w14:textId="77777777" w:rsidR="00D54A1A" w:rsidRDefault="00D54A1A">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7E393" w14:textId="77777777" w:rsidR="00D54A1A" w:rsidRDefault="00D54A1A">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3FE56" w14:textId="063FF321" w:rsidR="00D54A1A" w:rsidRPr="00CB34FC" w:rsidRDefault="00D54A1A" w:rsidP="00D54A1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E662E" w14:textId="65BCA0DE" w:rsidR="00D54A1A" w:rsidRPr="00B43925" w:rsidRDefault="00D54A1A" w:rsidP="00881F88">
    <w:pPr>
      <w:ind w:left="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0E9B7" w14:textId="0DA4BB25" w:rsidR="00D54A1A" w:rsidRPr="00CB34FC" w:rsidRDefault="00D22B41" w:rsidP="00881F88">
    <w:pPr>
      <w:pStyle w:val="HeaderEvenPage"/>
    </w:pPr>
    <w:sdt>
      <w:sdtPr>
        <w:id w:val="54046640"/>
        <w:docPartObj>
          <w:docPartGallery w:val="Page Numbers (Top of Page)"/>
          <w:docPartUnique/>
        </w:docPartObj>
      </w:sdtPr>
      <w:sdtEndPr/>
      <w:sdtContent>
        <w:r w:rsidR="00D54A1A">
          <w:fldChar w:fldCharType="begin"/>
        </w:r>
        <w:r w:rsidR="00D54A1A">
          <w:instrText xml:space="preserve"> PAGE   \* MERGEFORMAT </w:instrText>
        </w:r>
        <w:r w:rsidR="00D54A1A">
          <w:fldChar w:fldCharType="separate"/>
        </w:r>
        <w:r>
          <w:t>32</w:t>
        </w:r>
        <w:r w:rsidR="00D54A1A">
          <w:fldChar w:fldCharType="end"/>
        </w:r>
        <w:r w:rsidR="00D54A1A">
          <w:t xml:space="preserve">    </w:t>
        </w:r>
        <w:r w:rsidR="00D54A1A">
          <w:rPr>
            <w:lang w:val="en-IN" w:eastAsia="en-US"/>
          </w:rPr>
          <w:t>Azure Logic Apps</w:t>
        </w:r>
      </w:sdtContent>
    </w:sdt>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5D34A" w14:textId="3023E020" w:rsidR="00D54A1A" w:rsidRPr="00780553" w:rsidRDefault="00D54A1A" w:rsidP="00F40749">
    <w:pPr>
      <w:pStyle w:val="HeaderOddPage"/>
    </w:pPr>
    <w:r>
      <w:rPr>
        <w:lang w:val="en-IN" w:eastAsia="en-US"/>
      </w:rPr>
      <w:t>Azure Logic Apps</w:t>
    </w:r>
    <w:r>
      <w:t xml:space="preserve">   </w:t>
    </w:r>
    <w:r>
      <w:fldChar w:fldCharType="begin"/>
    </w:r>
    <w:r>
      <w:instrText xml:space="preserve"> PAGE   \* MERGEFORMAT </w:instrText>
    </w:r>
    <w:r>
      <w:fldChar w:fldCharType="separate"/>
    </w:r>
    <w:r w:rsidR="00D22B41">
      <w:t>33</w:t>
    </w:r>
    <w:r>
      <w:fldChar w:fldCharType="end"/>
    </w:r>
  </w:p>
  <w:p w14:paraId="58C14171" w14:textId="2F479A0F" w:rsidR="00D54A1A" w:rsidRPr="00B43925" w:rsidRDefault="00D54A1A" w:rsidP="00881F88">
    <w:pPr>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A4D0B"/>
    <w:multiLevelType w:val="hybridMultilevel"/>
    <w:tmpl w:val="69C073C2"/>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FF3303"/>
    <w:multiLevelType w:val="hybridMultilevel"/>
    <w:tmpl w:val="1EAAB85C"/>
    <w:lvl w:ilvl="0" w:tplc="284EBF02">
      <w:start w:val="1"/>
      <w:numFmt w:val="decimal"/>
      <w:pStyle w:val="Ln1"/>
      <w:lvlText w:val="%1."/>
      <w:lvlJc w:val="left"/>
      <w:pPr>
        <w:tabs>
          <w:tab w:val="num" w:pos="1170"/>
        </w:tabs>
        <w:ind w:left="1170" w:hanging="360"/>
      </w:pPr>
      <w:rPr>
        <w:rFonts w:hint="default"/>
        <w:b w:val="0"/>
      </w:rPr>
    </w:lvl>
    <w:lvl w:ilvl="1" w:tplc="C0DE99B6">
      <w:start w:val="1"/>
      <w:numFmt w:val="lowerLetter"/>
      <w:lvlText w:val="%2."/>
      <w:lvlJc w:val="left"/>
      <w:pPr>
        <w:tabs>
          <w:tab w:val="num" w:pos="1530"/>
        </w:tabs>
        <w:ind w:left="1530" w:hanging="360"/>
      </w:pPr>
      <w:rPr>
        <w:rFonts w:hint="default"/>
      </w:rPr>
    </w:lvl>
    <w:lvl w:ilvl="2" w:tplc="0409001B">
      <w:start w:val="1"/>
      <w:numFmt w:val="lowerRoman"/>
      <w:lvlText w:val="%3."/>
      <w:lvlJc w:val="right"/>
      <w:pPr>
        <w:tabs>
          <w:tab w:val="num" w:pos="2250"/>
        </w:tabs>
        <w:ind w:left="2250" w:hanging="180"/>
      </w:pPr>
    </w:lvl>
    <w:lvl w:ilvl="3" w:tplc="0409000F">
      <w:start w:val="1"/>
      <w:numFmt w:val="decimal"/>
      <w:lvlText w:val="%4."/>
      <w:lvlJc w:val="left"/>
      <w:pPr>
        <w:tabs>
          <w:tab w:val="num" w:pos="2970"/>
        </w:tabs>
        <w:ind w:left="2970" w:hanging="360"/>
      </w:pPr>
      <w:rPr>
        <w:rFonts w:hint="default"/>
      </w:r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 w15:restartNumberingAfterBreak="0">
    <w:nsid w:val="0F560AEF"/>
    <w:multiLevelType w:val="hybridMultilevel"/>
    <w:tmpl w:val="69C073C2"/>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06798D"/>
    <w:multiLevelType w:val="hybridMultilevel"/>
    <w:tmpl w:val="CC9656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D3C0623"/>
    <w:multiLevelType w:val="hybridMultilevel"/>
    <w:tmpl w:val="F40288F8"/>
    <w:lvl w:ilvl="0" w:tplc="2758B8EC">
      <w:start w:val="1"/>
      <w:numFmt w:val="bullet"/>
      <w:lvlText w:val=""/>
      <w:lvlJc w:val="left"/>
      <w:pPr>
        <w:ind w:left="1635"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0D3518C"/>
    <w:multiLevelType w:val="hybridMultilevel"/>
    <w:tmpl w:val="D48E0394"/>
    <w:lvl w:ilvl="0" w:tplc="A6243538">
      <w:start w:val="1"/>
      <w:numFmt w:val="decimal"/>
      <w:pStyle w:val="Art"/>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E19032E"/>
    <w:multiLevelType w:val="hybridMultilevel"/>
    <w:tmpl w:val="1974F220"/>
    <w:lvl w:ilvl="0" w:tplc="84EE312C">
      <w:start w:val="1"/>
      <w:numFmt w:val="lowerLetter"/>
      <w:pStyle w:val="Ln2"/>
      <w:lvlText w:val="%1."/>
      <w:lvlJc w:val="left"/>
      <w:pPr>
        <w:ind w:left="1721"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E254F72"/>
    <w:multiLevelType w:val="hybridMultilevel"/>
    <w:tmpl w:val="C03651B6"/>
    <w:lvl w:ilvl="0" w:tplc="2786B00E">
      <w:start w:val="9"/>
      <w:numFmt w:val="bullet"/>
      <w:lvlText w:val="-"/>
      <w:lvlJc w:val="left"/>
      <w:pPr>
        <w:ind w:left="1440" w:hanging="360"/>
      </w:pPr>
      <w:rPr>
        <w:rFonts w:ascii="Times New Roman" w:eastAsia="MS Mincho"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42AB6B84"/>
    <w:multiLevelType w:val="hybridMultilevel"/>
    <w:tmpl w:val="10BC51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9" w15:restartNumberingAfterBreak="0">
    <w:nsid w:val="593F1765"/>
    <w:multiLevelType w:val="hybridMultilevel"/>
    <w:tmpl w:val="E84A24BC"/>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5D250D04"/>
    <w:multiLevelType w:val="hybridMultilevel"/>
    <w:tmpl w:val="8C2A9F10"/>
    <w:lvl w:ilvl="0" w:tplc="C3506D74">
      <w:start w:val="1"/>
      <w:numFmt w:val="lowerRoman"/>
      <w:pStyle w:val="Ln3"/>
      <w:lvlText w:val="%1."/>
      <w:lvlJc w:val="right"/>
      <w:pPr>
        <w:ind w:left="2004"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1"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2" w15:restartNumberingAfterBreak="0">
    <w:nsid w:val="686E23CE"/>
    <w:multiLevelType w:val="hybridMultilevel"/>
    <w:tmpl w:val="7B6413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427562D"/>
    <w:multiLevelType w:val="hybridMultilevel"/>
    <w:tmpl w:val="6818FD0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1"/>
  </w:num>
  <w:num w:numId="3">
    <w:abstractNumId w:val="6"/>
  </w:num>
  <w:num w:numId="4">
    <w:abstractNumId w:val="16"/>
  </w:num>
  <w:num w:numId="5">
    <w:abstractNumId w:val="10"/>
  </w:num>
  <w:num w:numId="6">
    <w:abstractNumId w:val="20"/>
  </w:num>
  <w:num w:numId="7">
    <w:abstractNumId w:val="7"/>
  </w:num>
  <w:num w:numId="8">
    <w:abstractNumId w:val="5"/>
  </w:num>
  <w:num w:numId="9">
    <w:abstractNumId w:val="12"/>
  </w:num>
  <w:num w:numId="10">
    <w:abstractNumId w:val="26"/>
  </w:num>
  <w:num w:numId="11">
    <w:abstractNumId w:val="4"/>
  </w:num>
  <w:num w:numId="12">
    <w:abstractNumId w:val="17"/>
  </w:num>
  <w:num w:numId="13">
    <w:abstractNumId w:val="9"/>
  </w:num>
  <w:num w:numId="14">
    <w:abstractNumId w:val="1"/>
    <w:lvlOverride w:ilvl="0">
      <w:startOverride w:val="1"/>
    </w:lvlOverride>
  </w:num>
  <w:num w:numId="15">
    <w:abstractNumId w:val="1"/>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9"/>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25"/>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4"/>
  </w:num>
  <w:num w:numId="42">
    <w:abstractNumId w:val="10"/>
  </w:num>
  <w:num w:numId="43">
    <w:abstractNumId w:val="13"/>
  </w:num>
  <w:num w:numId="44">
    <w:abstractNumId w:val="2"/>
  </w:num>
  <w:num w:numId="45">
    <w:abstractNumId w:val="0"/>
  </w:num>
  <w:num w:numId="46">
    <w:abstractNumId w:val="1"/>
    <w:lvlOverride w:ilvl="0">
      <w:startOverride w:val="1"/>
    </w:lvlOverride>
  </w:num>
  <w:num w:numId="47">
    <w:abstractNumId w:val="15"/>
  </w:num>
  <w:num w:numId="48">
    <w:abstractNumId w:val="7"/>
  </w:num>
  <w:num w:numId="49">
    <w:abstractNumId w:val="10"/>
  </w:num>
  <w:num w:numId="50">
    <w:abstractNumId w:val="16"/>
  </w:num>
  <w:num w:numId="51">
    <w:abstractNumId w:val="24"/>
  </w:num>
  <w:num w:numId="52">
    <w:abstractNumId w:val="23"/>
  </w:num>
  <w:num w:numId="53">
    <w:abstractNumId w:val="3"/>
  </w:num>
  <w:num w:numId="54">
    <w:abstractNumId w:val="1"/>
  </w:num>
  <w:num w:numId="55">
    <w:abstractNumId w:val="12"/>
    <w:lvlOverride w:ilvl="0">
      <w:startOverride w:val="1"/>
    </w:lvlOverride>
  </w:num>
  <w:num w:numId="56">
    <w:abstractNumId w:val="20"/>
    <w:lvlOverride w:ilvl="0">
      <w:startOverride w:val="1"/>
    </w:lvlOverride>
  </w:num>
  <w:num w:numId="57">
    <w:abstractNumId w:val="18"/>
  </w:num>
  <w:num w:numId="58">
    <w:abstractNumId w:val="17"/>
    <w:lvlOverride w:ilvl="0">
      <w:startOverride w:val="1"/>
    </w:lvlOverride>
  </w:num>
  <w:num w:numId="59">
    <w:abstractNumId w:val="6"/>
  </w:num>
  <w:num w:numId="60">
    <w:abstractNumId w:val="21"/>
  </w:num>
  <w:num w:numId="61">
    <w:abstractNumId w:val="26"/>
  </w:num>
  <w:num w:numId="62">
    <w:abstractNumId w:val="4"/>
  </w:num>
  <w:num w:numId="63">
    <w:abstractNumId w:val="10"/>
  </w:num>
  <w:num w:numId="64">
    <w:abstractNumId w:val="8"/>
  </w:num>
  <w:num w:numId="65">
    <w:abstractNumId w:val="10"/>
  </w:num>
  <w:num w:numId="66">
    <w:abstractNumId w:val="10"/>
  </w:num>
  <w:num w:numId="67">
    <w:abstractNumId w:val="22"/>
  </w:num>
  <w:num w:numId="68">
    <w:abstractNumId w:val="10"/>
  </w:num>
  <w:num w:numId="69">
    <w:abstractNumId w:val="11"/>
  </w:num>
  <w:num w:numId="70">
    <w:abstractNumId w:val="1"/>
    <w:lvlOverride w:ilvl="0">
      <w:startOverride w:val="1"/>
    </w:lvlOverride>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y Northee">
    <w15:presenceInfo w15:providerId="AD" w15:userId="S-1-5-21-1721254763-462695806-1538882281-3524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IN" w:vendorID="64" w:dllVersion="131078" w:nlCheck="1" w:checkStyle="0"/>
  <w:activeWritingStyle w:appName="MSWord" w:lang="fr-FR" w:vendorID="64" w:dllVersion="131078" w:nlCheck="1" w:checkStyle="0"/>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2AD"/>
    <w:rsid w:val="00001AB7"/>
    <w:rsid w:val="00005501"/>
    <w:rsid w:val="00006983"/>
    <w:rsid w:val="000072CD"/>
    <w:rsid w:val="00010D70"/>
    <w:rsid w:val="00011772"/>
    <w:rsid w:val="0001234F"/>
    <w:rsid w:val="00012DFD"/>
    <w:rsid w:val="00014475"/>
    <w:rsid w:val="0002033F"/>
    <w:rsid w:val="00020718"/>
    <w:rsid w:val="00020FF3"/>
    <w:rsid w:val="00022688"/>
    <w:rsid w:val="00022C28"/>
    <w:rsid w:val="000235DD"/>
    <w:rsid w:val="0002575E"/>
    <w:rsid w:val="0002607C"/>
    <w:rsid w:val="00026DB4"/>
    <w:rsid w:val="00031470"/>
    <w:rsid w:val="00032AC3"/>
    <w:rsid w:val="00033793"/>
    <w:rsid w:val="00033F58"/>
    <w:rsid w:val="00040708"/>
    <w:rsid w:val="000449A4"/>
    <w:rsid w:val="00047ACC"/>
    <w:rsid w:val="00051F04"/>
    <w:rsid w:val="00054449"/>
    <w:rsid w:val="0005535E"/>
    <w:rsid w:val="00055BDF"/>
    <w:rsid w:val="00056844"/>
    <w:rsid w:val="00057414"/>
    <w:rsid w:val="0006180A"/>
    <w:rsid w:val="00063116"/>
    <w:rsid w:val="000646D3"/>
    <w:rsid w:val="00064960"/>
    <w:rsid w:val="00065607"/>
    <w:rsid w:val="00065C28"/>
    <w:rsid w:val="00067B3C"/>
    <w:rsid w:val="000714F5"/>
    <w:rsid w:val="000759AE"/>
    <w:rsid w:val="00075F32"/>
    <w:rsid w:val="000848F4"/>
    <w:rsid w:val="000906C1"/>
    <w:rsid w:val="00091B6E"/>
    <w:rsid w:val="00092C66"/>
    <w:rsid w:val="0009318D"/>
    <w:rsid w:val="00093DBB"/>
    <w:rsid w:val="00093EE6"/>
    <w:rsid w:val="00095C95"/>
    <w:rsid w:val="00096CB3"/>
    <w:rsid w:val="000A233E"/>
    <w:rsid w:val="000A2BA9"/>
    <w:rsid w:val="000A31A5"/>
    <w:rsid w:val="000A3303"/>
    <w:rsid w:val="000A5DE8"/>
    <w:rsid w:val="000A6C32"/>
    <w:rsid w:val="000B089E"/>
    <w:rsid w:val="000B5898"/>
    <w:rsid w:val="000B5EBC"/>
    <w:rsid w:val="000C04CA"/>
    <w:rsid w:val="000C0638"/>
    <w:rsid w:val="000C158B"/>
    <w:rsid w:val="000C23A9"/>
    <w:rsid w:val="000C505D"/>
    <w:rsid w:val="000C626F"/>
    <w:rsid w:val="000C6DC9"/>
    <w:rsid w:val="000D074E"/>
    <w:rsid w:val="000D4D20"/>
    <w:rsid w:val="000E0DB1"/>
    <w:rsid w:val="000E2E75"/>
    <w:rsid w:val="000E474B"/>
    <w:rsid w:val="000E4846"/>
    <w:rsid w:val="000E730E"/>
    <w:rsid w:val="000F0EBE"/>
    <w:rsid w:val="000F1F31"/>
    <w:rsid w:val="000F4A4C"/>
    <w:rsid w:val="00100F2F"/>
    <w:rsid w:val="001020A2"/>
    <w:rsid w:val="00102AB3"/>
    <w:rsid w:val="00104ED3"/>
    <w:rsid w:val="0011007D"/>
    <w:rsid w:val="00111363"/>
    <w:rsid w:val="0011388A"/>
    <w:rsid w:val="00113F71"/>
    <w:rsid w:val="0011523B"/>
    <w:rsid w:val="001160AD"/>
    <w:rsid w:val="00117894"/>
    <w:rsid w:val="00117CB3"/>
    <w:rsid w:val="00123D9E"/>
    <w:rsid w:val="00125ADF"/>
    <w:rsid w:val="00127250"/>
    <w:rsid w:val="00132059"/>
    <w:rsid w:val="00136AEE"/>
    <w:rsid w:val="00141DB9"/>
    <w:rsid w:val="0014370F"/>
    <w:rsid w:val="00144542"/>
    <w:rsid w:val="00144E59"/>
    <w:rsid w:val="00145644"/>
    <w:rsid w:val="001506DC"/>
    <w:rsid w:val="00150EF0"/>
    <w:rsid w:val="00155111"/>
    <w:rsid w:val="0016058A"/>
    <w:rsid w:val="00160C50"/>
    <w:rsid w:val="00170E49"/>
    <w:rsid w:val="00172263"/>
    <w:rsid w:val="001730E5"/>
    <w:rsid w:val="0017608D"/>
    <w:rsid w:val="0017778C"/>
    <w:rsid w:val="00180200"/>
    <w:rsid w:val="00181787"/>
    <w:rsid w:val="00183237"/>
    <w:rsid w:val="00184CD6"/>
    <w:rsid w:val="001869B9"/>
    <w:rsid w:val="00191F93"/>
    <w:rsid w:val="00192863"/>
    <w:rsid w:val="0019287C"/>
    <w:rsid w:val="00196161"/>
    <w:rsid w:val="00197116"/>
    <w:rsid w:val="001A09B7"/>
    <w:rsid w:val="001A1018"/>
    <w:rsid w:val="001A11C8"/>
    <w:rsid w:val="001A2056"/>
    <w:rsid w:val="001A2DF7"/>
    <w:rsid w:val="001A2FD7"/>
    <w:rsid w:val="001A42E9"/>
    <w:rsid w:val="001B0556"/>
    <w:rsid w:val="001B60B3"/>
    <w:rsid w:val="001B7891"/>
    <w:rsid w:val="001C0A2B"/>
    <w:rsid w:val="001C138E"/>
    <w:rsid w:val="001C4FE7"/>
    <w:rsid w:val="001C6103"/>
    <w:rsid w:val="001C615A"/>
    <w:rsid w:val="001D0941"/>
    <w:rsid w:val="001D2F06"/>
    <w:rsid w:val="001D66DE"/>
    <w:rsid w:val="001E2FDC"/>
    <w:rsid w:val="001E35E4"/>
    <w:rsid w:val="001E3DF1"/>
    <w:rsid w:val="001E40BD"/>
    <w:rsid w:val="001E4E2F"/>
    <w:rsid w:val="001E618E"/>
    <w:rsid w:val="001E74E2"/>
    <w:rsid w:val="001E7AD2"/>
    <w:rsid w:val="001F1FBA"/>
    <w:rsid w:val="001F34B1"/>
    <w:rsid w:val="001F47DF"/>
    <w:rsid w:val="00200708"/>
    <w:rsid w:val="00203DEB"/>
    <w:rsid w:val="00205928"/>
    <w:rsid w:val="002063DC"/>
    <w:rsid w:val="00211B16"/>
    <w:rsid w:val="00212C15"/>
    <w:rsid w:val="00213932"/>
    <w:rsid w:val="002153C5"/>
    <w:rsid w:val="0021554D"/>
    <w:rsid w:val="00215B86"/>
    <w:rsid w:val="00216596"/>
    <w:rsid w:val="00217287"/>
    <w:rsid w:val="00220B11"/>
    <w:rsid w:val="00220D63"/>
    <w:rsid w:val="00223355"/>
    <w:rsid w:val="00224A8E"/>
    <w:rsid w:val="00233D88"/>
    <w:rsid w:val="00234BED"/>
    <w:rsid w:val="00235871"/>
    <w:rsid w:val="00236305"/>
    <w:rsid w:val="002426C0"/>
    <w:rsid w:val="00246BAD"/>
    <w:rsid w:val="00247242"/>
    <w:rsid w:val="00251940"/>
    <w:rsid w:val="00253541"/>
    <w:rsid w:val="00254873"/>
    <w:rsid w:val="00254B60"/>
    <w:rsid w:val="00260041"/>
    <w:rsid w:val="0026059E"/>
    <w:rsid w:val="00260F39"/>
    <w:rsid w:val="002615C0"/>
    <w:rsid w:val="002640A3"/>
    <w:rsid w:val="00264417"/>
    <w:rsid w:val="00272BFA"/>
    <w:rsid w:val="00272E23"/>
    <w:rsid w:val="00276429"/>
    <w:rsid w:val="002803DB"/>
    <w:rsid w:val="0028147D"/>
    <w:rsid w:val="0028238A"/>
    <w:rsid w:val="00284C91"/>
    <w:rsid w:val="00286772"/>
    <w:rsid w:val="002878F1"/>
    <w:rsid w:val="00290AC9"/>
    <w:rsid w:val="00290D6E"/>
    <w:rsid w:val="00294257"/>
    <w:rsid w:val="00294698"/>
    <w:rsid w:val="002A25EF"/>
    <w:rsid w:val="002A2B02"/>
    <w:rsid w:val="002A2BB0"/>
    <w:rsid w:val="002A2BFD"/>
    <w:rsid w:val="002A45BE"/>
    <w:rsid w:val="002A56D1"/>
    <w:rsid w:val="002A5C9A"/>
    <w:rsid w:val="002A60B4"/>
    <w:rsid w:val="002A6147"/>
    <w:rsid w:val="002A78F1"/>
    <w:rsid w:val="002A7F57"/>
    <w:rsid w:val="002B016A"/>
    <w:rsid w:val="002B0F66"/>
    <w:rsid w:val="002B132A"/>
    <w:rsid w:val="002B14C9"/>
    <w:rsid w:val="002B34C7"/>
    <w:rsid w:val="002B419C"/>
    <w:rsid w:val="002B4D09"/>
    <w:rsid w:val="002B6C28"/>
    <w:rsid w:val="002B7B4A"/>
    <w:rsid w:val="002C49F4"/>
    <w:rsid w:val="002D1577"/>
    <w:rsid w:val="002D1BBE"/>
    <w:rsid w:val="002D22AC"/>
    <w:rsid w:val="002D25CF"/>
    <w:rsid w:val="002D73F2"/>
    <w:rsid w:val="002E1AC6"/>
    <w:rsid w:val="002E36C2"/>
    <w:rsid w:val="002E45FE"/>
    <w:rsid w:val="002E4B43"/>
    <w:rsid w:val="002E4D52"/>
    <w:rsid w:val="002E63C8"/>
    <w:rsid w:val="002E6C98"/>
    <w:rsid w:val="002E7C11"/>
    <w:rsid w:val="002E7DCC"/>
    <w:rsid w:val="002F0C47"/>
    <w:rsid w:val="002F1F46"/>
    <w:rsid w:val="002F2498"/>
    <w:rsid w:val="002F3973"/>
    <w:rsid w:val="002F420C"/>
    <w:rsid w:val="002F4C17"/>
    <w:rsid w:val="002F5608"/>
    <w:rsid w:val="002F593E"/>
    <w:rsid w:val="002F684C"/>
    <w:rsid w:val="002F69E9"/>
    <w:rsid w:val="002F6D8B"/>
    <w:rsid w:val="002F6EDA"/>
    <w:rsid w:val="002F712B"/>
    <w:rsid w:val="00301247"/>
    <w:rsid w:val="003034C1"/>
    <w:rsid w:val="003042BA"/>
    <w:rsid w:val="0030671F"/>
    <w:rsid w:val="00306CAE"/>
    <w:rsid w:val="00307594"/>
    <w:rsid w:val="003134BB"/>
    <w:rsid w:val="00314A71"/>
    <w:rsid w:val="00314F44"/>
    <w:rsid w:val="0031517B"/>
    <w:rsid w:val="00320AE0"/>
    <w:rsid w:val="003250F2"/>
    <w:rsid w:val="00325294"/>
    <w:rsid w:val="003275E3"/>
    <w:rsid w:val="003318D7"/>
    <w:rsid w:val="00336801"/>
    <w:rsid w:val="00343132"/>
    <w:rsid w:val="00346240"/>
    <w:rsid w:val="003473C7"/>
    <w:rsid w:val="003503B8"/>
    <w:rsid w:val="003525D3"/>
    <w:rsid w:val="00352834"/>
    <w:rsid w:val="00352931"/>
    <w:rsid w:val="00356F06"/>
    <w:rsid w:val="00357759"/>
    <w:rsid w:val="00357C7F"/>
    <w:rsid w:val="00363000"/>
    <w:rsid w:val="00363650"/>
    <w:rsid w:val="00364024"/>
    <w:rsid w:val="00367379"/>
    <w:rsid w:val="003714D4"/>
    <w:rsid w:val="003718FF"/>
    <w:rsid w:val="00372F05"/>
    <w:rsid w:val="00373021"/>
    <w:rsid w:val="00374686"/>
    <w:rsid w:val="003749F9"/>
    <w:rsid w:val="00375FA8"/>
    <w:rsid w:val="003769DE"/>
    <w:rsid w:val="0037706E"/>
    <w:rsid w:val="003808D1"/>
    <w:rsid w:val="00380B0F"/>
    <w:rsid w:val="00382708"/>
    <w:rsid w:val="0038423E"/>
    <w:rsid w:val="003849F8"/>
    <w:rsid w:val="00385A81"/>
    <w:rsid w:val="00395EE6"/>
    <w:rsid w:val="00395FFB"/>
    <w:rsid w:val="00396CF8"/>
    <w:rsid w:val="00397139"/>
    <w:rsid w:val="003975D7"/>
    <w:rsid w:val="003978E8"/>
    <w:rsid w:val="003979DF"/>
    <w:rsid w:val="003A0852"/>
    <w:rsid w:val="003A0CBA"/>
    <w:rsid w:val="003A2628"/>
    <w:rsid w:val="003A2FA3"/>
    <w:rsid w:val="003A5391"/>
    <w:rsid w:val="003A5F9D"/>
    <w:rsid w:val="003A77D9"/>
    <w:rsid w:val="003A7D51"/>
    <w:rsid w:val="003A7EA1"/>
    <w:rsid w:val="003B117C"/>
    <w:rsid w:val="003B14FD"/>
    <w:rsid w:val="003B2114"/>
    <w:rsid w:val="003B3847"/>
    <w:rsid w:val="003B38EF"/>
    <w:rsid w:val="003B48CF"/>
    <w:rsid w:val="003C4A3C"/>
    <w:rsid w:val="003C5038"/>
    <w:rsid w:val="003C5FE8"/>
    <w:rsid w:val="003C6433"/>
    <w:rsid w:val="003C68FB"/>
    <w:rsid w:val="003D0F17"/>
    <w:rsid w:val="003D2367"/>
    <w:rsid w:val="003D2D85"/>
    <w:rsid w:val="003D4353"/>
    <w:rsid w:val="003E1460"/>
    <w:rsid w:val="003E2FD3"/>
    <w:rsid w:val="003E5DD1"/>
    <w:rsid w:val="003E63E8"/>
    <w:rsid w:val="003E73A8"/>
    <w:rsid w:val="003E7C7B"/>
    <w:rsid w:val="003F0690"/>
    <w:rsid w:val="003F2ED4"/>
    <w:rsid w:val="003F3393"/>
    <w:rsid w:val="003F344A"/>
    <w:rsid w:val="003F4947"/>
    <w:rsid w:val="003F4B8D"/>
    <w:rsid w:val="003F5182"/>
    <w:rsid w:val="00400C8E"/>
    <w:rsid w:val="00403842"/>
    <w:rsid w:val="004038B9"/>
    <w:rsid w:val="00406A9A"/>
    <w:rsid w:val="00407130"/>
    <w:rsid w:val="004075E7"/>
    <w:rsid w:val="00407E4A"/>
    <w:rsid w:val="004120CF"/>
    <w:rsid w:val="00413703"/>
    <w:rsid w:val="0041509D"/>
    <w:rsid w:val="00415717"/>
    <w:rsid w:val="00417FE9"/>
    <w:rsid w:val="00421026"/>
    <w:rsid w:val="004221F0"/>
    <w:rsid w:val="004232B5"/>
    <w:rsid w:val="00423FE7"/>
    <w:rsid w:val="0042564A"/>
    <w:rsid w:val="0042701C"/>
    <w:rsid w:val="0043788C"/>
    <w:rsid w:val="00440FEE"/>
    <w:rsid w:val="0044191C"/>
    <w:rsid w:val="00441A75"/>
    <w:rsid w:val="00441BC5"/>
    <w:rsid w:val="004434E7"/>
    <w:rsid w:val="0044423E"/>
    <w:rsid w:val="0044437B"/>
    <w:rsid w:val="00445EF5"/>
    <w:rsid w:val="00446A71"/>
    <w:rsid w:val="00446C9E"/>
    <w:rsid w:val="004478AC"/>
    <w:rsid w:val="00452756"/>
    <w:rsid w:val="004565EF"/>
    <w:rsid w:val="004619F9"/>
    <w:rsid w:val="00463E1E"/>
    <w:rsid w:val="004656B9"/>
    <w:rsid w:val="004656F9"/>
    <w:rsid w:val="004668E9"/>
    <w:rsid w:val="00466BB1"/>
    <w:rsid w:val="00467A88"/>
    <w:rsid w:val="00472D64"/>
    <w:rsid w:val="004733AC"/>
    <w:rsid w:val="00484E6A"/>
    <w:rsid w:val="0048674A"/>
    <w:rsid w:val="004911EC"/>
    <w:rsid w:val="004931E8"/>
    <w:rsid w:val="00494458"/>
    <w:rsid w:val="004949FB"/>
    <w:rsid w:val="00495648"/>
    <w:rsid w:val="004A2C9A"/>
    <w:rsid w:val="004A39C0"/>
    <w:rsid w:val="004A3C2F"/>
    <w:rsid w:val="004A73F9"/>
    <w:rsid w:val="004A77E6"/>
    <w:rsid w:val="004B0285"/>
    <w:rsid w:val="004B1260"/>
    <w:rsid w:val="004B146D"/>
    <w:rsid w:val="004B1BDD"/>
    <w:rsid w:val="004B2FA1"/>
    <w:rsid w:val="004B39AE"/>
    <w:rsid w:val="004B40CA"/>
    <w:rsid w:val="004B46AE"/>
    <w:rsid w:val="004B484F"/>
    <w:rsid w:val="004B6A2E"/>
    <w:rsid w:val="004C013A"/>
    <w:rsid w:val="004C120B"/>
    <w:rsid w:val="004C1A4C"/>
    <w:rsid w:val="004C290F"/>
    <w:rsid w:val="004C569C"/>
    <w:rsid w:val="004C7B27"/>
    <w:rsid w:val="004C7D6A"/>
    <w:rsid w:val="004D5483"/>
    <w:rsid w:val="004D5F64"/>
    <w:rsid w:val="004D6ADC"/>
    <w:rsid w:val="004D7987"/>
    <w:rsid w:val="004E2887"/>
    <w:rsid w:val="004E2B92"/>
    <w:rsid w:val="004E313F"/>
    <w:rsid w:val="004E49B2"/>
    <w:rsid w:val="004E4B21"/>
    <w:rsid w:val="004E4BB2"/>
    <w:rsid w:val="004E57AE"/>
    <w:rsid w:val="004E5FCE"/>
    <w:rsid w:val="004E688C"/>
    <w:rsid w:val="004F5C91"/>
    <w:rsid w:val="00500C4E"/>
    <w:rsid w:val="0050378F"/>
    <w:rsid w:val="0050699C"/>
    <w:rsid w:val="00506B03"/>
    <w:rsid w:val="00510489"/>
    <w:rsid w:val="005115B4"/>
    <w:rsid w:val="00512B31"/>
    <w:rsid w:val="005137A9"/>
    <w:rsid w:val="00515135"/>
    <w:rsid w:val="00520C8F"/>
    <w:rsid w:val="0052398E"/>
    <w:rsid w:val="0052415B"/>
    <w:rsid w:val="00525E70"/>
    <w:rsid w:val="005264BC"/>
    <w:rsid w:val="00526AC2"/>
    <w:rsid w:val="0053042D"/>
    <w:rsid w:val="00536232"/>
    <w:rsid w:val="005405F2"/>
    <w:rsid w:val="00541021"/>
    <w:rsid w:val="00542C5D"/>
    <w:rsid w:val="005473AE"/>
    <w:rsid w:val="00556342"/>
    <w:rsid w:val="005649AA"/>
    <w:rsid w:val="00564BC7"/>
    <w:rsid w:val="005669FF"/>
    <w:rsid w:val="00567144"/>
    <w:rsid w:val="00570B5F"/>
    <w:rsid w:val="005715B9"/>
    <w:rsid w:val="005726B0"/>
    <w:rsid w:val="005733BF"/>
    <w:rsid w:val="0057449B"/>
    <w:rsid w:val="005746B9"/>
    <w:rsid w:val="00575BC0"/>
    <w:rsid w:val="005760D7"/>
    <w:rsid w:val="00577AF3"/>
    <w:rsid w:val="0058456E"/>
    <w:rsid w:val="00584B95"/>
    <w:rsid w:val="005852AF"/>
    <w:rsid w:val="00585766"/>
    <w:rsid w:val="00591B51"/>
    <w:rsid w:val="00594188"/>
    <w:rsid w:val="005966A6"/>
    <w:rsid w:val="00596992"/>
    <w:rsid w:val="00597834"/>
    <w:rsid w:val="005A06D0"/>
    <w:rsid w:val="005A4397"/>
    <w:rsid w:val="005A49FC"/>
    <w:rsid w:val="005A5DF1"/>
    <w:rsid w:val="005B1189"/>
    <w:rsid w:val="005B2A3B"/>
    <w:rsid w:val="005B2DE5"/>
    <w:rsid w:val="005B3606"/>
    <w:rsid w:val="005B4035"/>
    <w:rsid w:val="005B5577"/>
    <w:rsid w:val="005B5B6D"/>
    <w:rsid w:val="005B5EBA"/>
    <w:rsid w:val="005B647F"/>
    <w:rsid w:val="005B716D"/>
    <w:rsid w:val="005B760C"/>
    <w:rsid w:val="005C34F0"/>
    <w:rsid w:val="005C6CA9"/>
    <w:rsid w:val="005D22AD"/>
    <w:rsid w:val="005D5830"/>
    <w:rsid w:val="005D5CAC"/>
    <w:rsid w:val="005D5CCD"/>
    <w:rsid w:val="005D6C49"/>
    <w:rsid w:val="005D7BD9"/>
    <w:rsid w:val="005E0E52"/>
    <w:rsid w:val="005E1FB1"/>
    <w:rsid w:val="005E214C"/>
    <w:rsid w:val="005E3D84"/>
    <w:rsid w:val="005E7BC8"/>
    <w:rsid w:val="005F08E1"/>
    <w:rsid w:val="005F1306"/>
    <w:rsid w:val="005F27F4"/>
    <w:rsid w:val="005F2AFE"/>
    <w:rsid w:val="005F6D62"/>
    <w:rsid w:val="00601547"/>
    <w:rsid w:val="0060229A"/>
    <w:rsid w:val="006042C7"/>
    <w:rsid w:val="00605482"/>
    <w:rsid w:val="006055B8"/>
    <w:rsid w:val="00605D50"/>
    <w:rsid w:val="00607DF7"/>
    <w:rsid w:val="006122FA"/>
    <w:rsid w:val="0062069B"/>
    <w:rsid w:val="00622B3D"/>
    <w:rsid w:val="00624D80"/>
    <w:rsid w:val="00626AD5"/>
    <w:rsid w:val="00630064"/>
    <w:rsid w:val="00631060"/>
    <w:rsid w:val="00631296"/>
    <w:rsid w:val="00632067"/>
    <w:rsid w:val="00634E14"/>
    <w:rsid w:val="00635E2B"/>
    <w:rsid w:val="006371CF"/>
    <w:rsid w:val="006371E2"/>
    <w:rsid w:val="00641936"/>
    <w:rsid w:val="00643FF5"/>
    <w:rsid w:val="006459EE"/>
    <w:rsid w:val="006470B4"/>
    <w:rsid w:val="00647BCA"/>
    <w:rsid w:val="00647F80"/>
    <w:rsid w:val="0065177E"/>
    <w:rsid w:val="006525DD"/>
    <w:rsid w:val="00652D9F"/>
    <w:rsid w:val="00653F64"/>
    <w:rsid w:val="006547C1"/>
    <w:rsid w:val="0065664B"/>
    <w:rsid w:val="006601AA"/>
    <w:rsid w:val="006604E4"/>
    <w:rsid w:val="00661E96"/>
    <w:rsid w:val="00664D77"/>
    <w:rsid w:val="00672E35"/>
    <w:rsid w:val="00675172"/>
    <w:rsid w:val="00675E98"/>
    <w:rsid w:val="00680871"/>
    <w:rsid w:val="00680F99"/>
    <w:rsid w:val="006840DD"/>
    <w:rsid w:val="00687D42"/>
    <w:rsid w:val="0069007F"/>
    <w:rsid w:val="00693D55"/>
    <w:rsid w:val="006940A2"/>
    <w:rsid w:val="00694E97"/>
    <w:rsid w:val="006954BC"/>
    <w:rsid w:val="00696B33"/>
    <w:rsid w:val="006A088C"/>
    <w:rsid w:val="006A3C28"/>
    <w:rsid w:val="006B0349"/>
    <w:rsid w:val="006B261B"/>
    <w:rsid w:val="006B406E"/>
    <w:rsid w:val="006B4FB9"/>
    <w:rsid w:val="006B520D"/>
    <w:rsid w:val="006B52CD"/>
    <w:rsid w:val="006B57DB"/>
    <w:rsid w:val="006C151C"/>
    <w:rsid w:val="006C3406"/>
    <w:rsid w:val="006D01AE"/>
    <w:rsid w:val="006D1FAE"/>
    <w:rsid w:val="006D3C1C"/>
    <w:rsid w:val="006D453C"/>
    <w:rsid w:val="006D4DBB"/>
    <w:rsid w:val="006D5CB3"/>
    <w:rsid w:val="006E0148"/>
    <w:rsid w:val="006E0801"/>
    <w:rsid w:val="006E5000"/>
    <w:rsid w:val="006F06AD"/>
    <w:rsid w:val="006F0737"/>
    <w:rsid w:val="006F1298"/>
    <w:rsid w:val="006F3E9E"/>
    <w:rsid w:val="006F4031"/>
    <w:rsid w:val="006F5117"/>
    <w:rsid w:val="006F743B"/>
    <w:rsid w:val="00700EA6"/>
    <w:rsid w:val="00700F02"/>
    <w:rsid w:val="00700F74"/>
    <w:rsid w:val="00701F8B"/>
    <w:rsid w:val="00703B0B"/>
    <w:rsid w:val="007050A7"/>
    <w:rsid w:val="00707B2E"/>
    <w:rsid w:val="00710039"/>
    <w:rsid w:val="00710507"/>
    <w:rsid w:val="007115E4"/>
    <w:rsid w:val="00711C14"/>
    <w:rsid w:val="007175B1"/>
    <w:rsid w:val="00722B34"/>
    <w:rsid w:val="0072307A"/>
    <w:rsid w:val="00723B26"/>
    <w:rsid w:val="00733DFC"/>
    <w:rsid w:val="00734FBF"/>
    <w:rsid w:val="00737529"/>
    <w:rsid w:val="00741DFE"/>
    <w:rsid w:val="00743365"/>
    <w:rsid w:val="00743B40"/>
    <w:rsid w:val="00744161"/>
    <w:rsid w:val="00745FE2"/>
    <w:rsid w:val="007460CC"/>
    <w:rsid w:val="00747545"/>
    <w:rsid w:val="00750000"/>
    <w:rsid w:val="00750120"/>
    <w:rsid w:val="007565CC"/>
    <w:rsid w:val="007569B2"/>
    <w:rsid w:val="00757320"/>
    <w:rsid w:val="0075778C"/>
    <w:rsid w:val="00757F3E"/>
    <w:rsid w:val="007601B9"/>
    <w:rsid w:val="00760245"/>
    <w:rsid w:val="00760429"/>
    <w:rsid w:val="00760610"/>
    <w:rsid w:val="00762536"/>
    <w:rsid w:val="00764AE0"/>
    <w:rsid w:val="00766AB0"/>
    <w:rsid w:val="0077010D"/>
    <w:rsid w:val="007705E7"/>
    <w:rsid w:val="00771DCC"/>
    <w:rsid w:val="0077476C"/>
    <w:rsid w:val="00776649"/>
    <w:rsid w:val="00780B68"/>
    <w:rsid w:val="00781814"/>
    <w:rsid w:val="00781854"/>
    <w:rsid w:val="007840F3"/>
    <w:rsid w:val="00784722"/>
    <w:rsid w:val="007855DD"/>
    <w:rsid w:val="0078653B"/>
    <w:rsid w:val="007870A1"/>
    <w:rsid w:val="00790CE7"/>
    <w:rsid w:val="007929C0"/>
    <w:rsid w:val="007936D6"/>
    <w:rsid w:val="00794836"/>
    <w:rsid w:val="00794D1B"/>
    <w:rsid w:val="007969F8"/>
    <w:rsid w:val="0079780D"/>
    <w:rsid w:val="007A0955"/>
    <w:rsid w:val="007A129F"/>
    <w:rsid w:val="007A25A3"/>
    <w:rsid w:val="007A2DFD"/>
    <w:rsid w:val="007A45AD"/>
    <w:rsid w:val="007A582F"/>
    <w:rsid w:val="007A6997"/>
    <w:rsid w:val="007B3BCF"/>
    <w:rsid w:val="007B4796"/>
    <w:rsid w:val="007B4C71"/>
    <w:rsid w:val="007C1F91"/>
    <w:rsid w:val="007C26EA"/>
    <w:rsid w:val="007C2873"/>
    <w:rsid w:val="007C3D34"/>
    <w:rsid w:val="007C4B83"/>
    <w:rsid w:val="007C560B"/>
    <w:rsid w:val="007D230A"/>
    <w:rsid w:val="007D2CE9"/>
    <w:rsid w:val="007D480A"/>
    <w:rsid w:val="007D645D"/>
    <w:rsid w:val="007D6753"/>
    <w:rsid w:val="007D7A62"/>
    <w:rsid w:val="007E22F1"/>
    <w:rsid w:val="007E2987"/>
    <w:rsid w:val="007E4F32"/>
    <w:rsid w:val="007E5440"/>
    <w:rsid w:val="007E6006"/>
    <w:rsid w:val="007E60DC"/>
    <w:rsid w:val="007E68D7"/>
    <w:rsid w:val="007E7E9C"/>
    <w:rsid w:val="007F168C"/>
    <w:rsid w:val="007F1B55"/>
    <w:rsid w:val="007F1DD5"/>
    <w:rsid w:val="007F61F9"/>
    <w:rsid w:val="007F78F2"/>
    <w:rsid w:val="00801F0E"/>
    <w:rsid w:val="00805264"/>
    <w:rsid w:val="0080599B"/>
    <w:rsid w:val="00805A34"/>
    <w:rsid w:val="00805DFD"/>
    <w:rsid w:val="008121B2"/>
    <w:rsid w:val="008140CA"/>
    <w:rsid w:val="00815BAE"/>
    <w:rsid w:val="00815F50"/>
    <w:rsid w:val="0081622F"/>
    <w:rsid w:val="00817EC5"/>
    <w:rsid w:val="00817F53"/>
    <w:rsid w:val="00820734"/>
    <w:rsid w:val="00821372"/>
    <w:rsid w:val="00821A77"/>
    <w:rsid w:val="00823C38"/>
    <w:rsid w:val="00824FD0"/>
    <w:rsid w:val="00825531"/>
    <w:rsid w:val="0082645B"/>
    <w:rsid w:val="00826AA2"/>
    <w:rsid w:val="008317A0"/>
    <w:rsid w:val="00831B63"/>
    <w:rsid w:val="00832012"/>
    <w:rsid w:val="00833894"/>
    <w:rsid w:val="0083391F"/>
    <w:rsid w:val="00834AFF"/>
    <w:rsid w:val="00835717"/>
    <w:rsid w:val="00835906"/>
    <w:rsid w:val="00837DA3"/>
    <w:rsid w:val="0084020F"/>
    <w:rsid w:val="008418AF"/>
    <w:rsid w:val="008422C2"/>
    <w:rsid w:val="008436BD"/>
    <w:rsid w:val="00843FDE"/>
    <w:rsid w:val="00844B74"/>
    <w:rsid w:val="00846F35"/>
    <w:rsid w:val="00851E53"/>
    <w:rsid w:val="00853DC9"/>
    <w:rsid w:val="00854A82"/>
    <w:rsid w:val="008621C6"/>
    <w:rsid w:val="0086309C"/>
    <w:rsid w:val="008639B1"/>
    <w:rsid w:val="00864BC0"/>
    <w:rsid w:val="00866049"/>
    <w:rsid w:val="00866656"/>
    <w:rsid w:val="00866657"/>
    <w:rsid w:val="008732B9"/>
    <w:rsid w:val="00881F88"/>
    <w:rsid w:val="008820B1"/>
    <w:rsid w:val="008859CA"/>
    <w:rsid w:val="00887D45"/>
    <w:rsid w:val="00887F57"/>
    <w:rsid w:val="00891874"/>
    <w:rsid w:val="00892B6F"/>
    <w:rsid w:val="00894A01"/>
    <w:rsid w:val="00895DB6"/>
    <w:rsid w:val="008A0BE2"/>
    <w:rsid w:val="008A23A9"/>
    <w:rsid w:val="008A659C"/>
    <w:rsid w:val="008A6DC4"/>
    <w:rsid w:val="008A7D56"/>
    <w:rsid w:val="008B1101"/>
    <w:rsid w:val="008B1D90"/>
    <w:rsid w:val="008B40BA"/>
    <w:rsid w:val="008B520D"/>
    <w:rsid w:val="008C35B1"/>
    <w:rsid w:val="008C376F"/>
    <w:rsid w:val="008C40B7"/>
    <w:rsid w:val="008C4DC4"/>
    <w:rsid w:val="008C5BA0"/>
    <w:rsid w:val="008C75A7"/>
    <w:rsid w:val="008D0B4E"/>
    <w:rsid w:val="008D203E"/>
    <w:rsid w:val="008D7102"/>
    <w:rsid w:val="008D76BC"/>
    <w:rsid w:val="008D7947"/>
    <w:rsid w:val="008E14B0"/>
    <w:rsid w:val="008E55D1"/>
    <w:rsid w:val="008F0359"/>
    <w:rsid w:val="008F3911"/>
    <w:rsid w:val="008F5C14"/>
    <w:rsid w:val="008F5DC4"/>
    <w:rsid w:val="008F670E"/>
    <w:rsid w:val="00905A99"/>
    <w:rsid w:val="00907A16"/>
    <w:rsid w:val="0091247E"/>
    <w:rsid w:val="00912C40"/>
    <w:rsid w:val="00915B8D"/>
    <w:rsid w:val="009162B4"/>
    <w:rsid w:val="00916B90"/>
    <w:rsid w:val="00920819"/>
    <w:rsid w:val="00922691"/>
    <w:rsid w:val="0092716C"/>
    <w:rsid w:val="00927B0B"/>
    <w:rsid w:val="00927B58"/>
    <w:rsid w:val="00931F43"/>
    <w:rsid w:val="009337F4"/>
    <w:rsid w:val="00933CF5"/>
    <w:rsid w:val="00936370"/>
    <w:rsid w:val="0094502C"/>
    <w:rsid w:val="00947856"/>
    <w:rsid w:val="009512D6"/>
    <w:rsid w:val="009522D1"/>
    <w:rsid w:val="0095654E"/>
    <w:rsid w:val="00961695"/>
    <w:rsid w:val="00961DDD"/>
    <w:rsid w:val="00963703"/>
    <w:rsid w:val="00964B41"/>
    <w:rsid w:val="00966055"/>
    <w:rsid w:val="00970577"/>
    <w:rsid w:val="00971AC4"/>
    <w:rsid w:val="00973D64"/>
    <w:rsid w:val="00976E3F"/>
    <w:rsid w:val="0097760D"/>
    <w:rsid w:val="0097772C"/>
    <w:rsid w:val="00980DF3"/>
    <w:rsid w:val="0098320C"/>
    <w:rsid w:val="00985CA1"/>
    <w:rsid w:val="00986B67"/>
    <w:rsid w:val="00987985"/>
    <w:rsid w:val="00990C42"/>
    <w:rsid w:val="00991D9D"/>
    <w:rsid w:val="009921E1"/>
    <w:rsid w:val="00992524"/>
    <w:rsid w:val="009925B3"/>
    <w:rsid w:val="00993A6B"/>
    <w:rsid w:val="00994310"/>
    <w:rsid w:val="00997354"/>
    <w:rsid w:val="00997609"/>
    <w:rsid w:val="009A04C4"/>
    <w:rsid w:val="009A0DDC"/>
    <w:rsid w:val="009A15C6"/>
    <w:rsid w:val="009A172F"/>
    <w:rsid w:val="009A2B18"/>
    <w:rsid w:val="009A72AD"/>
    <w:rsid w:val="009B02C3"/>
    <w:rsid w:val="009B3D7C"/>
    <w:rsid w:val="009B432A"/>
    <w:rsid w:val="009B608C"/>
    <w:rsid w:val="009C15B8"/>
    <w:rsid w:val="009C31F7"/>
    <w:rsid w:val="009C5E83"/>
    <w:rsid w:val="009D1DA1"/>
    <w:rsid w:val="009D32DB"/>
    <w:rsid w:val="009E0274"/>
    <w:rsid w:val="009E0DF0"/>
    <w:rsid w:val="009E10A7"/>
    <w:rsid w:val="009E139C"/>
    <w:rsid w:val="009E1622"/>
    <w:rsid w:val="009E441E"/>
    <w:rsid w:val="009E4645"/>
    <w:rsid w:val="009E54A3"/>
    <w:rsid w:val="009E6399"/>
    <w:rsid w:val="009E69F0"/>
    <w:rsid w:val="009F0BB3"/>
    <w:rsid w:val="009F34C2"/>
    <w:rsid w:val="009F4217"/>
    <w:rsid w:val="009F4C39"/>
    <w:rsid w:val="009F57F9"/>
    <w:rsid w:val="00A014E9"/>
    <w:rsid w:val="00A027FB"/>
    <w:rsid w:val="00A07095"/>
    <w:rsid w:val="00A12764"/>
    <w:rsid w:val="00A1276E"/>
    <w:rsid w:val="00A1387F"/>
    <w:rsid w:val="00A144C1"/>
    <w:rsid w:val="00A16438"/>
    <w:rsid w:val="00A17AA4"/>
    <w:rsid w:val="00A207D6"/>
    <w:rsid w:val="00A20D4E"/>
    <w:rsid w:val="00A20E43"/>
    <w:rsid w:val="00A23DC5"/>
    <w:rsid w:val="00A2411D"/>
    <w:rsid w:val="00A25030"/>
    <w:rsid w:val="00A27DB1"/>
    <w:rsid w:val="00A303B1"/>
    <w:rsid w:val="00A31478"/>
    <w:rsid w:val="00A31765"/>
    <w:rsid w:val="00A31D06"/>
    <w:rsid w:val="00A3488E"/>
    <w:rsid w:val="00A34F91"/>
    <w:rsid w:val="00A36738"/>
    <w:rsid w:val="00A37C5F"/>
    <w:rsid w:val="00A42DE6"/>
    <w:rsid w:val="00A4435E"/>
    <w:rsid w:val="00A45C16"/>
    <w:rsid w:val="00A50634"/>
    <w:rsid w:val="00A511B0"/>
    <w:rsid w:val="00A52FD3"/>
    <w:rsid w:val="00A5573D"/>
    <w:rsid w:val="00A56698"/>
    <w:rsid w:val="00A569B7"/>
    <w:rsid w:val="00A57E52"/>
    <w:rsid w:val="00A6097A"/>
    <w:rsid w:val="00A613F3"/>
    <w:rsid w:val="00A62D1B"/>
    <w:rsid w:val="00A63D86"/>
    <w:rsid w:val="00A67172"/>
    <w:rsid w:val="00A674B3"/>
    <w:rsid w:val="00A74000"/>
    <w:rsid w:val="00A7420D"/>
    <w:rsid w:val="00A76B16"/>
    <w:rsid w:val="00A8054B"/>
    <w:rsid w:val="00A818EF"/>
    <w:rsid w:val="00A81D36"/>
    <w:rsid w:val="00A85816"/>
    <w:rsid w:val="00A86D17"/>
    <w:rsid w:val="00A87331"/>
    <w:rsid w:val="00A92013"/>
    <w:rsid w:val="00A924B3"/>
    <w:rsid w:val="00A93038"/>
    <w:rsid w:val="00A948A2"/>
    <w:rsid w:val="00A97E9F"/>
    <w:rsid w:val="00AA741F"/>
    <w:rsid w:val="00AA7DAF"/>
    <w:rsid w:val="00AB085E"/>
    <w:rsid w:val="00AB4A14"/>
    <w:rsid w:val="00AB570B"/>
    <w:rsid w:val="00AB5BFC"/>
    <w:rsid w:val="00AB740E"/>
    <w:rsid w:val="00AC1E04"/>
    <w:rsid w:val="00AC2F76"/>
    <w:rsid w:val="00AC3AA5"/>
    <w:rsid w:val="00AC68BB"/>
    <w:rsid w:val="00AC7303"/>
    <w:rsid w:val="00AD1611"/>
    <w:rsid w:val="00AD1F0D"/>
    <w:rsid w:val="00AD1FC1"/>
    <w:rsid w:val="00AD49B6"/>
    <w:rsid w:val="00AD6298"/>
    <w:rsid w:val="00AD663B"/>
    <w:rsid w:val="00AE19D9"/>
    <w:rsid w:val="00AE4E36"/>
    <w:rsid w:val="00AE5C23"/>
    <w:rsid w:val="00AE720A"/>
    <w:rsid w:val="00AF1103"/>
    <w:rsid w:val="00AF2895"/>
    <w:rsid w:val="00AF2F6D"/>
    <w:rsid w:val="00AF3C79"/>
    <w:rsid w:val="00AF5369"/>
    <w:rsid w:val="00AF62ED"/>
    <w:rsid w:val="00B01F24"/>
    <w:rsid w:val="00B032B5"/>
    <w:rsid w:val="00B04AFA"/>
    <w:rsid w:val="00B052FC"/>
    <w:rsid w:val="00B106DA"/>
    <w:rsid w:val="00B13CFD"/>
    <w:rsid w:val="00B1490E"/>
    <w:rsid w:val="00B15BA4"/>
    <w:rsid w:val="00B21CCF"/>
    <w:rsid w:val="00B22817"/>
    <w:rsid w:val="00B251CE"/>
    <w:rsid w:val="00B25D51"/>
    <w:rsid w:val="00B26F18"/>
    <w:rsid w:val="00B3083B"/>
    <w:rsid w:val="00B315AD"/>
    <w:rsid w:val="00B31B72"/>
    <w:rsid w:val="00B34185"/>
    <w:rsid w:val="00B34C59"/>
    <w:rsid w:val="00B34E45"/>
    <w:rsid w:val="00B355DC"/>
    <w:rsid w:val="00B35B38"/>
    <w:rsid w:val="00B3742C"/>
    <w:rsid w:val="00B41096"/>
    <w:rsid w:val="00B43925"/>
    <w:rsid w:val="00B4416C"/>
    <w:rsid w:val="00B5383E"/>
    <w:rsid w:val="00B54200"/>
    <w:rsid w:val="00B606BE"/>
    <w:rsid w:val="00B60C8C"/>
    <w:rsid w:val="00B634E1"/>
    <w:rsid w:val="00B746CB"/>
    <w:rsid w:val="00B75792"/>
    <w:rsid w:val="00B803FA"/>
    <w:rsid w:val="00B80437"/>
    <w:rsid w:val="00B81CEC"/>
    <w:rsid w:val="00B831A6"/>
    <w:rsid w:val="00B8640C"/>
    <w:rsid w:val="00B874EA"/>
    <w:rsid w:val="00B87AC0"/>
    <w:rsid w:val="00B92BB6"/>
    <w:rsid w:val="00B93C74"/>
    <w:rsid w:val="00B9676D"/>
    <w:rsid w:val="00B968BA"/>
    <w:rsid w:val="00B96909"/>
    <w:rsid w:val="00B978C6"/>
    <w:rsid w:val="00B97A8D"/>
    <w:rsid w:val="00B97B07"/>
    <w:rsid w:val="00B97DFD"/>
    <w:rsid w:val="00BA119C"/>
    <w:rsid w:val="00BA3E41"/>
    <w:rsid w:val="00BA5D67"/>
    <w:rsid w:val="00BA72CE"/>
    <w:rsid w:val="00BA7E98"/>
    <w:rsid w:val="00BA7EF7"/>
    <w:rsid w:val="00BB1752"/>
    <w:rsid w:val="00BB1DFC"/>
    <w:rsid w:val="00BB3679"/>
    <w:rsid w:val="00BB3AD2"/>
    <w:rsid w:val="00BB4D4C"/>
    <w:rsid w:val="00BB7CAA"/>
    <w:rsid w:val="00BC0CC7"/>
    <w:rsid w:val="00BC4735"/>
    <w:rsid w:val="00BC70A2"/>
    <w:rsid w:val="00BD0871"/>
    <w:rsid w:val="00BD0E7E"/>
    <w:rsid w:val="00BD2BAF"/>
    <w:rsid w:val="00BD2C4E"/>
    <w:rsid w:val="00BD3FF2"/>
    <w:rsid w:val="00BE0E37"/>
    <w:rsid w:val="00BE531A"/>
    <w:rsid w:val="00BF3666"/>
    <w:rsid w:val="00BF4F4B"/>
    <w:rsid w:val="00BF5437"/>
    <w:rsid w:val="00BF5FDC"/>
    <w:rsid w:val="00BF6C70"/>
    <w:rsid w:val="00C01247"/>
    <w:rsid w:val="00C01464"/>
    <w:rsid w:val="00C04B9A"/>
    <w:rsid w:val="00C04C4A"/>
    <w:rsid w:val="00C0771A"/>
    <w:rsid w:val="00C07C16"/>
    <w:rsid w:val="00C07E54"/>
    <w:rsid w:val="00C10A67"/>
    <w:rsid w:val="00C151B4"/>
    <w:rsid w:val="00C16CE8"/>
    <w:rsid w:val="00C17E4B"/>
    <w:rsid w:val="00C20CC7"/>
    <w:rsid w:val="00C26293"/>
    <w:rsid w:val="00C268C6"/>
    <w:rsid w:val="00C26D8B"/>
    <w:rsid w:val="00C30F0F"/>
    <w:rsid w:val="00C31AD3"/>
    <w:rsid w:val="00C33D39"/>
    <w:rsid w:val="00C347F5"/>
    <w:rsid w:val="00C35157"/>
    <w:rsid w:val="00C36F9B"/>
    <w:rsid w:val="00C40093"/>
    <w:rsid w:val="00C4326F"/>
    <w:rsid w:val="00C44CB9"/>
    <w:rsid w:val="00C44EBD"/>
    <w:rsid w:val="00C50E2A"/>
    <w:rsid w:val="00C53641"/>
    <w:rsid w:val="00C554CD"/>
    <w:rsid w:val="00C56C18"/>
    <w:rsid w:val="00C577BC"/>
    <w:rsid w:val="00C61215"/>
    <w:rsid w:val="00C62657"/>
    <w:rsid w:val="00C62AC5"/>
    <w:rsid w:val="00C63C47"/>
    <w:rsid w:val="00C640E8"/>
    <w:rsid w:val="00C67A0A"/>
    <w:rsid w:val="00C67FAE"/>
    <w:rsid w:val="00C70678"/>
    <w:rsid w:val="00C728ED"/>
    <w:rsid w:val="00C736EF"/>
    <w:rsid w:val="00C74D33"/>
    <w:rsid w:val="00C75B6C"/>
    <w:rsid w:val="00C77CDA"/>
    <w:rsid w:val="00C8050F"/>
    <w:rsid w:val="00C80547"/>
    <w:rsid w:val="00C840C7"/>
    <w:rsid w:val="00C85673"/>
    <w:rsid w:val="00C8580F"/>
    <w:rsid w:val="00C902C0"/>
    <w:rsid w:val="00C92296"/>
    <w:rsid w:val="00C9555A"/>
    <w:rsid w:val="00C963F0"/>
    <w:rsid w:val="00C967F7"/>
    <w:rsid w:val="00CA0AB7"/>
    <w:rsid w:val="00CA517B"/>
    <w:rsid w:val="00CA7EB1"/>
    <w:rsid w:val="00CB34FC"/>
    <w:rsid w:val="00CB471B"/>
    <w:rsid w:val="00CB5198"/>
    <w:rsid w:val="00CB6032"/>
    <w:rsid w:val="00CB6B94"/>
    <w:rsid w:val="00CB7459"/>
    <w:rsid w:val="00CC0E07"/>
    <w:rsid w:val="00CC1C05"/>
    <w:rsid w:val="00CC377A"/>
    <w:rsid w:val="00CC4B50"/>
    <w:rsid w:val="00CC5AC2"/>
    <w:rsid w:val="00CC6373"/>
    <w:rsid w:val="00CC6CAF"/>
    <w:rsid w:val="00CD4A7E"/>
    <w:rsid w:val="00CD6CB2"/>
    <w:rsid w:val="00CD7F7C"/>
    <w:rsid w:val="00CE0C47"/>
    <w:rsid w:val="00CE2285"/>
    <w:rsid w:val="00CE36A3"/>
    <w:rsid w:val="00CE4105"/>
    <w:rsid w:val="00CE78C4"/>
    <w:rsid w:val="00CF0FC7"/>
    <w:rsid w:val="00CF1180"/>
    <w:rsid w:val="00CF2121"/>
    <w:rsid w:val="00CF3491"/>
    <w:rsid w:val="00CF408C"/>
    <w:rsid w:val="00CF4C62"/>
    <w:rsid w:val="00CF5580"/>
    <w:rsid w:val="00CF5D53"/>
    <w:rsid w:val="00D0158C"/>
    <w:rsid w:val="00D022F0"/>
    <w:rsid w:val="00D02614"/>
    <w:rsid w:val="00D02689"/>
    <w:rsid w:val="00D05392"/>
    <w:rsid w:val="00D12ABF"/>
    <w:rsid w:val="00D13F0B"/>
    <w:rsid w:val="00D173BC"/>
    <w:rsid w:val="00D20185"/>
    <w:rsid w:val="00D217DA"/>
    <w:rsid w:val="00D21CAD"/>
    <w:rsid w:val="00D22B41"/>
    <w:rsid w:val="00D27479"/>
    <w:rsid w:val="00D27B73"/>
    <w:rsid w:val="00D30092"/>
    <w:rsid w:val="00D30E74"/>
    <w:rsid w:val="00D313E2"/>
    <w:rsid w:val="00D32BE0"/>
    <w:rsid w:val="00D346AB"/>
    <w:rsid w:val="00D35195"/>
    <w:rsid w:val="00D3630A"/>
    <w:rsid w:val="00D41782"/>
    <w:rsid w:val="00D41E87"/>
    <w:rsid w:val="00D428BC"/>
    <w:rsid w:val="00D432AA"/>
    <w:rsid w:val="00D45B88"/>
    <w:rsid w:val="00D46ABC"/>
    <w:rsid w:val="00D47724"/>
    <w:rsid w:val="00D47962"/>
    <w:rsid w:val="00D51BFA"/>
    <w:rsid w:val="00D54A1A"/>
    <w:rsid w:val="00D56C11"/>
    <w:rsid w:val="00D57AB1"/>
    <w:rsid w:val="00D61C4B"/>
    <w:rsid w:val="00D65FCF"/>
    <w:rsid w:val="00D70098"/>
    <w:rsid w:val="00D72264"/>
    <w:rsid w:val="00D74461"/>
    <w:rsid w:val="00D74D1C"/>
    <w:rsid w:val="00D75845"/>
    <w:rsid w:val="00D77F6D"/>
    <w:rsid w:val="00D80099"/>
    <w:rsid w:val="00D80626"/>
    <w:rsid w:val="00D832CE"/>
    <w:rsid w:val="00D90D06"/>
    <w:rsid w:val="00D954AF"/>
    <w:rsid w:val="00DA15E5"/>
    <w:rsid w:val="00DA1FD7"/>
    <w:rsid w:val="00DA219E"/>
    <w:rsid w:val="00DA3347"/>
    <w:rsid w:val="00DA3AC9"/>
    <w:rsid w:val="00DA435F"/>
    <w:rsid w:val="00DA547F"/>
    <w:rsid w:val="00DA5C5E"/>
    <w:rsid w:val="00DB024E"/>
    <w:rsid w:val="00DB0A2F"/>
    <w:rsid w:val="00DB0B34"/>
    <w:rsid w:val="00DB0BD2"/>
    <w:rsid w:val="00DB5083"/>
    <w:rsid w:val="00DB746A"/>
    <w:rsid w:val="00DC1C4C"/>
    <w:rsid w:val="00DC252C"/>
    <w:rsid w:val="00DC381C"/>
    <w:rsid w:val="00DC39F6"/>
    <w:rsid w:val="00DC40A8"/>
    <w:rsid w:val="00DC5001"/>
    <w:rsid w:val="00DC6E9E"/>
    <w:rsid w:val="00DC74CE"/>
    <w:rsid w:val="00DD1025"/>
    <w:rsid w:val="00DD32D7"/>
    <w:rsid w:val="00DD3D11"/>
    <w:rsid w:val="00DD5959"/>
    <w:rsid w:val="00DD72E3"/>
    <w:rsid w:val="00DD7CA1"/>
    <w:rsid w:val="00DE2BFE"/>
    <w:rsid w:val="00DE5A41"/>
    <w:rsid w:val="00DF2982"/>
    <w:rsid w:val="00DF404A"/>
    <w:rsid w:val="00DF6F37"/>
    <w:rsid w:val="00DF79B6"/>
    <w:rsid w:val="00E00E22"/>
    <w:rsid w:val="00E01111"/>
    <w:rsid w:val="00E01F20"/>
    <w:rsid w:val="00E02EFC"/>
    <w:rsid w:val="00E04939"/>
    <w:rsid w:val="00E055AB"/>
    <w:rsid w:val="00E05FA1"/>
    <w:rsid w:val="00E063C9"/>
    <w:rsid w:val="00E1042B"/>
    <w:rsid w:val="00E10692"/>
    <w:rsid w:val="00E1111B"/>
    <w:rsid w:val="00E11EC3"/>
    <w:rsid w:val="00E12189"/>
    <w:rsid w:val="00E133DD"/>
    <w:rsid w:val="00E13E1D"/>
    <w:rsid w:val="00E14531"/>
    <w:rsid w:val="00E14A35"/>
    <w:rsid w:val="00E165AE"/>
    <w:rsid w:val="00E2274B"/>
    <w:rsid w:val="00E23A24"/>
    <w:rsid w:val="00E24FB2"/>
    <w:rsid w:val="00E26162"/>
    <w:rsid w:val="00E26D9A"/>
    <w:rsid w:val="00E3157C"/>
    <w:rsid w:val="00E32AF2"/>
    <w:rsid w:val="00E336CC"/>
    <w:rsid w:val="00E3378F"/>
    <w:rsid w:val="00E33DD1"/>
    <w:rsid w:val="00E34795"/>
    <w:rsid w:val="00E405F1"/>
    <w:rsid w:val="00E427ED"/>
    <w:rsid w:val="00E4551E"/>
    <w:rsid w:val="00E53424"/>
    <w:rsid w:val="00E53504"/>
    <w:rsid w:val="00E54217"/>
    <w:rsid w:val="00E5659D"/>
    <w:rsid w:val="00E5694C"/>
    <w:rsid w:val="00E62AE0"/>
    <w:rsid w:val="00E6516D"/>
    <w:rsid w:val="00E6529C"/>
    <w:rsid w:val="00E659F6"/>
    <w:rsid w:val="00E65F35"/>
    <w:rsid w:val="00E664A2"/>
    <w:rsid w:val="00E67415"/>
    <w:rsid w:val="00E731F7"/>
    <w:rsid w:val="00E743C6"/>
    <w:rsid w:val="00E74E29"/>
    <w:rsid w:val="00E75155"/>
    <w:rsid w:val="00E7704C"/>
    <w:rsid w:val="00E83D91"/>
    <w:rsid w:val="00E846C9"/>
    <w:rsid w:val="00E870DA"/>
    <w:rsid w:val="00E90A01"/>
    <w:rsid w:val="00E9231F"/>
    <w:rsid w:val="00E92A02"/>
    <w:rsid w:val="00E93278"/>
    <w:rsid w:val="00E93B35"/>
    <w:rsid w:val="00E93EEA"/>
    <w:rsid w:val="00E9491E"/>
    <w:rsid w:val="00E94B68"/>
    <w:rsid w:val="00E94CB5"/>
    <w:rsid w:val="00E95264"/>
    <w:rsid w:val="00E96832"/>
    <w:rsid w:val="00EA0356"/>
    <w:rsid w:val="00EA1B81"/>
    <w:rsid w:val="00EA2016"/>
    <w:rsid w:val="00EA527E"/>
    <w:rsid w:val="00EA65A1"/>
    <w:rsid w:val="00EA6EF8"/>
    <w:rsid w:val="00EB4582"/>
    <w:rsid w:val="00EB5FF5"/>
    <w:rsid w:val="00EB7618"/>
    <w:rsid w:val="00EC1A2D"/>
    <w:rsid w:val="00EC25FF"/>
    <w:rsid w:val="00EC6A9F"/>
    <w:rsid w:val="00EC76EE"/>
    <w:rsid w:val="00ED10F3"/>
    <w:rsid w:val="00ED32F1"/>
    <w:rsid w:val="00ED4951"/>
    <w:rsid w:val="00ED6349"/>
    <w:rsid w:val="00EE137B"/>
    <w:rsid w:val="00EE44E3"/>
    <w:rsid w:val="00EE4D0A"/>
    <w:rsid w:val="00EE77B2"/>
    <w:rsid w:val="00EF011C"/>
    <w:rsid w:val="00EF25C1"/>
    <w:rsid w:val="00EF59BC"/>
    <w:rsid w:val="00EF6D25"/>
    <w:rsid w:val="00EF70A1"/>
    <w:rsid w:val="00F02160"/>
    <w:rsid w:val="00F022D4"/>
    <w:rsid w:val="00F02889"/>
    <w:rsid w:val="00F03BBD"/>
    <w:rsid w:val="00F04D5B"/>
    <w:rsid w:val="00F071F4"/>
    <w:rsid w:val="00F07843"/>
    <w:rsid w:val="00F16ADB"/>
    <w:rsid w:val="00F20617"/>
    <w:rsid w:val="00F227CD"/>
    <w:rsid w:val="00F22B36"/>
    <w:rsid w:val="00F23681"/>
    <w:rsid w:val="00F26329"/>
    <w:rsid w:val="00F30109"/>
    <w:rsid w:val="00F316AC"/>
    <w:rsid w:val="00F33BAD"/>
    <w:rsid w:val="00F3529E"/>
    <w:rsid w:val="00F35612"/>
    <w:rsid w:val="00F37551"/>
    <w:rsid w:val="00F40749"/>
    <w:rsid w:val="00F42F8E"/>
    <w:rsid w:val="00F445B5"/>
    <w:rsid w:val="00F44DDE"/>
    <w:rsid w:val="00F44E8D"/>
    <w:rsid w:val="00F453F2"/>
    <w:rsid w:val="00F45752"/>
    <w:rsid w:val="00F464A4"/>
    <w:rsid w:val="00F474E3"/>
    <w:rsid w:val="00F5011C"/>
    <w:rsid w:val="00F51438"/>
    <w:rsid w:val="00F52B7B"/>
    <w:rsid w:val="00F52EFB"/>
    <w:rsid w:val="00F533DF"/>
    <w:rsid w:val="00F54126"/>
    <w:rsid w:val="00F55763"/>
    <w:rsid w:val="00F56601"/>
    <w:rsid w:val="00F61753"/>
    <w:rsid w:val="00F61B71"/>
    <w:rsid w:val="00F63CAB"/>
    <w:rsid w:val="00F6478C"/>
    <w:rsid w:val="00F71623"/>
    <w:rsid w:val="00F731B0"/>
    <w:rsid w:val="00F756DF"/>
    <w:rsid w:val="00F7640B"/>
    <w:rsid w:val="00F76E6D"/>
    <w:rsid w:val="00F76F9E"/>
    <w:rsid w:val="00F805EB"/>
    <w:rsid w:val="00F918AD"/>
    <w:rsid w:val="00F937CB"/>
    <w:rsid w:val="00F93AEE"/>
    <w:rsid w:val="00F95DFC"/>
    <w:rsid w:val="00F962C6"/>
    <w:rsid w:val="00FA03FA"/>
    <w:rsid w:val="00FA109C"/>
    <w:rsid w:val="00FA5FA5"/>
    <w:rsid w:val="00FB0CAC"/>
    <w:rsid w:val="00FB1803"/>
    <w:rsid w:val="00FB2CEB"/>
    <w:rsid w:val="00FB3055"/>
    <w:rsid w:val="00FB4A29"/>
    <w:rsid w:val="00FB6D7A"/>
    <w:rsid w:val="00FC2E68"/>
    <w:rsid w:val="00FC628D"/>
    <w:rsid w:val="00FC694A"/>
    <w:rsid w:val="00FC7D3E"/>
    <w:rsid w:val="00FC7F4C"/>
    <w:rsid w:val="00FD0267"/>
    <w:rsid w:val="00FD0FAE"/>
    <w:rsid w:val="00FD2DD2"/>
    <w:rsid w:val="00FD303E"/>
    <w:rsid w:val="00FD6D1E"/>
    <w:rsid w:val="00FD738E"/>
    <w:rsid w:val="00FE1DB8"/>
    <w:rsid w:val="00FE2E74"/>
    <w:rsid w:val="00FE315A"/>
    <w:rsid w:val="00FE5BFA"/>
    <w:rsid w:val="00FE5F63"/>
    <w:rsid w:val="00FE6334"/>
    <w:rsid w:val="00FE7A58"/>
    <w:rsid w:val="00FF0620"/>
    <w:rsid w:val="00FF0F38"/>
    <w:rsid w:val="00FF184E"/>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02DE2520"/>
  <w15:docId w15:val="{12D14D7B-4C48-4FD1-9068-2C444771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434E7"/>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4434E7"/>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4434E7"/>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4434E7"/>
    <w:pPr>
      <w:spacing w:after="120" w:line="240" w:lineRule="auto"/>
      <w:outlineLvl w:val="2"/>
    </w:pPr>
    <w:rPr>
      <w:rFonts w:cs="Arial"/>
      <w:bCs/>
      <w:sz w:val="28"/>
      <w:szCs w:val="22"/>
    </w:rPr>
  </w:style>
  <w:style w:type="paragraph" w:styleId="Heading4">
    <w:name w:val="heading 4"/>
    <w:basedOn w:val="Normal"/>
    <w:next w:val="Normal"/>
    <w:link w:val="Heading4Char"/>
    <w:qFormat/>
    <w:rsid w:val="004434E7"/>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4434E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4434E7"/>
    <w:pPr>
      <w:spacing w:before="240"/>
      <w:outlineLvl w:val="5"/>
    </w:pPr>
    <w:rPr>
      <w:b/>
      <w:bCs/>
    </w:rPr>
  </w:style>
  <w:style w:type="paragraph" w:styleId="Heading9">
    <w:name w:val="heading 9"/>
    <w:basedOn w:val="Normal"/>
    <w:next w:val="Normal"/>
    <w:link w:val="Heading9Char"/>
    <w:locked/>
    <w:rsid w:val="004434E7"/>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4434E7"/>
    <w:rPr>
      <w:rFonts w:ascii="Tahoma" w:hAnsi="Tahoma" w:cs="Tahoma"/>
      <w:sz w:val="16"/>
      <w:szCs w:val="16"/>
    </w:rPr>
  </w:style>
  <w:style w:type="paragraph" w:customStyle="1" w:styleId="Legalese">
    <w:name w:val="Legalese"/>
    <w:basedOn w:val="Normal"/>
    <w:link w:val="LegaleseChar"/>
    <w:rsid w:val="004434E7"/>
    <w:pPr>
      <w:spacing w:line="200" w:lineRule="exact"/>
    </w:pPr>
    <w:rPr>
      <w:rFonts w:ascii="Arial" w:hAnsi="Arial"/>
      <w:sz w:val="16"/>
      <w:szCs w:val="16"/>
    </w:rPr>
  </w:style>
  <w:style w:type="character" w:customStyle="1" w:styleId="LegaleseChar">
    <w:name w:val="Legalese Char"/>
    <w:basedOn w:val="DefaultParagraphFont"/>
    <w:link w:val="Legalese"/>
    <w:rsid w:val="004434E7"/>
    <w:rPr>
      <w:rFonts w:ascii="Arial" w:hAnsi="Arial"/>
      <w:color w:val="404040" w:themeColor="text1" w:themeTint="BF"/>
      <w:sz w:val="16"/>
      <w:szCs w:val="16"/>
      <w:lang w:eastAsia="ja-JP"/>
    </w:rPr>
  </w:style>
  <w:style w:type="paragraph" w:customStyle="1" w:styleId="Byline">
    <w:name w:val="Byline"/>
    <w:basedOn w:val="Normal"/>
    <w:link w:val="BylineChar"/>
    <w:semiHidden/>
    <w:rsid w:val="004434E7"/>
    <w:pPr>
      <w:spacing w:line="220" w:lineRule="exact"/>
    </w:pPr>
    <w:rPr>
      <w:rFonts w:ascii="Arial" w:hAnsi="Arial" w:cs="Arial"/>
      <w:sz w:val="16"/>
      <w:szCs w:val="16"/>
    </w:rPr>
  </w:style>
  <w:style w:type="character" w:customStyle="1" w:styleId="BylineChar">
    <w:name w:val="Byline Char"/>
    <w:basedOn w:val="DefaultParagraphFont"/>
    <w:link w:val="Byline"/>
    <w:semiHidden/>
    <w:rsid w:val="004434E7"/>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4434E7"/>
    <w:rPr>
      <w:lang w:val="en-IN" w:eastAsia="en-US"/>
    </w:rPr>
  </w:style>
  <w:style w:type="paragraph" w:customStyle="1" w:styleId="AbstractTitle">
    <w:name w:val="Abstract Title"/>
    <w:basedOn w:val="Heading3"/>
    <w:semiHidden/>
    <w:locked/>
    <w:rsid w:val="004434E7"/>
    <w:pPr>
      <w:pBdr>
        <w:top w:val="single" w:sz="4" w:space="4" w:color="auto"/>
      </w:pBdr>
      <w:spacing w:before="480"/>
    </w:pPr>
  </w:style>
  <w:style w:type="paragraph" w:customStyle="1" w:styleId="Abstract">
    <w:name w:val="Abstract"/>
    <w:basedOn w:val="Normal"/>
    <w:semiHidden/>
    <w:locked/>
    <w:rsid w:val="004434E7"/>
    <w:pPr>
      <w:pBdr>
        <w:bottom w:val="single" w:sz="4" w:space="6" w:color="auto"/>
      </w:pBdr>
    </w:pPr>
    <w:rPr>
      <w:rFonts w:ascii="Arial" w:hAnsi="Arial"/>
      <w:sz w:val="20"/>
    </w:rPr>
  </w:style>
  <w:style w:type="paragraph" w:styleId="TOC1">
    <w:name w:val="toc 1"/>
    <w:next w:val="Normal"/>
    <w:autoRedefine/>
    <w:uiPriority w:val="39"/>
    <w:rsid w:val="004434E7"/>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4434E7"/>
    <w:pPr>
      <w:spacing w:line="300" w:lineRule="exact"/>
      <w:ind w:left="440"/>
    </w:pPr>
    <w:rPr>
      <w:rFonts w:asciiTheme="minorHAnsi" w:hAnsiTheme="minorHAnsi"/>
      <w:i/>
      <w:iCs/>
      <w:lang w:eastAsia="ja-JP"/>
    </w:rPr>
  </w:style>
  <w:style w:type="paragraph" w:styleId="TOC2">
    <w:name w:val="toc 2"/>
    <w:next w:val="Normal"/>
    <w:autoRedefine/>
    <w:uiPriority w:val="39"/>
    <w:rsid w:val="004434E7"/>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4434E7"/>
    <w:rPr>
      <w:color w:val="0000FF"/>
      <w:u w:val="none"/>
    </w:rPr>
  </w:style>
  <w:style w:type="paragraph" w:customStyle="1" w:styleId="Contents">
    <w:name w:val="Contents"/>
    <w:semiHidden/>
    <w:locked/>
    <w:rsid w:val="004434E7"/>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4434E7"/>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4434E7"/>
    <w:pPr>
      <w:tabs>
        <w:tab w:val="center" w:pos="4320"/>
        <w:tab w:val="right" w:pos="8640"/>
      </w:tabs>
      <w:jc w:val="center"/>
    </w:pPr>
    <w:rPr>
      <w:rFonts w:ascii="Arial" w:hAnsi="Arial"/>
      <w:sz w:val="16"/>
    </w:rPr>
  </w:style>
  <w:style w:type="character" w:styleId="PageNumber">
    <w:name w:val="page number"/>
    <w:basedOn w:val="DefaultParagraphFont"/>
    <w:locked/>
    <w:rsid w:val="004434E7"/>
  </w:style>
  <w:style w:type="paragraph" w:customStyle="1" w:styleId="LogoMod">
    <w:name w:val="Logo_Mod"/>
    <w:basedOn w:val="Normal"/>
    <w:semiHidden/>
    <w:locked/>
    <w:rsid w:val="004434E7"/>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4434E7"/>
    <w:pPr>
      <w:numPr>
        <w:numId w:val="49"/>
      </w:numPr>
      <w:tabs>
        <w:tab w:val="left" w:pos="720"/>
      </w:tabs>
    </w:pPr>
  </w:style>
  <w:style w:type="paragraph" w:customStyle="1" w:styleId="Lb2">
    <w:name w:val="Lb2"/>
    <w:basedOn w:val="Normal"/>
    <w:autoRedefine/>
    <w:qFormat/>
    <w:rsid w:val="004434E7"/>
    <w:pPr>
      <w:numPr>
        <w:numId w:val="50"/>
      </w:numPr>
    </w:pPr>
  </w:style>
  <w:style w:type="paragraph" w:customStyle="1" w:styleId="CodeNumbered">
    <w:name w:val="Code Numbered"/>
    <w:basedOn w:val="Code"/>
    <w:locked/>
    <w:rsid w:val="004434E7"/>
    <w:pPr>
      <w:numPr>
        <w:numId w:val="48"/>
      </w:numPr>
    </w:pPr>
  </w:style>
  <w:style w:type="paragraph" w:customStyle="1" w:styleId="Code">
    <w:name w:val="Code"/>
    <w:basedOn w:val="Normal"/>
    <w:qFormat/>
    <w:rsid w:val="004434E7"/>
    <w:pPr>
      <w:shd w:val="clear" w:color="auto" w:fill="E6E6E6"/>
      <w:spacing w:before="180" w:line="220" w:lineRule="exact"/>
    </w:pPr>
    <w:rPr>
      <w:rFonts w:ascii="Consolas" w:hAnsi="Consolas"/>
      <w:sz w:val="18"/>
      <w:szCs w:val="16"/>
    </w:rPr>
  </w:style>
  <w:style w:type="paragraph" w:customStyle="1" w:styleId="Note">
    <w:name w:val="Note"/>
    <w:autoRedefine/>
    <w:qFormat/>
    <w:rsid w:val="004434E7"/>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autoRedefine/>
    <w:qFormat/>
    <w:rsid w:val="00881F88"/>
    <w:pPr>
      <w:numPr>
        <w:numId w:val="69"/>
      </w:numPr>
      <w:spacing w:before="120" w:after="120"/>
    </w:pPr>
  </w:style>
  <w:style w:type="table" w:styleId="TableGrid">
    <w:name w:val="Table Grid"/>
    <w:basedOn w:val="TableNormal"/>
    <w:locked/>
    <w:rsid w:val="004434E7"/>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4434E7"/>
    <w:pPr>
      <w:spacing w:before="40" w:line="220" w:lineRule="exact"/>
      <w:ind w:left="72"/>
    </w:pPr>
    <w:rPr>
      <w:rFonts w:ascii="Arial" w:hAnsi="Arial"/>
      <w:sz w:val="18"/>
      <w:szCs w:val="18"/>
    </w:rPr>
  </w:style>
  <w:style w:type="paragraph" w:customStyle="1" w:styleId="TableTitle">
    <w:name w:val="Table Title"/>
    <w:basedOn w:val="Normal"/>
    <w:qFormat/>
    <w:rsid w:val="004434E7"/>
    <w:pPr>
      <w:keepNext/>
      <w:keepLines/>
      <w:suppressAutoHyphens/>
      <w:spacing w:before="60"/>
      <w:outlineLvl w:val="4"/>
    </w:pPr>
    <w:rPr>
      <w:rFonts w:ascii="Arial" w:hAnsi="Arial" w:cs="Arial"/>
      <w:b/>
    </w:rPr>
  </w:style>
  <w:style w:type="paragraph" w:customStyle="1" w:styleId="TableHead">
    <w:name w:val="Table Head"/>
    <w:basedOn w:val="Normal"/>
    <w:qFormat/>
    <w:rsid w:val="004434E7"/>
    <w:pPr>
      <w:suppressAutoHyphens/>
      <w:spacing w:before="40" w:after="40" w:line="220" w:lineRule="exact"/>
      <w:ind w:left="72"/>
    </w:pPr>
    <w:rPr>
      <w:rFonts w:ascii="Arial" w:hAnsi="Arial"/>
      <w:b/>
      <w:sz w:val="18"/>
      <w:szCs w:val="18"/>
    </w:rPr>
  </w:style>
  <w:style w:type="paragraph" w:customStyle="1" w:styleId="Lp1">
    <w:name w:val="Lp1"/>
    <w:basedOn w:val="Normal"/>
    <w:qFormat/>
    <w:rsid w:val="004434E7"/>
    <w:pPr>
      <w:ind w:left="1080"/>
    </w:pPr>
  </w:style>
  <w:style w:type="paragraph" w:customStyle="1" w:styleId="Lp2">
    <w:name w:val="Lp2"/>
    <w:basedOn w:val="Normal"/>
    <w:qFormat/>
    <w:rsid w:val="004434E7"/>
    <w:pPr>
      <w:ind w:left="1440"/>
    </w:pPr>
  </w:style>
  <w:style w:type="paragraph" w:customStyle="1" w:styleId="Ln1">
    <w:name w:val="Ln1"/>
    <w:basedOn w:val="Normal"/>
    <w:autoRedefine/>
    <w:qFormat/>
    <w:rsid w:val="00DB0A2F"/>
    <w:pPr>
      <w:numPr>
        <w:numId w:val="15"/>
      </w:numPr>
      <w:spacing w:line="276" w:lineRule="auto"/>
    </w:pPr>
  </w:style>
  <w:style w:type="table" w:customStyle="1" w:styleId="TableILT">
    <w:name w:val="Table ILT"/>
    <w:basedOn w:val="TableNormal"/>
    <w:rsid w:val="004434E7"/>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4434E7"/>
    <w:pPr>
      <w:spacing w:before="0" w:after="0"/>
      <w:ind w:left="240"/>
    </w:pPr>
    <w:rPr>
      <w:sz w:val="18"/>
    </w:rPr>
  </w:style>
  <w:style w:type="paragraph" w:customStyle="1" w:styleId="TableImage">
    <w:name w:val="Table Image"/>
    <w:basedOn w:val="TableBody"/>
    <w:qFormat/>
    <w:rsid w:val="004434E7"/>
    <w:pPr>
      <w:spacing w:line="240" w:lineRule="auto"/>
      <w:ind w:left="67"/>
    </w:pPr>
  </w:style>
  <w:style w:type="paragraph" w:customStyle="1" w:styleId="TableLn1">
    <w:name w:val="Table Ln1"/>
    <w:basedOn w:val="TableBody"/>
    <w:qFormat/>
    <w:rsid w:val="004434E7"/>
    <w:pPr>
      <w:numPr>
        <w:numId w:val="61"/>
      </w:numPr>
    </w:pPr>
  </w:style>
  <w:style w:type="paragraph" w:customStyle="1" w:styleId="Lb3">
    <w:name w:val="Lb3"/>
    <w:basedOn w:val="Normal"/>
    <w:qFormat/>
    <w:rsid w:val="004434E7"/>
    <w:pPr>
      <w:numPr>
        <w:numId w:val="51"/>
      </w:numPr>
    </w:pPr>
  </w:style>
  <w:style w:type="character" w:styleId="HTMLSample">
    <w:name w:val="HTML Sample"/>
    <w:basedOn w:val="DefaultParagraphFont"/>
    <w:semiHidden/>
    <w:locked/>
    <w:rsid w:val="004434E7"/>
    <w:rPr>
      <w:rFonts w:ascii="Courier New" w:hAnsi="Courier New" w:cs="Courier New"/>
    </w:rPr>
  </w:style>
  <w:style w:type="paragraph" w:styleId="HTMLPreformatted">
    <w:name w:val="HTML Preformatted"/>
    <w:basedOn w:val="Normal"/>
    <w:link w:val="HTMLPreformattedChar"/>
    <w:semiHidden/>
    <w:locked/>
    <w:rsid w:val="004434E7"/>
    <w:rPr>
      <w:rFonts w:ascii="Courier New" w:hAnsi="Courier New" w:cs="Courier New"/>
      <w:sz w:val="20"/>
      <w:szCs w:val="20"/>
    </w:rPr>
  </w:style>
  <w:style w:type="paragraph" w:customStyle="1" w:styleId="Answer">
    <w:name w:val="Answer"/>
    <w:basedOn w:val="Normal"/>
    <w:next w:val="Normal"/>
    <w:rsid w:val="004434E7"/>
  </w:style>
  <w:style w:type="paragraph" w:customStyle="1" w:styleId="ArtInFrame">
    <w:name w:val="ArtInFrame"/>
    <w:basedOn w:val="Art"/>
    <w:semiHidden/>
    <w:locked/>
    <w:rsid w:val="004434E7"/>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4434E7"/>
    <w:rPr>
      <w:vanish/>
      <w:color w:val="FF0000"/>
    </w:rPr>
  </w:style>
  <w:style w:type="paragraph" w:customStyle="1" w:styleId="TaskSumHead">
    <w:name w:val="TaskSum Head"/>
    <w:basedOn w:val="Normal"/>
    <w:locked/>
    <w:rsid w:val="004434E7"/>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4434E7"/>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4434E7"/>
    <w:rPr>
      <w:b/>
    </w:rPr>
  </w:style>
  <w:style w:type="paragraph" w:customStyle="1" w:styleId="Checklist">
    <w:name w:val="Checklist"/>
    <w:basedOn w:val="Normal"/>
    <w:qFormat/>
    <w:rsid w:val="004434E7"/>
    <w:pPr>
      <w:numPr>
        <w:numId w:val="47"/>
      </w:numPr>
      <w:tabs>
        <w:tab w:val="left" w:pos="720"/>
      </w:tabs>
    </w:pPr>
  </w:style>
  <w:style w:type="paragraph" w:styleId="DocumentMap">
    <w:name w:val="Document Map"/>
    <w:basedOn w:val="Normal"/>
    <w:link w:val="DocumentMapChar"/>
    <w:semiHidden/>
    <w:locked/>
    <w:rsid w:val="004434E7"/>
    <w:pPr>
      <w:shd w:val="clear" w:color="auto" w:fill="000080"/>
    </w:pPr>
    <w:rPr>
      <w:rFonts w:ascii="Tahoma" w:hAnsi="Tahoma" w:cs="Tahoma"/>
      <w:sz w:val="20"/>
      <w:szCs w:val="20"/>
    </w:rPr>
  </w:style>
  <w:style w:type="character" w:styleId="Strong">
    <w:name w:val="Strong"/>
    <w:basedOn w:val="DefaultParagraphFont"/>
    <w:uiPriority w:val="99"/>
    <w:locked/>
    <w:rsid w:val="004434E7"/>
    <w:rPr>
      <w:b/>
      <w:bCs/>
    </w:rPr>
  </w:style>
  <w:style w:type="character" w:styleId="Emphasis">
    <w:name w:val="Emphasis"/>
    <w:basedOn w:val="DefaultParagraphFont"/>
    <w:locked/>
    <w:rsid w:val="004434E7"/>
    <w:rPr>
      <w:i/>
      <w:iCs/>
    </w:rPr>
  </w:style>
  <w:style w:type="paragraph" w:customStyle="1" w:styleId="Question">
    <w:name w:val="Question"/>
    <w:basedOn w:val="Normal"/>
    <w:next w:val="Answer"/>
    <w:rsid w:val="004434E7"/>
  </w:style>
  <w:style w:type="character" w:styleId="CommentReference">
    <w:name w:val="annotation reference"/>
    <w:basedOn w:val="DefaultParagraphFont"/>
    <w:uiPriority w:val="99"/>
    <w:semiHidden/>
    <w:locked/>
    <w:rsid w:val="004434E7"/>
    <w:rPr>
      <w:sz w:val="16"/>
      <w:szCs w:val="16"/>
    </w:rPr>
  </w:style>
  <w:style w:type="paragraph" w:customStyle="1" w:styleId="TableLb1">
    <w:name w:val="Table Lb1"/>
    <w:basedOn w:val="TableBody"/>
    <w:qFormat/>
    <w:rsid w:val="004434E7"/>
    <w:pPr>
      <w:numPr>
        <w:numId w:val="59"/>
      </w:numPr>
    </w:pPr>
  </w:style>
  <w:style w:type="paragraph" w:customStyle="1" w:styleId="TableLb2">
    <w:name w:val="Table Lb2"/>
    <w:basedOn w:val="TableLb1"/>
    <w:qFormat/>
    <w:rsid w:val="004434E7"/>
    <w:pPr>
      <w:numPr>
        <w:numId w:val="60"/>
      </w:numPr>
    </w:pPr>
  </w:style>
  <w:style w:type="paragraph" w:styleId="CommentText">
    <w:name w:val="annotation text"/>
    <w:basedOn w:val="Normal"/>
    <w:link w:val="CommentTextChar"/>
    <w:uiPriority w:val="99"/>
    <w:semiHidden/>
    <w:locked/>
    <w:rsid w:val="004434E7"/>
    <w:rPr>
      <w:sz w:val="20"/>
      <w:szCs w:val="20"/>
    </w:rPr>
  </w:style>
  <w:style w:type="paragraph" w:customStyle="1" w:styleId="TableLn2">
    <w:name w:val="Table Ln2"/>
    <w:basedOn w:val="TableBody"/>
    <w:qFormat/>
    <w:rsid w:val="004434E7"/>
    <w:pPr>
      <w:numPr>
        <w:numId w:val="62"/>
      </w:numPr>
    </w:pPr>
  </w:style>
  <w:style w:type="paragraph" w:customStyle="1" w:styleId="Ln2">
    <w:name w:val="Ln2"/>
    <w:basedOn w:val="Ln1"/>
    <w:qFormat/>
    <w:rsid w:val="004434E7"/>
    <w:pPr>
      <w:numPr>
        <w:numId w:val="55"/>
      </w:numPr>
    </w:pPr>
  </w:style>
  <w:style w:type="paragraph" w:customStyle="1" w:styleId="Ln3">
    <w:name w:val="Ln3"/>
    <w:basedOn w:val="Normal"/>
    <w:qFormat/>
    <w:rsid w:val="004434E7"/>
    <w:pPr>
      <w:numPr>
        <w:numId w:val="56"/>
      </w:numPr>
    </w:pPr>
  </w:style>
  <w:style w:type="paragraph" w:customStyle="1" w:styleId="Lp3">
    <w:name w:val="Lp3"/>
    <w:basedOn w:val="Normal"/>
    <w:qFormat/>
    <w:rsid w:val="004434E7"/>
    <w:pPr>
      <w:ind w:left="1800"/>
    </w:pPr>
  </w:style>
  <w:style w:type="paragraph" w:customStyle="1" w:styleId="Pb">
    <w:name w:val="Pb"/>
    <w:next w:val="Normal"/>
    <w:qFormat/>
    <w:rsid w:val="004434E7"/>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34E7"/>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4434E7"/>
    <w:rPr>
      <w:b/>
      <w:bCs/>
    </w:rPr>
  </w:style>
  <w:style w:type="paragraph" w:styleId="ListBullet3">
    <w:name w:val="List Bullet 3"/>
    <w:basedOn w:val="Normal"/>
    <w:semiHidden/>
    <w:locked/>
    <w:rsid w:val="004434E7"/>
    <w:pPr>
      <w:tabs>
        <w:tab w:val="num" w:pos="1080"/>
      </w:tabs>
      <w:ind w:left="1080" w:hanging="360"/>
    </w:pPr>
  </w:style>
  <w:style w:type="table" w:customStyle="1" w:styleId="TableILT2-ColLab">
    <w:name w:val="Table ILT 2-Col Lab"/>
    <w:basedOn w:val="TableNormal"/>
    <w:rsid w:val="004434E7"/>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4434E7"/>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4434E7"/>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4434E7"/>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4434E7"/>
    <w:rPr>
      <w:b/>
      <w:i/>
    </w:rPr>
  </w:style>
  <w:style w:type="character" w:customStyle="1" w:styleId="Underline">
    <w:name w:val="Underline"/>
    <w:qFormat/>
    <w:rsid w:val="004434E7"/>
    <w:rPr>
      <w:dstrike w:val="0"/>
      <w:u w:val="single"/>
      <w:vertAlign w:val="baseline"/>
    </w:rPr>
  </w:style>
  <w:style w:type="character" w:customStyle="1" w:styleId="HiddenStrong">
    <w:name w:val="Hidden Strong"/>
    <w:basedOn w:val="Strong"/>
    <w:locked/>
    <w:rsid w:val="004434E7"/>
    <w:rPr>
      <w:b/>
      <w:bCs/>
      <w:vanish/>
      <w:color w:val="FF0000"/>
    </w:rPr>
  </w:style>
  <w:style w:type="paragraph" w:customStyle="1" w:styleId="Version">
    <w:name w:val="Version"/>
    <w:basedOn w:val="Normal"/>
    <w:locked/>
    <w:rsid w:val="004434E7"/>
    <w:rPr>
      <w:color w:val="FFFFFF"/>
    </w:rPr>
  </w:style>
  <w:style w:type="character" w:customStyle="1" w:styleId="Placeholder">
    <w:name w:val="Placeholder"/>
    <w:basedOn w:val="DefaultParagraphFont"/>
    <w:locked/>
    <w:rsid w:val="004434E7"/>
    <w:rPr>
      <w:color w:val="0000FF"/>
    </w:rPr>
  </w:style>
  <w:style w:type="paragraph" w:customStyle="1" w:styleId="DocumentTitleSecond">
    <w:name w:val="Document Title Second"/>
    <w:basedOn w:val="Normal"/>
    <w:next w:val="Normal"/>
    <w:qFormat/>
    <w:rsid w:val="004434E7"/>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4434E7"/>
  </w:style>
  <w:style w:type="paragraph" w:customStyle="1" w:styleId="Heading5W">
    <w:name w:val="Heading 5 W+"/>
    <w:basedOn w:val="Normal"/>
    <w:next w:val="Normal"/>
    <w:qFormat/>
    <w:rsid w:val="004434E7"/>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4434E7"/>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4434E7"/>
    <w:rPr>
      <w:i/>
    </w:rPr>
  </w:style>
  <w:style w:type="character" w:customStyle="1" w:styleId="Bold">
    <w:name w:val="Bold"/>
    <w:basedOn w:val="DefaultParagraphFont"/>
    <w:uiPriority w:val="1"/>
    <w:qFormat/>
    <w:rsid w:val="004434E7"/>
    <w:rPr>
      <w:b/>
    </w:rPr>
  </w:style>
  <w:style w:type="paragraph" w:customStyle="1" w:styleId="TableLp1">
    <w:name w:val="Table Lp1"/>
    <w:basedOn w:val="TableBody"/>
    <w:qFormat/>
    <w:rsid w:val="004434E7"/>
    <w:pPr>
      <w:ind w:left="432"/>
    </w:pPr>
  </w:style>
  <w:style w:type="paragraph" w:customStyle="1" w:styleId="TableLp2">
    <w:name w:val="Table Lp2"/>
    <w:basedOn w:val="TableBody"/>
    <w:qFormat/>
    <w:rsid w:val="004434E7"/>
    <w:pPr>
      <w:ind w:left="792"/>
    </w:pPr>
  </w:style>
  <w:style w:type="table" w:customStyle="1" w:styleId="WTable">
    <w:name w:val="W+ Table"/>
    <w:basedOn w:val="TableNormal"/>
    <w:uiPriority w:val="99"/>
    <w:rsid w:val="004434E7"/>
    <w:tblPr/>
  </w:style>
  <w:style w:type="table" w:styleId="ColorfulList-Accent5">
    <w:name w:val="Colorful List Accent 5"/>
    <w:basedOn w:val="TableNormal"/>
    <w:uiPriority w:val="72"/>
    <w:locked/>
    <w:rsid w:val="004434E7"/>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4434E7"/>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4434E7"/>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4434E7"/>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4434E7"/>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4434E7"/>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4434E7"/>
    <w:pPr>
      <w:ind w:left="660"/>
    </w:pPr>
    <w:rPr>
      <w:rFonts w:asciiTheme="minorHAnsi" w:hAnsiTheme="minorHAnsi"/>
      <w:sz w:val="18"/>
      <w:szCs w:val="18"/>
    </w:rPr>
  </w:style>
  <w:style w:type="paragraph" w:styleId="TOC5">
    <w:name w:val="toc 5"/>
    <w:basedOn w:val="Normal"/>
    <w:next w:val="Normal"/>
    <w:autoRedefine/>
    <w:uiPriority w:val="39"/>
    <w:locked/>
    <w:rsid w:val="004434E7"/>
    <w:pPr>
      <w:ind w:left="880"/>
    </w:pPr>
    <w:rPr>
      <w:rFonts w:asciiTheme="minorHAnsi" w:hAnsiTheme="minorHAnsi"/>
      <w:sz w:val="20"/>
      <w:szCs w:val="20"/>
    </w:rPr>
  </w:style>
  <w:style w:type="paragraph" w:styleId="TOC6">
    <w:name w:val="toc 6"/>
    <w:basedOn w:val="Normal"/>
    <w:next w:val="Normal"/>
    <w:autoRedefine/>
    <w:locked/>
    <w:rsid w:val="004434E7"/>
    <w:pPr>
      <w:ind w:left="1100"/>
    </w:pPr>
    <w:rPr>
      <w:rFonts w:asciiTheme="minorHAnsi" w:hAnsiTheme="minorHAnsi"/>
      <w:sz w:val="20"/>
      <w:szCs w:val="20"/>
    </w:rPr>
  </w:style>
  <w:style w:type="paragraph" w:styleId="TOC7">
    <w:name w:val="toc 7"/>
    <w:basedOn w:val="Normal"/>
    <w:next w:val="Normal"/>
    <w:autoRedefine/>
    <w:locked/>
    <w:rsid w:val="004434E7"/>
    <w:pPr>
      <w:ind w:left="1320"/>
    </w:pPr>
    <w:rPr>
      <w:rFonts w:asciiTheme="minorHAnsi" w:hAnsiTheme="minorHAnsi"/>
      <w:sz w:val="20"/>
      <w:szCs w:val="20"/>
    </w:rPr>
  </w:style>
  <w:style w:type="paragraph" w:styleId="TOC8">
    <w:name w:val="toc 8"/>
    <w:basedOn w:val="Normal"/>
    <w:next w:val="Normal"/>
    <w:autoRedefine/>
    <w:locked/>
    <w:rsid w:val="004434E7"/>
    <w:pPr>
      <w:ind w:left="1540"/>
    </w:pPr>
    <w:rPr>
      <w:rFonts w:asciiTheme="minorHAnsi" w:hAnsiTheme="minorHAnsi"/>
      <w:sz w:val="20"/>
      <w:szCs w:val="20"/>
    </w:rPr>
  </w:style>
  <w:style w:type="paragraph" w:styleId="TOC9">
    <w:name w:val="toc 9"/>
    <w:basedOn w:val="Normal"/>
    <w:next w:val="Normal"/>
    <w:autoRedefine/>
    <w:locked/>
    <w:rsid w:val="004434E7"/>
    <w:pPr>
      <w:ind w:left="1760"/>
    </w:pPr>
    <w:rPr>
      <w:rFonts w:asciiTheme="minorHAnsi" w:hAnsiTheme="minorHAnsi"/>
      <w:sz w:val="20"/>
      <w:szCs w:val="20"/>
    </w:rPr>
  </w:style>
  <w:style w:type="table" w:customStyle="1" w:styleId="LightList1">
    <w:name w:val="Light List1"/>
    <w:basedOn w:val="TableNormal"/>
    <w:uiPriority w:val="61"/>
    <w:rsid w:val="004434E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4434E7"/>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4434E7"/>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4434E7"/>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4434E7"/>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4434E7"/>
    <w:rPr>
      <w:rFonts w:ascii="Arial" w:hAnsi="Arial" w:cs="Arial"/>
      <w:color w:val="000000" w:themeColor="text1"/>
    </w:rPr>
  </w:style>
  <w:style w:type="paragraph" w:customStyle="1" w:styleId="HeaderOddPage">
    <w:name w:val="Header Odd Page"/>
    <w:basedOn w:val="Normal"/>
    <w:rsid w:val="004434E7"/>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4434E7"/>
    <w:pPr>
      <w:jc w:val="left"/>
    </w:pPr>
  </w:style>
  <w:style w:type="paragraph" w:styleId="ListParagraph">
    <w:name w:val="List Paragraph"/>
    <w:basedOn w:val="Normal"/>
    <w:locked/>
    <w:rsid w:val="004434E7"/>
  </w:style>
  <w:style w:type="paragraph" w:customStyle="1" w:styleId="BookVersion">
    <w:name w:val="Book Version"/>
    <w:basedOn w:val="Normal"/>
    <w:link w:val="BookVersionChar"/>
    <w:qFormat/>
    <w:rsid w:val="004434E7"/>
    <w:pPr>
      <w:jc w:val="right"/>
    </w:pPr>
  </w:style>
  <w:style w:type="character" w:customStyle="1" w:styleId="BookVersionChar">
    <w:name w:val="Book Version Char"/>
    <w:basedOn w:val="DefaultParagraphFont"/>
    <w:link w:val="BookVersion"/>
    <w:rsid w:val="004434E7"/>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4434E7"/>
    <w:rPr>
      <w:vertAlign w:val="superscript"/>
    </w:rPr>
  </w:style>
  <w:style w:type="paragraph" w:customStyle="1" w:styleId="AnswerLine">
    <w:name w:val="Answer Line"/>
    <w:basedOn w:val="Normal"/>
    <w:qFormat/>
    <w:rsid w:val="004434E7"/>
    <w:pPr>
      <w:pBdr>
        <w:between w:val="single" w:sz="4" w:space="1" w:color="auto"/>
      </w:pBdr>
      <w:spacing w:after="40"/>
      <w:ind w:left="1440"/>
    </w:pPr>
  </w:style>
  <w:style w:type="paragraph" w:customStyle="1" w:styleId="QuestionandAnswerLine">
    <w:name w:val="Question and Answer Line"/>
    <w:basedOn w:val="Normal"/>
    <w:next w:val="AnswerLine"/>
    <w:qFormat/>
    <w:rsid w:val="004434E7"/>
    <w:pPr>
      <w:numPr>
        <w:numId w:val="58"/>
      </w:numPr>
    </w:pPr>
  </w:style>
  <w:style w:type="character" w:customStyle="1" w:styleId="Heading4Char">
    <w:name w:val="Heading 4 Char"/>
    <w:basedOn w:val="DefaultParagraphFont"/>
    <w:link w:val="Heading4"/>
    <w:rsid w:val="004434E7"/>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4434E7"/>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4434E7"/>
    <w:pPr>
      <w:pBdr>
        <w:bottom w:val="single" w:sz="8" w:space="2" w:color="4F81BD" w:themeColor="accent1"/>
      </w:pBdr>
      <w:spacing w:after="300"/>
      <w:ind w:left="0"/>
    </w:pPr>
    <w:rPr>
      <w:rFonts w:ascii="Segoe UI Semibold" w:eastAsiaTheme="majorEastAsia" w:hAnsi="Segoe UI Semibold" w:cstheme="majorBidi"/>
      <w:color w:val="4F81BD" w:themeColor="accent1"/>
      <w:kern w:val="28"/>
      <w:sz w:val="64"/>
      <w:szCs w:val="52"/>
      <w:lang w:eastAsia="en-US"/>
    </w:rPr>
  </w:style>
  <w:style w:type="character" w:customStyle="1" w:styleId="TitleChar">
    <w:name w:val="Title Char"/>
    <w:basedOn w:val="DefaultParagraphFont"/>
    <w:link w:val="Title"/>
    <w:rsid w:val="004434E7"/>
    <w:rPr>
      <w:rFonts w:ascii="Segoe UI Semibold" w:eastAsiaTheme="majorEastAsia" w:hAnsi="Segoe UI Semibold" w:cstheme="majorBidi"/>
      <w:color w:val="4F81BD" w:themeColor="accent1"/>
      <w:kern w:val="28"/>
      <w:sz w:val="64"/>
      <w:szCs w:val="52"/>
    </w:rPr>
  </w:style>
  <w:style w:type="paragraph" w:styleId="NoSpacing">
    <w:name w:val="No Spacing"/>
    <w:basedOn w:val="Normal"/>
    <w:next w:val="Normal"/>
    <w:qFormat/>
    <w:locked/>
    <w:rsid w:val="004434E7"/>
    <w:pPr>
      <w:ind w:left="0"/>
    </w:pPr>
    <w:rPr>
      <w:rFonts w:ascii="Cambria" w:eastAsiaTheme="minorHAnsi" w:hAnsi="Cambria" w:cstheme="minorBidi"/>
      <w:sz w:val="18"/>
      <w:lang w:eastAsia="en-US"/>
    </w:rPr>
  </w:style>
  <w:style w:type="paragraph" w:styleId="Revision">
    <w:name w:val="Revision"/>
    <w:hidden/>
    <w:uiPriority w:val="99"/>
    <w:semiHidden/>
    <w:rsid w:val="000072CD"/>
    <w:rPr>
      <w:sz w:val="22"/>
      <w:szCs w:val="22"/>
      <w:lang w:eastAsia="ja-JP"/>
    </w:rPr>
  </w:style>
  <w:style w:type="character" w:customStyle="1" w:styleId="CommentTextChar">
    <w:name w:val="Comment Text Char"/>
    <w:basedOn w:val="DefaultParagraphFont"/>
    <w:link w:val="CommentText"/>
    <w:uiPriority w:val="99"/>
    <w:semiHidden/>
    <w:rsid w:val="004434E7"/>
    <w:rPr>
      <w:rFonts w:ascii="Segoe UI" w:hAnsi="Segoe UI"/>
      <w:color w:val="404040" w:themeColor="text1" w:themeTint="BF"/>
      <w:lang w:eastAsia="ja-JP"/>
    </w:rPr>
  </w:style>
  <w:style w:type="character" w:customStyle="1" w:styleId="heading10">
    <w:name w:val="heading1"/>
    <w:basedOn w:val="DefaultParagraphFont"/>
    <w:rsid w:val="002F684C"/>
  </w:style>
  <w:style w:type="character" w:styleId="FollowedHyperlink">
    <w:name w:val="FollowedHyperlink"/>
    <w:basedOn w:val="DefaultParagraphFont"/>
    <w:semiHidden/>
    <w:unhideWhenUsed/>
    <w:locked/>
    <w:rsid w:val="00C8580F"/>
    <w:rPr>
      <w:color w:val="800080" w:themeColor="followedHyperlink"/>
      <w:u w:val="single"/>
    </w:rPr>
  </w:style>
  <w:style w:type="character" w:customStyle="1" w:styleId="Heading1Char">
    <w:name w:val="Heading 1 Char"/>
    <w:basedOn w:val="DefaultParagraphFont"/>
    <w:link w:val="Heading1"/>
    <w:rsid w:val="004434E7"/>
    <w:rPr>
      <w:rFonts w:ascii="Segoe UI Semibold" w:hAnsi="Segoe UI Semibold" w:cs="Tahoma"/>
      <w:bCs/>
      <w:kern w:val="32"/>
      <w:sz w:val="36"/>
      <w:szCs w:val="32"/>
      <w:lang w:eastAsia="ja-JP"/>
    </w:rPr>
  </w:style>
  <w:style w:type="character" w:customStyle="1" w:styleId="Heading2Char">
    <w:name w:val="Heading 2 Char"/>
    <w:aliases w:val="MBS - Main Titles Char"/>
    <w:basedOn w:val="DefaultParagraphFont"/>
    <w:link w:val="Heading2"/>
    <w:rsid w:val="004434E7"/>
    <w:rPr>
      <w:rFonts w:ascii="Segoe UI Semibold" w:hAnsi="Segoe UI Semibold" w:cs="Tahoma"/>
      <w:iCs/>
      <w:kern w:val="32"/>
      <w:sz w:val="34"/>
      <w:lang w:eastAsia="ja-JP"/>
    </w:rPr>
  </w:style>
  <w:style w:type="character" w:customStyle="1" w:styleId="Heading3Char">
    <w:name w:val="Heading 3 Char"/>
    <w:basedOn w:val="DefaultParagraphFont"/>
    <w:link w:val="Heading3"/>
    <w:rsid w:val="004434E7"/>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4434E7"/>
    <w:rPr>
      <w:rFonts w:ascii="Tahoma" w:hAnsi="Tahoma" w:cs="Tahoma"/>
      <w:color w:val="404040" w:themeColor="text1" w:themeTint="BF"/>
      <w:sz w:val="16"/>
      <w:szCs w:val="16"/>
      <w:lang w:eastAsia="ja-JP"/>
    </w:rPr>
  </w:style>
  <w:style w:type="paragraph" w:styleId="Caption">
    <w:name w:val="caption"/>
    <w:basedOn w:val="Normal"/>
    <w:next w:val="Normal"/>
    <w:unhideWhenUsed/>
    <w:qFormat/>
    <w:locked/>
    <w:rsid w:val="004434E7"/>
    <w:pPr>
      <w:spacing w:after="200" w:line="240" w:lineRule="auto"/>
    </w:pPr>
    <w:rPr>
      <w:i/>
      <w:iCs/>
      <w:color w:val="1F497D" w:themeColor="text2"/>
      <w:sz w:val="18"/>
      <w:szCs w:val="18"/>
    </w:rPr>
  </w:style>
  <w:style w:type="character" w:customStyle="1" w:styleId="CommentSubjectChar">
    <w:name w:val="Comment Subject Char"/>
    <w:basedOn w:val="CommentTextChar"/>
    <w:link w:val="CommentSubject"/>
    <w:semiHidden/>
    <w:rsid w:val="004434E7"/>
    <w:rPr>
      <w:rFonts w:ascii="Segoe UI" w:hAnsi="Segoe UI"/>
      <w:b/>
      <w:bCs/>
      <w:color w:val="404040" w:themeColor="text1" w:themeTint="BF"/>
      <w:lang w:eastAsia="ja-JP"/>
    </w:rPr>
  </w:style>
  <w:style w:type="paragraph" w:customStyle="1" w:styleId="Copyright">
    <w:name w:val="Copyright"/>
    <w:basedOn w:val="Normal"/>
    <w:link w:val="CopyrightChar"/>
    <w:qFormat/>
    <w:rsid w:val="004434E7"/>
    <w:rPr>
      <w:sz w:val="16"/>
    </w:rPr>
  </w:style>
  <w:style w:type="character" w:customStyle="1" w:styleId="CopyrightChar">
    <w:name w:val="Copyright Char"/>
    <w:basedOn w:val="DefaultParagraphFont"/>
    <w:link w:val="Copyright"/>
    <w:rsid w:val="004434E7"/>
    <w:rPr>
      <w:rFonts w:ascii="Segoe UI" w:hAnsi="Segoe UI"/>
      <w:color w:val="404040" w:themeColor="text1" w:themeTint="BF"/>
      <w:sz w:val="16"/>
      <w:szCs w:val="22"/>
      <w:lang w:eastAsia="ja-JP"/>
    </w:rPr>
  </w:style>
  <w:style w:type="character" w:customStyle="1" w:styleId="DocumentMapChar">
    <w:name w:val="Document Map Char"/>
    <w:basedOn w:val="DefaultParagraphFont"/>
    <w:link w:val="DocumentMap"/>
    <w:semiHidden/>
    <w:rsid w:val="004434E7"/>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4434E7"/>
    <w:rPr>
      <w:rFonts w:ascii="Arial" w:hAnsi="Arial"/>
      <w:b/>
      <w:noProof/>
      <w:color w:val="404040" w:themeColor="text1" w:themeTint="BF"/>
      <w:sz w:val="16"/>
      <w:szCs w:val="22"/>
      <w:lang w:eastAsia="ja-JP"/>
    </w:rPr>
  </w:style>
  <w:style w:type="paragraph" w:customStyle="1" w:styleId="Heading2TU">
    <w:name w:val="Heading 2 TU"/>
    <w:basedOn w:val="Heading2"/>
    <w:next w:val="Normal"/>
    <w:link w:val="Heading2TUChar"/>
    <w:autoRedefine/>
    <w:qFormat/>
    <w:rsid w:val="004434E7"/>
    <w:pPr>
      <w:pageBreakBefore/>
      <w:spacing w:after="120" w:line="240" w:lineRule="auto"/>
    </w:pPr>
    <w:rPr>
      <w:szCs w:val="32"/>
    </w:rPr>
  </w:style>
  <w:style w:type="character" w:customStyle="1" w:styleId="Heading2TUChar">
    <w:name w:val="Heading 2 TU Char"/>
    <w:basedOn w:val="Heading1Char"/>
    <w:link w:val="Heading2TU"/>
    <w:rsid w:val="004434E7"/>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qFormat/>
    <w:rsid w:val="004434E7"/>
    <w:rPr>
      <w:sz w:val="28"/>
    </w:rPr>
  </w:style>
  <w:style w:type="character" w:customStyle="1" w:styleId="Heading3TUChar">
    <w:name w:val="Heading 3 TU Char"/>
    <w:basedOn w:val="Heading2TUChar"/>
    <w:link w:val="Heading3TU"/>
    <w:rsid w:val="004434E7"/>
    <w:rPr>
      <w:rFonts w:ascii="Segoe UI Semibold" w:hAnsi="Segoe UI Semibold" w:cs="Tahoma"/>
      <w:bCs w:val="0"/>
      <w:iCs/>
      <w:kern w:val="32"/>
      <w:sz w:val="28"/>
      <w:szCs w:val="32"/>
      <w:lang w:eastAsia="ja-JP"/>
    </w:rPr>
  </w:style>
  <w:style w:type="character" w:customStyle="1" w:styleId="Heading6Char">
    <w:name w:val="Heading 6 Char"/>
    <w:basedOn w:val="DefaultParagraphFont"/>
    <w:link w:val="Heading6"/>
    <w:rsid w:val="004434E7"/>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4434E7"/>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4434E7"/>
    <w:rPr>
      <w:rFonts w:ascii="Courier New" w:hAnsi="Courier New" w:cs="Courier New"/>
      <w:color w:val="404040" w:themeColor="text1" w:themeTint="BF"/>
      <w:lang w:eastAsia="ja-JP"/>
    </w:rPr>
  </w:style>
  <w:style w:type="paragraph" w:customStyle="1" w:styleId="Ln4">
    <w:name w:val="Ln4"/>
    <w:basedOn w:val="Normal"/>
    <w:qFormat/>
    <w:rsid w:val="004434E7"/>
    <w:pPr>
      <w:numPr>
        <w:numId w:val="52"/>
      </w:numPr>
    </w:pPr>
  </w:style>
  <w:style w:type="paragraph" w:customStyle="1" w:styleId="Lb4">
    <w:name w:val="Lb4"/>
    <w:basedOn w:val="Ln4"/>
    <w:qFormat/>
    <w:rsid w:val="004434E7"/>
    <w:pPr>
      <w:numPr>
        <w:numId w:val="53"/>
      </w:numPr>
    </w:pPr>
  </w:style>
  <w:style w:type="paragraph" w:customStyle="1" w:styleId="Lb5">
    <w:name w:val="Lb5"/>
    <w:basedOn w:val="Lb3"/>
    <w:qFormat/>
    <w:rsid w:val="004434E7"/>
    <w:pPr>
      <w:numPr>
        <w:numId w:val="0"/>
      </w:numPr>
    </w:pPr>
  </w:style>
  <w:style w:type="paragraph" w:customStyle="1" w:styleId="LegaleseHead">
    <w:name w:val="Legalese Head"/>
    <w:qFormat/>
    <w:rsid w:val="004434E7"/>
    <w:pPr>
      <w:pageBreakBefore/>
      <w:ind w:left="720"/>
    </w:pPr>
    <w:rPr>
      <w:b/>
      <w:sz w:val="22"/>
      <w:szCs w:val="22"/>
      <w:lang w:eastAsia="ja-JP"/>
    </w:rPr>
  </w:style>
  <w:style w:type="paragraph" w:customStyle="1" w:styleId="Ln5">
    <w:name w:val="Ln5"/>
    <w:qFormat/>
    <w:rsid w:val="004434E7"/>
    <w:pPr>
      <w:numPr>
        <w:numId w:val="57"/>
      </w:numPr>
    </w:pPr>
    <w:rPr>
      <w:sz w:val="22"/>
      <w:szCs w:val="22"/>
      <w:lang w:eastAsia="ja-JP"/>
    </w:rPr>
  </w:style>
  <w:style w:type="paragraph" w:customStyle="1" w:styleId="Procedureheading">
    <w:name w:val="Procedure heading"/>
    <w:basedOn w:val="Heading4"/>
    <w:next w:val="Ln1"/>
    <w:qFormat/>
    <w:rsid w:val="004434E7"/>
    <w:pPr>
      <w:tabs>
        <w:tab w:val="num" w:pos="720"/>
      </w:tabs>
      <w:ind w:hanging="539"/>
    </w:pPr>
  </w:style>
  <w:style w:type="paragraph" w:customStyle="1" w:styleId="ProcedureHeading0">
    <w:name w:val="Procedure Heading"/>
    <w:basedOn w:val="Heading4"/>
    <w:next w:val="Ln1"/>
    <w:link w:val="ProcedureHeadingChar"/>
    <w:autoRedefine/>
    <w:qFormat/>
    <w:rsid w:val="004434E7"/>
    <w:pPr>
      <w:spacing w:after="120"/>
      <w:ind w:left="187"/>
    </w:pPr>
  </w:style>
  <w:style w:type="character" w:customStyle="1" w:styleId="ProcedureHeadingChar">
    <w:name w:val="Procedure Heading Char"/>
    <w:basedOn w:val="Heading4Char"/>
    <w:link w:val="ProcedureHeading0"/>
    <w:rsid w:val="004434E7"/>
    <w:rPr>
      <w:rFonts w:ascii="Segoe UI Semibold" w:hAnsi="Segoe UI Semibold"/>
      <w:bCs/>
      <w:color w:val="000000" w:themeColor="text1"/>
      <w:sz w:val="24"/>
      <w:szCs w:val="24"/>
      <w:lang w:eastAsia="ja-JP"/>
    </w:rPr>
  </w:style>
  <w:style w:type="paragraph" w:customStyle="1" w:styleId="ProcedureTitle">
    <w:name w:val="Procedure Title"/>
    <w:basedOn w:val="Heading4"/>
    <w:next w:val="Ln1"/>
    <w:autoRedefine/>
    <w:qFormat/>
    <w:rsid w:val="004434E7"/>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69067">
      <w:bodyDiv w:val="1"/>
      <w:marLeft w:val="0"/>
      <w:marRight w:val="0"/>
      <w:marTop w:val="0"/>
      <w:marBottom w:val="0"/>
      <w:divBdr>
        <w:top w:val="none" w:sz="0" w:space="0" w:color="auto"/>
        <w:left w:val="none" w:sz="0" w:space="0" w:color="auto"/>
        <w:bottom w:val="none" w:sz="0" w:space="0" w:color="auto"/>
        <w:right w:val="none" w:sz="0" w:space="0" w:color="auto"/>
      </w:divBdr>
      <w:divsChild>
        <w:div w:id="1921869438">
          <w:marLeft w:val="0"/>
          <w:marRight w:val="0"/>
          <w:marTop w:val="0"/>
          <w:marBottom w:val="0"/>
          <w:divBdr>
            <w:top w:val="none" w:sz="0" w:space="0" w:color="auto"/>
            <w:left w:val="none" w:sz="0" w:space="0" w:color="auto"/>
            <w:bottom w:val="none" w:sz="0" w:space="0" w:color="auto"/>
            <w:right w:val="none" w:sz="0" w:space="0" w:color="auto"/>
          </w:divBdr>
          <w:divsChild>
            <w:div w:id="127363586">
              <w:marLeft w:val="4"/>
              <w:marRight w:val="4"/>
              <w:marTop w:val="0"/>
              <w:marBottom w:val="0"/>
              <w:divBdr>
                <w:top w:val="none" w:sz="0" w:space="0" w:color="auto"/>
                <w:left w:val="none" w:sz="0" w:space="0" w:color="auto"/>
                <w:bottom w:val="none" w:sz="0" w:space="0" w:color="auto"/>
                <w:right w:val="none" w:sz="0" w:space="0" w:color="auto"/>
              </w:divBdr>
              <w:divsChild>
                <w:div w:id="70852937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520467800">
      <w:bodyDiv w:val="1"/>
      <w:marLeft w:val="0"/>
      <w:marRight w:val="0"/>
      <w:marTop w:val="0"/>
      <w:marBottom w:val="0"/>
      <w:divBdr>
        <w:top w:val="none" w:sz="0" w:space="0" w:color="auto"/>
        <w:left w:val="none" w:sz="0" w:space="0" w:color="auto"/>
        <w:bottom w:val="none" w:sz="0" w:space="0" w:color="auto"/>
        <w:right w:val="none" w:sz="0" w:space="0" w:color="auto"/>
      </w:divBdr>
      <w:divsChild>
        <w:div w:id="1378704610">
          <w:marLeft w:val="0"/>
          <w:marRight w:val="0"/>
          <w:marTop w:val="0"/>
          <w:marBottom w:val="0"/>
          <w:divBdr>
            <w:top w:val="none" w:sz="0" w:space="0" w:color="auto"/>
            <w:left w:val="none" w:sz="0" w:space="0" w:color="auto"/>
            <w:bottom w:val="none" w:sz="0" w:space="0" w:color="auto"/>
            <w:right w:val="none" w:sz="0" w:space="0" w:color="auto"/>
          </w:divBdr>
          <w:divsChild>
            <w:div w:id="401946710">
              <w:marLeft w:val="4"/>
              <w:marRight w:val="4"/>
              <w:marTop w:val="0"/>
              <w:marBottom w:val="0"/>
              <w:divBdr>
                <w:top w:val="none" w:sz="0" w:space="0" w:color="auto"/>
                <w:left w:val="none" w:sz="0" w:space="0" w:color="auto"/>
                <w:bottom w:val="none" w:sz="0" w:space="0" w:color="auto"/>
                <w:right w:val="none" w:sz="0" w:space="0" w:color="auto"/>
              </w:divBdr>
              <w:divsChild>
                <w:div w:id="167787904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1.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api.twitter.com/1.1/" TargetMode="External"/><Relationship Id="rId68"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7.png"/><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dropbox.com" TargetMode="External"/><Relationship Id="rId53" Type="http://schemas.openxmlformats.org/officeDocument/2006/relationships/hyperlink" Target="https://twitter.com" TargetMode="External"/><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5.png"/><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https://onedrive.live.com" TargetMode="External"/><Relationship Id="rId41" Type="http://schemas.openxmlformats.org/officeDocument/2006/relationships/image" Target="media/image19.png"/><Relationship Id="rId54" Type="http://schemas.openxmlformats.org/officeDocument/2006/relationships/hyperlink" Target="https://msdn.microsoft.com/en-us/library/windows/apps/xaml/mt243293.aspx" TargetMode="External"/><Relationship Id="rId62" Type="http://schemas.openxmlformats.org/officeDocument/2006/relationships/hyperlink" Target="https://apps.twitter.com" TargetMode="External"/><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comments" Target="comments.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twitter.com/" TargetMode="Externa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7.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styles" Target="styles.xml"/><Relationship Id="rId7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MS%20Editing%20and%20Services\LabTemp_Segoe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A9E69C515D32034EA7476C2862BDD4DF" ma:contentTypeVersion="2" ma:contentTypeDescription="Create a new document." ma:contentTypeScope="" ma:versionID="a780e8cb014c85a7b5d018eb29db474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9caeb89ecdbab3dc427ae2d59c48e745"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230e9df3-be65-4c73-a93b-d1236ebd677e">CPS089-186501032-82</_dlc_DocId>
    <_dlc_DocIdUrl xmlns="230e9df3-be65-4c73-a93b-d1236ebd677e">
      <Url>https://microsoft.sharepoint.com/teams/CampusProjectSites089/hahzsakosd/ipdev/_layouts/15/DocIdRedir.aspx?ID=CPS089-186501032-82</Url>
      <Description>CPS089-186501032-82</Description>
    </_dlc_DocIdUrl>
    <SharedWithUsers xmlns="7ed30aa2-a9a3-48dd-93de-4f2bc034e61b">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D8E74-0526-4A8A-A833-B7829C2724C2}">
  <ds:schemaRefs>
    <ds:schemaRef ds:uri="http://schemas.microsoft.com/sharepoint/events"/>
  </ds:schemaRefs>
</ds:datastoreItem>
</file>

<file path=customXml/itemProps2.xml><?xml version="1.0" encoding="utf-8"?>
<ds:datastoreItem xmlns:ds="http://schemas.openxmlformats.org/officeDocument/2006/customXml" ds:itemID="{141279BF-F7A9-4065-92BA-7BF290B2AB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 ds:uri="7ed30aa2-a9a3-48dd-93de-4f2bc034e61b"/>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603C217E-A7E3-48F9-BD7B-2CCC8D42D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LabTemp_Segoe_v2</Template>
  <TotalTime>158</TotalTime>
  <Pages>3</Pages>
  <Words>4580</Words>
  <Characters>25193</Characters>
  <Application>Microsoft Office Word</Application>
  <DocSecurity>0</DocSecurity>
  <Lines>209</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Course Title</vt:lpstr>
      <vt:lpstr>Course Title</vt:lpstr>
    </vt:vector>
  </TitlesOfParts>
  <Manager>Microsoft Services</Manager>
  <Company>Microsoft Corporation</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Jean-Pierre Auconie</dc:creator>
  <cp:keywords>GTR;training;BuildID;l100;CLUSTER;SPECIALTY;PRODUCT;OTHER</cp:keywords>
  <dc:description/>
  <cp:lastModifiedBy>David Coppet</cp:lastModifiedBy>
  <cp:revision>13</cp:revision>
  <cp:lastPrinted>2016-01-07T09:28:00Z</cp:lastPrinted>
  <dcterms:created xsi:type="dcterms:W3CDTF">2015-10-22T13:52:00Z</dcterms:created>
  <dcterms:modified xsi:type="dcterms:W3CDTF">2016-01-07T09:28:00Z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0x010100A9E69C515D32034EA7476C2862BDD4DF</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Order">
    <vt:r8>4000</vt:r8>
  </property>
  <property fmtid="{D5CDD505-2E9C-101B-9397-08002B2CF9AE}" pid="21" name="_dlc_DocIdItemGuid">
    <vt:lpwstr>49c1f4da-df77-4ba6-8655-02b36696c0c5</vt:lpwstr>
  </property>
</Properties>
</file>